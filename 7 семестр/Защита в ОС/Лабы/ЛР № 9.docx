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C78BD" w14:textId="77777777" w:rsidR="00791B52" w:rsidRPr="00020393" w:rsidRDefault="00791B52" w:rsidP="00020393">
      <w:pPr>
        <w:jc w:val="center"/>
        <w:rPr>
          <w:b/>
          <w:bCs/>
        </w:rPr>
      </w:pPr>
      <w:r w:rsidRPr="00020393">
        <w:rPr>
          <w:b/>
          <w:bCs/>
        </w:rPr>
        <w:t>МИНИСТЕРСТВО НАУКИ И ВЫСШЕГО ОБРАЗОВАНИЯ</w:t>
      </w:r>
      <w:r w:rsidRPr="00020393">
        <w:rPr>
          <w:b/>
          <w:bCs/>
          <w:spacing w:val="-67"/>
        </w:rPr>
        <w:t xml:space="preserve"> </w:t>
      </w:r>
      <w:r w:rsidRPr="00020393">
        <w:rPr>
          <w:b/>
          <w:bCs/>
        </w:rPr>
        <w:t>РОССИЙСКОЙ</w:t>
      </w:r>
      <w:r w:rsidRPr="00020393">
        <w:rPr>
          <w:b/>
          <w:bCs/>
          <w:spacing w:val="-2"/>
        </w:rPr>
        <w:t xml:space="preserve"> </w:t>
      </w:r>
      <w:r w:rsidRPr="00020393">
        <w:rPr>
          <w:b/>
          <w:bCs/>
        </w:rPr>
        <w:t>ФЕДЕРАЦИИ</w:t>
      </w:r>
    </w:p>
    <w:p w14:paraId="22E0EC5D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29D86F72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6F384313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5C7227DC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22701BC9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41E6A0F9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47BA37B7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DF8375A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67069A9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1925CCC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6FEE73C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BF9BC91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76C3E35C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3F634B6" w14:textId="77777777" w:rsidR="00791B52" w:rsidRPr="0086551E" w:rsidRDefault="00791B52" w:rsidP="00791B52">
      <w:pPr>
        <w:pStyle w:val="a3"/>
        <w:spacing w:before="4"/>
        <w:ind w:left="0" w:right="566"/>
        <w:rPr>
          <w:sz w:val="32"/>
          <w:szCs w:val="32"/>
        </w:rPr>
      </w:pPr>
    </w:p>
    <w:p w14:paraId="2751005D" w14:textId="79CBED17" w:rsidR="00791B52" w:rsidRPr="00BF337D" w:rsidRDefault="00791B52" w:rsidP="004E18E7">
      <w:pPr>
        <w:ind w:firstLine="0"/>
        <w:jc w:val="center"/>
        <w:rPr>
          <w:bCs/>
          <w:szCs w:val="28"/>
          <w:u w:val="single"/>
        </w:rPr>
      </w:pPr>
      <w:r w:rsidRPr="00BF337D">
        <w:rPr>
          <w:b/>
          <w:bCs/>
          <w:szCs w:val="28"/>
        </w:rPr>
        <w:t>Лабораторная</w:t>
      </w:r>
      <w:r w:rsidRPr="00BF337D">
        <w:rPr>
          <w:b/>
          <w:bCs/>
          <w:spacing w:val="-5"/>
          <w:szCs w:val="28"/>
        </w:rPr>
        <w:t xml:space="preserve"> </w:t>
      </w:r>
      <w:r w:rsidRPr="00BF337D">
        <w:rPr>
          <w:b/>
          <w:bCs/>
          <w:szCs w:val="28"/>
        </w:rPr>
        <w:t>работа</w:t>
      </w:r>
      <w:r w:rsidRPr="00BF337D">
        <w:rPr>
          <w:b/>
          <w:bCs/>
          <w:spacing w:val="-6"/>
          <w:szCs w:val="28"/>
        </w:rPr>
        <w:t xml:space="preserve"> </w:t>
      </w:r>
      <w:r w:rsidRPr="00BF337D">
        <w:rPr>
          <w:b/>
          <w:bCs/>
          <w:szCs w:val="28"/>
        </w:rPr>
        <w:t>№</w:t>
      </w:r>
      <w:r w:rsidR="00705C82" w:rsidRPr="00BF337D">
        <w:rPr>
          <w:b/>
          <w:bCs/>
          <w:szCs w:val="28"/>
        </w:rPr>
        <w:t xml:space="preserve"> </w:t>
      </w:r>
      <w:r w:rsidR="00582959" w:rsidRPr="00BF337D">
        <w:rPr>
          <w:b/>
          <w:bCs/>
          <w:szCs w:val="28"/>
        </w:rPr>
        <w:t>9</w:t>
      </w:r>
      <w:r w:rsidRPr="00BF337D">
        <w:rPr>
          <w:bCs/>
          <w:spacing w:val="2"/>
          <w:szCs w:val="28"/>
          <w:u w:val="single"/>
        </w:rPr>
        <w:t xml:space="preserve"> </w:t>
      </w:r>
      <w:r w:rsidRPr="00BF337D">
        <w:rPr>
          <w:b/>
          <w:bCs/>
          <w:spacing w:val="2"/>
          <w:szCs w:val="28"/>
          <w:u w:val="single"/>
        </w:rPr>
        <w:t xml:space="preserve"> </w:t>
      </w:r>
    </w:p>
    <w:p w14:paraId="6987A5E2" w14:textId="3A36740E" w:rsidR="00791B52" w:rsidRPr="00BF337D" w:rsidRDefault="00791B52" w:rsidP="004E18E7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</w:pPr>
      <w:r w:rsidRPr="00BF337D">
        <w:t>на тему</w:t>
      </w:r>
      <w:r w:rsidRPr="00BF337D">
        <w:rPr>
          <w:spacing w:val="-4"/>
        </w:rPr>
        <w:t xml:space="preserve"> </w:t>
      </w:r>
      <w:r w:rsidRPr="00BF337D">
        <w:t>«</w:t>
      </w:r>
      <w:r w:rsidR="00582959" w:rsidRPr="00BF337D">
        <w:t>Использование механизма «Графический киоск» для расширения возможностей администрирования дискреционного управления доступом</w:t>
      </w:r>
      <w:r w:rsidRPr="00BF337D">
        <w:t>»</w:t>
      </w:r>
    </w:p>
    <w:p w14:paraId="13F3AE7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679ADA8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507BB02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149DFF51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0D5EAA3" w14:textId="77777777" w:rsidR="00BF337D" w:rsidRDefault="00BF337D" w:rsidP="00791B52">
      <w:pPr>
        <w:pStyle w:val="a3"/>
        <w:ind w:left="0" w:right="566"/>
        <w:rPr>
          <w:sz w:val="30"/>
        </w:rPr>
      </w:pPr>
    </w:p>
    <w:p w14:paraId="5B70148B" w14:textId="77777777" w:rsidR="00BF337D" w:rsidRDefault="00BF337D" w:rsidP="00791B52">
      <w:pPr>
        <w:pStyle w:val="a3"/>
        <w:ind w:left="0" w:right="566"/>
        <w:rPr>
          <w:sz w:val="30"/>
        </w:rPr>
      </w:pPr>
    </w:p>
    <w:p w14:paraId="6BB7015E" w14:textId="77777777" w:rsidR="00BF337D" w:rsidRDefault="00BF337D" w:rsidP="00791B52">
      <w:pPr>
        <w:pStyle w:val="a3"/>
        <w:ind w:left="0" w:right="566"/>
        <w:rPr>
          <w:sz w:val="30"/>
        </w:rPr>
      </w:pPr>
    </w:p>
    <w:p w14:paraId="66D0135F" w14:textId="77777777" w:rsidR="00BF337D" w:rsidRDefault="00BF337D" w:rsidP="00791B52">
      <w:pPr>
        <w:pStyle w:val="a3"/>
        <w:ind w:left="0" w:right="566"/>
        <w:rPr>
          <w:sz w:val="30"/>
        </w:rPr>
      </w:pPr>
    </w:p>
    <w:p w14:paraId="0033397F" w14:textId="77777777" w:rsidR="00BF337D" w:rsidRDefault="00BF337D" w:rsidP="00791B52">
      <w:pPr>
        <w:pStyle w:val="a3"/>
        <w:ind w:left="0" w:right="566"/>
        <w:rPr>
          <w:sz w:val="30"/>
        </w:rPr>
      </w:pPr>
    </w:p>
    <w:p w14:paraId="0C5873C3" w14:textId="77777777" w:rsidR="00791B52" w:rsidRDefault="00791B52" w:rsidP="00791B52">
      <w:pPr>
        <w:pStyle w:val="a3"/>
        <w:ind w:left="0" w:right="566"/>
        <w:rPr>
          <w:sz w:val="30"/>
        </w:rPr>
      </w:pPr>
    </w:p>
    <w:tbl>
      <w:tblPr>
        <w:tblStyle w:val="a5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BF337D" w:rsidRPr="00BF337D" w14:paraId="1A93DF1D" w14:textId="77777777">
        <w:trPr>
          <w:trHeight w:val="432"/>
          <w:jc w:val="right"/>
        </w:trPr>
        <w:tc>
          <w:tcPr>
            <w:tcW w:w="5103" w:type="dxa"/>
            <w:hideMark/>
          </w:tcPr>
          <w:p w14:paraId="012A6A9B" w14:textId="77777777" w:rsidR="00BF337D" w:rsidRPr="00BF337D" w:rsidRDefault="00BF337D" w:rsidP="00BF337D">
            <w:r w:rsidRPr="00BF337D">
              <w:t>Выполнил: студент группы ВКБ42</w:t>
            </w:r>
          </w:p>
          <w:p w14:paraId="53485FE6" w14:textId="77777777" w:rsidR="00BF337D" w:rsidRPr="00BF337D" w:rsidRDefault="00BF337D" w:rsidP="00BF337D">
            <w:r w:rsidRPr="00BF337D">
              <w:t>Ковалец Илья Андреевич</w:t>
            </w:r>
          </w:p>
        </w:tc>
      </w:tr>
      <w:tr w:rsidR="00BF337D" w:rsidRPr="00BF337D" w14:paraId="7117D995" w14:textId="77777777">
        <w:trPr>
          <w:trHeight w:val="440"/>
          <w:jc w:val="right"/>
        </w:trPr>
        <w:tc>
          <w:tcPr>
            <w:tcW w:w="5103" w:type="dxa"/>
          </w:tcPr>
          <w:p w14:paraId="35E31156" w14:textId="77777777" w:rsidR="00BF337D" w:rsidRPr="00BF337D" w:rsidRDefault="00BF337D" w:rsidP="00BF337D"/>
          <w:p w14:paraId="631CD3C0" w14:textId="77777777" w:rsidR="00BF337D" w:rsidRPr="00BF337D" w:rsidRDefault="00BF337D" w:rsidP="00BF337D">
            <w:r w:rsidRPr="00BF337D">
              <w:t>Проверил: доцент</w:t>
            </w:r>
          </w:p>
          <w:p w14:paraId="63F45FD7" w14:textId="77777777" w:rsidR="00BF337D" w:rsidRPr="00BF337D" w:rsidRDefault="00BF337D" w:rsidP="00BF337D">
            <w:r w:rsidRPr="00BF337D">
              <w:t>Скляров Алексей Викторович</w:t>
            </w:r>
          </w:p>
          <w:p w14:paraId="310D94F2" w14:textId="77777777" w:rsidR="00BF337D" w:rsidRPr="00BF337D" w:rsidRDefault="00BF337D" w:rsidP="00BF337D"/>
        </w:tc>
      </w:tr>
    </w:tbl>
    <w:p w14:paraId="3CE1FD7E" w14:textId="77777777" w:rsidR="00791B52" w:rsidRDefault="00791B52" w:rsidP="00791B52"/>
    <w:p w14:paraId="1052B4C1" w14:textId="43EC4D0B" w:rsidR="00142FD7" w:rsidRDefault="00791B52" w:rsidP="00C0161F">
      <w:pPr>
        <w:widowControl/>
        <w:autoSpaceDE/>
        <w:spacing w:after="160" w:line="256" w:lineRule="auto"/>
        <w:ind w:firstLine="0"/>
        <w:jc w:val="left"/>
      </w:pPr>
      <w:r>
        <w:br w:type="page"/>
      </w:r>
    </w:p>
    <w:p w14:paraId="45935B80" w14:textId="77777777" w:rsidR="00B964A5" w:rsidRPr="00B964A5" w:rsidRDefault="008C1A57" w:rsidP="00987C73">
      <w:pPr>
        <w:spacing w:line="360" w:lineRule="auto"/>
        <w:rPr>
          <w:b/>
          <w:bCs/>
          <w:lang w:val="en-US"/>
        </w:rPr>
      </w:pPr>
      <w:bookmarkStart w:id="0" w:name="_Toc179639729"/>
      <w:r w:rsidRPr="00B964A5">
        <w:rPr>
          <w:b/>
          <w:bCs/>
        </w:rPr>
        <w:lastRenderedPageBreak/>
        <w:t>Цель</w:t>
      </w:r>
      <w:bookmarkEnd w:id="0"/>
      <w:r w:rsidR="00C0161F" w:rsidRPr="00B964A5">
        <w:rPr>
          <w:b/>
          <w:bCs/>
        </w:rPr>
        <w:t xml:space="preserve"> работы</w:t>
      </w:r>
      <w:r w:rsidR="00B964A5" w:rsidRPr="00B964A5">
        <w:rPr>
          <w:b/>
          <w:bCs/>
          <w:lang w:val="en-US"/>
        </w:rPr>
        <w:t>:</w:t>
      </w:r>
    </w:p>
    <w:p w14:paraId="4FECFB0C" w14:textId="3E100645" w:rsidR="008C1A57" w:rsidRDefault="00B964A5" w:rsidP="00987C73">
      <w:pPr>
        <w:spacing w:line="360" w:lineRule="auto"/>
      </w:pPr>
      <w:r>
        <w:t>П</w:t>
      </w:r>
      <w:r w:rsidR="00C0161F" w:rsidRPr="00C0161F">
        <w:t>олучение навыков администрирования механизма «Графический киоск» для повышения эффективности управления полномочиями пользователей, заданными дискреционными правами доступа.</w:t>
      </w:r>
    </w:p>
    <w:p w14:paraId="2CB9DD33" w14:textId="5FF11959" w:rsidR="00BF337D" w:rsidRDefault="00BF337D" w:rsidP="002466B4">
      <w:pPr>
        <w:spacing w:line="360" w:lineRule="auto"/>
        <w:rPr>
          <w:b/>
          <w:bCs/>
        </w:rPr>
      </w:pPr>
      <w:r>
        <w:rPr>
          <w:b/>
          <w:bCs/>
        </w:rPr>
        <w:t>Теория:</w:t>
      </w:r>
    </w:p>
    <w:p w14:paraId="71DC9BE5" w14:textId="77777777" w:rsidR="00BF337D" w:rsidRPr="00BF337D" w:rsidRDefault="00BF337D" w:rsidP="00BF337D">
      <w:pPr>
        <w:jc w:val="left"/>
      </w:pPr>
      <w:r w:rsidRPr="00BF337D">
        <w:t>В ОССН Astra Linux SE, помимо дискреционной модели управления доступом, предусмотрен механизм ограничения прав пользователей в системе - </w:t>
      </w:r>
      <w:r w:rsidRPr="00BF337D">
        <w:rPr>
          <w:b/>
          <w:bCs/>
        </w:rPr>
        <w:t>Киоск</w:t>
      </w:r>
      <w:r w:rsidRPr="00BF337D">
        <w:t> (режим киоска). Это инструмент подсистемы безопасности PARSEC.</w:t>
      </w:r>
    </w:p>
    <w:p w14:paraId="37558E69" w14:textId="77777777" w:rsidR="00BF337D" w:rsidRPr="00BF337D" w:rsidRDefault="00BF337D" w:rsidP="00BF337D">
      <w:pPr>
        <w:jc w:val="left"/>
      </w:pPr>
      <w:r w:rsidRPr="00BF337D">
        <w:rPr>
          <w:b/>
          <w:bCs/>
        </w:rPr>
        <w:t>Виды режима «Киоск» в Astra Linux SE:</w:t>
      </w:r>
    </w:p>
    <w:p w14:paraId="68453379" w14:textId="77777777" w:rsidR="00BF337D" w:rsidRPr="00BF337D" w:rsidRDefault="00BF337D" w:rsidP="00BF337D">
      <w:pPr>
        <w:numPr>
          <w:ilvl w:val="0"/>
          <w:numId w:val="10"/>
        </w:numPr>
        <w:jc w:val="left"/>
      </w:pPr>
      <w:r w:rsidRPr="00BF337D">
        <w:rPr>
          <w:b/>
          <w:bCs/>
        </w:rPr>
        <w:t>Высокоуровневый киоск – Графический киоск</w:t>
      </w:r>
      <w:r w:rsidRPr="00BF337D">
        <w:t> (ограничение прав на уровне графического интерфейса).</w:t>
      </w:r>
    </w:p>
    <w:p w14:paraId="41D4A749" w14:textId="77777777" w:rsidR="00BF337D" w:rsidRPr="00BF337D" w:rsidRDefault="00BF337D" w:rsidP="00BF337D">
      <w:pPr>
        <w:numPr>
          <w:ilvl w:val="0"/>
          <w:numId w:val="10"/>
        </w:numPr>
        <w:jc w:val="left"/>
      </w:pPr>
      <w:r w:rsidRPr="00BF337D">
        <w:rPr>
          <w:b/>
          <w:bCs/>
        </w:rPr>
        <w:t>Низкоуровневый киоск – Системный киоск</w:t>
      </w:r>
      <w:r w:rsidRPr="00BF337D">
        <w:t> (ограничение прав на уровне ядра системы).</w:t>
      </w:r>
    </w:p>
    <w:p w14:paraId="16227ECD" w14:textId="77777777" w:rsidR="00BF337D" w:rsidRPr="00BF337D" w:rsidRDefault="00BF337D" w:rsidP="00BF337D">
      <w:pPr>
        <w:jc w:val="left"/>
      </w:pPr>
      <w:r w:rsidRPr="00BF337D">
        <w:t>В последних версиях режим «Киоск» заменен на </w:t>
      </w:r>
      <w:r w:rsidRPr="00BF337D">
        <w:rPr>
          <w:b/>
          <w:bCs/>
        </w:rPr>
        <w:t>«Киоск-2»</w:t>
      </w:r>
      <w:r w:rsidRPr="00BF337D">
        <w:t> (пакет parsec-kiosk2), который рекомендуется к использованию.</w:t>
      </w:r>
    </w:p>
    <w:p w14:paraId="44674BCC" w14:textId="77777777" w:rsidR="00BF337D" w:rsidRPr="00BF337D" w:rsidRDefault="00BF337D" w:rsidP="00BF337D">
      <w:pPr>
        <w:jc w:val="left"/>
      </w:pPr>
      <w:r w:rsidRPr="00BF337D">
        <w:rPr>
          <w:b/>
          <w:bCs/>
        </w:rPr>
        <w:t>Отличие от системного киоска:</w:t>
      </w:r>
    </w:p>
    <w:p w14:paraId="49D3BC55" w14:textId="77777777" w:rsidR="00BF337D" w:rsidRPr="00BF337D" w:rsidRDefault="00BF337D" w:rsidP="00BF337D">
      <w:pPr>
        <w:numPr>
          <w:ilvl w:val="0"/>
          <w:numId w:val="11"/>
        </w:numPr>
        <w:jc w:val="left"/>
      </w:pPr>
      <w:r w:rsidRPr="00BF337D">
        <w:rPr>
          <w:b/>
          <w:bCs/>
        </w:rPr>
        <w:t>Графический киоск</w:t>
      </w:r>
      <w:r w:rsidRPr="00BF337D">
        <w:t> ограничивает доступ на уровне графической среды.</w:t>
      </w:r>
    </w:p>
    <w:p w14:paraId="5AECDFF2" w14:textId="77777777" w:rsidR="00BF337D" w:rsidRPr="00BF337D" w:rsidRDefault="00BF337D" w:rsidP="00BF337D">
      <w:pPr>
        <w:numPr>
          <w:ilvl w:val="0"/>
          <w:numId w:val="11"/>
        </w:numPr>
        <w:jc w:val="left"/>
      </w:pPr>
      <w:r w:rsidRPr="00BF337D">
        <w:rPr>
          <w:b/>
          <w:bCs/>
        </w:rPr>
        <w:t>Системный киоск</w:t>
      </w:r>
      <w:r w:rsidRPr="00BF337D">
        <w:t> ограничивает пользователя на уровне ядра системы, управляя доступом к конкретным файлам, и обеспечивает более надежную защиту.</w:t>
      </w:r>
    </w:p>
    <w:p w14:paraId="4C58234D" w14:textId="77777777" w:rsidR="00BF337D" w:rsidRPr="00BF337D" w:rsidRDefault="00BF337D" w:rsidP="00BF337D">
      <w:pPr>
        <w:jc w:val="left"/>
      </w:pPr>
      <w:r w:rsidRPr="00BF337D">
        <w:rPr>
          <w:b/>
          <w:bCs/>
        </w:rPr>
        <w:t>1.1 Графический киоск</w:t>
      </w:r>
    </w:p>
    <w:p w14:paraId="6C4F1963" w14:textId="77777777" w:rsidR="00BF337D" w:rsidRPr="00BF337D" w:rsidRDefault="00BF337D" w:rsidP="00BF337D">
      <w:pPr>
        <w:jc w:val="left"/>
      </w:pPr>
      <w:r w:rsidRPr="00BF337D">
        <w:t>Графический киоск разрешает пользователю или группе запускать только приложения, явно указанные в их профиле. Профиль пользователя/группы находится в каталоге /</w:t>
      </w:r>
      <w:proofErr w:type="spellStart"/>
      <w:r w:rsidRPr="00BF337D">
        <w:t>etc</w:t>
      </w:r>
      <w:proofErr w:type="spellEnd"/>
      <w:r w:rsidRPr="00BF337D">
        <w:t>/</w:t>
      </w:r>
      <w:proofErr w:type="spellStart"/>
      <w:r w:rsidRPr="00BF337D">
        <w:t>fly-kiosk</w:t>
      </w:r>
      <w:proofErr w:type="spellEnd"/>
      <w:r w:rsidRPr="00BF337D">
        <w:t>/ (создается при включении режима).</w:t>
      </w:r>
    </w:p>
    <w:p w14:paraId="318DD1B1" w14:textId="77777777" w:rsidR="00BF337D" w:rsidRPr="00BF337D" w:rsidRDefault="00BF337D" w:rsidP="00BF337D">
      <w:pPr>
        <w:jc w:val="left"/>
      </w:pPr>
      <w:r w:rsidRPr="00BF337D">
        <w:rPr>
          <w:b/>
          <w:bCs/>
        </w:rPr>
        <w:t>Структура профиля:</w:t>
      </w:r>
    </w:p>
    <w:p w14:paraId="28B24E57" w14:textId="77777777" w:rsidR="00BF337D" w:rsidRPr="00BF337D" w:rsidRDefault="00BF337D" w:rsidP="00BF337D">
      <w:pPr>
        <w:numPr>
          <w:ilvl w:val="0"/>
          <w:numId w:val="12"/>
        </w:numPr>
        <w:jc w:val="left"/>
      </w:pPr>
      <w:r w:rsidRPr="00BF337D">
        <w:t>Профиль пользователя </w:t>
      </w:r>
      <w:proofErr w:type="spellStart"/>
      <w:r w:rsidRPr="00BF337D">
        <w:t>user</w:t>
      </w:r>
      <w:proofErr w:type="spellEnd"/>
      <w:r w:rsidRPr="00BF337D">
        <w:t>: /</w:t>
      </w:r>
      <w:proofErr w:type="spellStart"/>
      <w:r w:rsidRPr="00BF337D">
        <w:t>etc</w:t>
      </w:r>
      <w:proofErr w:type="spellEnd"/>
      <w:r w:rsidRPr="00BF337D">
        <w:t>/</w:t>
      </w:r>
      <w:proofErr w:type="spellStart"/>
      <w:r w:rsidRPr="00BF337D">
        <w:t>fly-kiosk</w:t>
      </w:r>
      <w:proofErr w:type="spellEnd"/>
      <w:r w:rsidRPr="00BF337D">
        <w:t>/</w:t>
      </w:r>
      <w:proofErr w:type="spellStart"/>
      <w:r w:rsidRPr="00BF337D">
        <w:t>user</w:t>
      </w:r>
      <w:proofErr w:type="spellEnd"/>
      <w:r w:rsidRPr="00BF337D">
        <w:t>/</w:t>
      </w:r>
    </w:p>
    <w:p w14:paraId="5B742DAE" w14:textId="77777777" w:rsidR="00BF337D" w:rsidRPr="00BF337D" w:rsidRDefault="00BF337D" w:rsidP="00BF337D">
      <w:pPr>
        <w:numPr>
          <w:ilvl w:val="0"/>
          <w:numId w:val="12"/>
        </w:numPr>
        <w:jc w:val="left"/>
      </w:pPr>
      <w:r w:rsidRPr="00BF337D">
        <w:t>Профиль группы </w:t>
      </w:r>
      <w:proofErr w:type="spellStart"/>
      <w:r w:rsidRPr="00BF337D">
        <w:t>group</w:t>
      </w:r>
      <w:proofErr w:type="spellEnd"/>
      <w:r w:rsidRPr="00BF337D">
        <w:t>: /</w:t>
      </w:r>
      <w:proofErr w:type="spellStart"/>
      <w:r w:rsidRPr="00BF337D">
        <w:t>etc</w:t>
      </w:r>
      <w:proofErr w:type="spellEnd"/>
      <w:r w:rsidRPr="00BF337D">
        <w:t>/</w:t>
      </w:r>
      <w:proofErr w:type="spellStart"/>
      <w:r w:rsidRPr="00BF337D">
        <w:t>fly-kiosk</w:t>
      </w:r>
      <w:proofErr w:type="spellEnd"/>
      <w:r w:rsidRPr="00BF337D">
        <w:t>/</w:t>
      </w:r>
      <w:proofErr w:type="spellStart"/>
      <w:r w:rsidRPr="00BF337D">
        <w:t>group</w:t>
      </w:r>
      <w:proofErr w:type="spellEnd"/>
      <w:r w:rsidRPr="00BF337D">
        <w:t>/ (требуется строка </w:t>
      </w:r>
      <w:proofErr w:type="spellStart"/>
      <w:r w:rsidRPr="00BF337D">
        <w:t>IsGroup</w:t>
      </w:r>
      <w:proofErr w:type="spellEnd"/>
      <w:r w:rsidRPr="00BF337D">
        <w:t>=</w:t>
      </w:r>
      <w:proofErr w:type="spellStart"/>
      <w:r w:rsidRPr="00BF337D">
        <w:t>true</w:t>
      </w:r>
      <w:proofErr w:type="spellEnd"/>
      <w:r w:rsidRPr="00BF337D">
        <w:t> в файле </w:t>
      </w:r>
      <w:proofErr w:type="spellStart"/>
      <w:r w:rsidRPr="00BF337D">
        <w:t>fly-kiosk.conf</w:t>
      </w:r>
      <w:proofErr w:type="spellEnd"/>
      <w:r w:rsidRPr="00BF337D">
        <w:t>).</w:t>
      </w:r>
    </w:p>
    <w:p w14:paraId="13095065" w14:textId="77777777" w:rsidR="00BF337D" w:rsidRPr="00BF337D" w:rsidRDefault="00BF337D" w:rsidP="00BF337D">
      <w:pPr>
        <w:jc w:val="left"/>
      </w:pPr>
      <w:r w:rsidRPr="00BF337D">
        <w:rPr>
          <w:b/>
          <w:bCs/>
        </w:rPr>
        <w:t>Внимание!</w:t>
      </w:r>
      <w:r w:rsidRPr="00BF337D">
        <w:t> Если киоск включен и для пользователя, и для его группы, будет применен только профиль пользователя.</w:t>
      </w:r>
    </w:p>
    <w:p w14:paraId="675DE08C" w14:textId="77777777" w:rsidR="00BF337D" w:rsidRPr="00BF337D" w:rsidRDefault="00BF337D" w:rsidP="00BF337D">
      <w:pPr>
        <w:jc w:val="left"/>
      </w:pPr>
      <w:r w:rsidRPr="00BF337D">
        <w:rPr>
          <w:b/>
          <w:bCs/>
        </w:rPr>
        <w:t>Настройки графического киоска:</w:t>
      </w:r>
    </w:p>
    <w:p w14:paraId="177C3AFF" w14:textId="77777777" w:rsidR="00BF337D" w:rsidRPr="00BF337D" w:rsidRDefault="00BF337D" w:rsidP="00BF337D">
      <w:pPr>
        <w:numPr>
          <w:ilvl w:val="0"/>
          <w:numId w:val="13"/>
        </w:numPr>
        <w:jc w:val="left"/>
      </w:pPr>
      <w:r w:rsidRPr="00BF337D">
        <w:rPr>
          <w:b/>
          <w:bCs/>
        </w:rPr>
        <w:t>Автозапуск для всех пользователей:</w:t>
      </w:r>
      <w:r w:rsidRPr="00BF337D">
        <w:t> Ярлыки в /</w:t>
      </w:r>
      <w:proofErr w:type="spellStart"/>
      <w:r w:rsidRPr="00BF337D">
        <w:t>etc</w:t>
      </w:r>
      <w:proofErr w:type="spellEnd"/>
      <w:r w:rsidRPr="00BF337D">
        <w:t>/</w:t>
      </w:r>
      <w:proofErr w:type="spellStart"/>
      <w:r w:rsidRPr="00BF337D">
        <w:t>xdg</w:t>
      </w:r>
      <w:proofErr w:type="spellEnd"/>
      <w:r w:rsidRPr="00BF337D">
        <w:t>/</w:t>
      </w:r>
      <w:proofErr w:type="spellStart"/>
      <w:r w:rsidRPr="00BF337D">
        <w:t>autostart</w:t>
      </w:r>
      <w:proofErr w:type="spellEnd"/>
      <w:r w:rsidRPr="00BF337D">
        <w:t> с строкой </w:t>
      </w:r>
      <w:proofErr w:type="spellStart"/>
      <w:r w:rsidRPr="00BF337D">
        <w:t>OnlyShowIn</w:t>
      </w:r>
      <w:proofErr w:type="spellEnd"/>
      <w:r w:rsidRPr="00BF337D">
        <w:t>=</w:t>
      </w:r>
      <w:proofErr w:type="spellStart"/>
      <w:r w:rsidRPr="00BF337D">
        <w:t>fly-kiosk</w:t>
      </w:r>
      <w:proofErr w:type="spellEnd"/>
      <w:r w:rsidRPr="00BF337D">
        <w:t>.</w:t>
      </w:r>
    </w:p>
    <w:p w14:paraId="13EFFDD7" w14:textId="77777777" w:rsidR="00BF337D" w:rsidRPr="00BF337D" w:rsidRDefault="00BF337D" w:rsidP="00BF337D">
      <w:pPr>
        <w:numPr>
          <w:ilvl w:val="0"/>
          <w:numId w:val="13"/>
        </w:numPr>
        <w:jc w:val="left"/>
      </w:pPr>
      <w:r w:rsidRPr="00BF337D">
        <w:rPr>
          <w:b/>
          <w:bCs/>
        </w:rPr>
        <w:t>Автозапуск для конкретного пользователя:</w:t>
      </w:r>
      <w:r w:rsidRPr="00BF337D">
        <w:t> Ярлыки в /</w:t>
      </w:r>
      <w:proofErr w:type="spellStart"/>
      <w:r w:rsidRPr="00BF337D">
        <w:t>etc</w:t>
      </w:r>
      <w:proofErr w:type="spellEnd"/>
      <w:r w:rsidRPr="00BF337D">
        <w:t>/</w:t>
      </w:r>
      <w:proofErr w:type="spellStart"/>
      <w:r w:rsidRPr="00BF337D">
        <w:t>fly-kiosk</w:t>
      </w:r>
      <w:proofErr w:type="spellEnd"/>
      <w:r w:rsidRPr="00BF337D">
        <w:t>/</w:t>
      </w:r>
      <w:proofErr w:type="spellStart"/>
      <w:r w:rsidRPr="00BF337D">
        <w:t>user</w:t>
      </w:r>
      <w:proofErr w:type="spellEnd"/>
      <w:r w:rsidRPr="00BF337D">
        <w:t>/</w:t>
      </w:r>
      <w:proofErr w:type="spellStart"/>
      <w:r w:rsidRPr="00BF337D">
        <w:t>autostart</w:t>
      </w:r>
      <w:proofErr w:type="spellEnd"/>
      <w:r w:rsidRPr="00BF337D">
        <w:t>.</w:t>
      </w:r>
    </w:p>
    <w:p w14:paraId="78E9D33B" w14:textId="77777777" w:rsidR="00BF337D" w:rsidRPr="00BF337D" w:rsidRDefault="00BF337D" w:rsidP="00BF337D">
      <w:pPr>
        <w:numPr>
          <w:ilvl w:val="0"/>
          <w:numId w:val="13"/>
        </w:numPr>
        <w:jc w:val="left"/>
      </w:pPr>
      <w:r w:rsidRPr="00BF337D">
        <w:rPr>
          <w:b/>
          <w:bCs/>
        </w:rPr>
        <w:t>Ярлыки на рабочем столе:</w:t>
      </w:r>
      <w:r w:rsidRPr="00BF337D">
        <w:t> Ярлыки в /</w:t>
      </w:r>
      <w:proofErr w:type="spellStart"/>
      <w:r w:rsidRPr="00BF337D">
        <w:t>etc</w:t>
      </w:r>
      <w:proofErr w:type="spellEnd"/>
      <w:r w:rsidRPr="00BF337D">
        <w:t>/</w:t>
      </w:r>
      <w:proofErr w:type="spellStart"/>
      <w:r w:rsidRPr="00BF337D">
        <w:t>fly-kiosk</w:t>
      </w:r>
      <w:proofErr w:type="spellEnd"/>
      <w:r w:rsidRPr="00BF337D">
        <w:t>/</w:t>
      </w:r>
      <w:proofErr w:type="spellStart"/>
      <w:r w:rsidRPr="00BF337D">
        <w:t>user</w:t>
      </w:r>
      <w:proofErr w:type="spellEnd"/>
      <w:r w:rsidRPr="00BF337D">
        <w:t>/</w:t>
      </w:r>
      <w:proofErr w:type="spellStart"/>
      <w:r w:rsidRPr="00BF337D">
        <w:t>desktop</w:t>
      </w:r>
      <w:proofErr w:type="spellEnd"/>
      <w:r w:rsidRPr="00BF337D">
        <w:t>.</w:t>
      </w:r>
    </w:p>
    <w:p w14:paraId="3D596C21" w14:textId="77777777" w:rsidR="00BF337D" w:rsidRPr="00BF337D" w:rsidRDefault="00BF337D" w:rsidP="00BF337D">
      <w:pPr>
        <w:numPr>
          <w:ilvl w:val="0"/>
          <w:numId w:val="13"/>
        </w:numPr>
        <w:jc w:val="left"/>
      </w:pPr>
      <w:r w:rsidRPr="00BF337D">
        <w:rPr>
          <w:b/>
          <w:bCs/>
        </w:rPr>
        <w:t>Ярлыки на панели задач:</w:t>
      </w:r>
      <w:r w:rsidRPr="00BF337D">
        <w:t> Ярлыки в /</w:t>
      </w:r>
      <w:proofErr w:type="spellStart"/>
      <w:r w:rsidRPr="00BF337D">
        <w:t>etc</w:t>
      </w:r>
      <w:proofErr w:type="spellEnd"/>
      <w:r w:rsidRPr="00BF337D">
        <w:t>/</w:t>
      </w:r>
      <w:proofErr w:type="spellStart"/>
      <w:r w:rsidRPr="00BF337D">
        <w:t>fly-kiosk</w:t>
      </w:r>
      <w:proofErr w:type="spellEnd"/>
      <w:r w:rsidRPr="00BF337D">
        <w:t>/</w:t>
      </w:r>
      <w:proofErr w:type="spellStart"/>
      <w:r w:rsidRPr="00BF337D">
        <w:t>user</w:t>
      </w:r>
      <w:proofErr w:type="spellEnd"/>
      <w:r w:rsidRPr="00BF337D">
        <w:t>/</w:t>
      </w:r>
      <w:proofErr w:type="spellStart"/>
      <w:r w:rsidRPr="00BF337D">
        <w:t>toolbar</w:t>
      </w:r>
      <w:proofErr w:type="spellEnd"/>
      <w:r w:rsidRPr="00BF337D">
        <w:t>.</w:t>
      </w:r>
    </w:p>
    <w:p w14:paraId="2A9604D5" w14:textId="77777777" w:rsidR="00BF337D" w:rsidRPr="00BF337D" w:rsidRDefault="00BF337D" w:rsidP="00BF337D">
      <w:pPr>
        <w:numPr>
          <w:ilvl w:val="0"/>
          <w:numId w:val="13"/>
        </w:numPr>
        <w:jc w:val="left"/>
      </w:pPr>
      <w:r w:rsidRPr="00BF337D">
        <w:rPr>
          <w:b/>
          <w:bCs/>
        </w:rPr>
        <w:t>Режим одного приложения:</w:t>
      </w:r>
      <w:r w:rsidRPr="00BF337D">
        <w:t> Ярлык в /</w:t>
      </w:r>
      <w:proofErr w:type="spellStart"/>
      <w:r w:rsidRPr="00BF337D">
        <w:t>etc</w:t>
      </w:r>
      <w:proofErr w:type="spellEnd"/>
      <w:r w:rsidRPr="00BF337D">
        <w:t>/</w:t>
      </w:r>
      <w:proofErr w:type="spellStart"/>
      <w:r w:rsidRPr="00BF337D">
        <w:t>fly-kiosk</w:t>
      </w:r>
      <w:proofErr w:type="spellEnd"/>
      <w:r w:rsidRPr="00BF337D">
        <w:t>/</w:t>
      </w:r>
      <w:proofErr w:type="spellStart"/>
      <w:r w:rsidRPr="00BF337D">
        <w:t>user</w:t>
      </w:r>
      <w:proofErr w:type="spellEnd"/>
      <w:r w:rsidRPr="00BF337D">
        <w:t>/</w:t>
      </w:r>
      <w:proofErr w:type="spellStart"/>
      <w:r w:rsidRPr="00BF337D">
        <w:t>single</w:t>
      </w:r>
      <w:proofErr w:type="spellEnd"/>
      <w:r w:rsidRPr="00BF337D">
        <w:t>. Приложение запускается на весь экран без панелей. Выход из приложения завершает сессию.</w:t>
      </w:r>
    </w:p>
    <w:p w14:paraId="584426DC" w14:textId="77777777" w:rsidR="00BF337D" w:rsidRPr="00BF337D" w:rsidRDefault="00BF337D" w:rsidP="00BF337D">
      <w:pPr>
        <w:numPr>
          <w:ilvl w:val="0"/>
          <w:numId w:val="13"/>
        </w:numPr>
        <w:jc w:val="left"/>
      </w:pPr>
      <w:r w:rsidRPr="00BF337D">
        <w:rPr>
          <w:b/>
          <w:bCs/>
        </w:rPr>
        <w:t>Другие разрешенные приложения:</w:t>
      </w:r>
      <w:r w:rsidRPr="00BF337D">
        <w:t> Ярлыки в /</w:t>
      </w:r>
      <w:proofErr w:type="spellStart"/>
      <w:r w:rsidRPr="00BF337D">
        <w:t>etc</w:t>
      </w:r>
      <w:proofErr w:type="spellEnd"/>
      <w:r w:rsidRPr="00BF337D">
        <w:t>/</w:t>
      </w:r>
      <w:proofErr w:type="spellStart"/>
      <w:r w:rsidRPr="00BF337D">
        <w:t>fly-kiosk</w:t>
      </w:r>
      <w:proofErr w:type="spellEnd"/>
      <w:r w:rsidRPr="00BF337D">
        <w:t>/</w:t>
      </w:r>
      <w:proofErr w:type="spellStart"/>
      <w:r w:rsidRPr="00BF337D">
        <w:t>user</w:t>
      </w:r>
      <w:proofErr w:type="spellEnd"/>
      <w:r w:rsidRPr="00BF337D">
        <w:t>/</w:t>
      </w:r>
      <w:proofErr w:type="spellStart"/>
      <w:r w:rsidRPr="00BF337D">
        <w:t>applications</w:t>
      </w:r>
      <w:proofErr w:type="spellEnd"/>
      <w:r w:rsidRPr="00BF337D">
        <w:t>. Приложения не размещаются, но могут быть запущены из других программ.</w:t>
      </w:r>
    </w:p>
    <w:p w14:paraId="4993AAB3" w14:textId="77777777" w:rsidR="00BF337D" w:rsidRPr="00BF337D" w:rsidRDefault="00BF337D" w:rsidP="00BF337D">
      <w:pPr>
        <w:jc w:val="left"/>
      </w:pPr>
      <w:r w:rsidRPr="00BF337D">
        <w:rPr>
          <w:b/>
          <w:bCs/>
        </w:rPr>
        <w:lastRenderedPageBreak/>
        <w:t>Конфигурационный файл (</w:t>
      </w:r>
      <w:r w:rsidRPr="00BF337D">
        <w:t>/</w:t>
      </w:r>
      <w:proofErr w:type="spellStart"/>
      <w:r w:rsidRPr="00BF337D">
        <w:t>etc</w:t>
      </w:r>
      <w:proofErr w:type="spellEnd"/>
      <w:r w:rsidRPr="00BF337D">
        <w:t>/</w:t>
      </w:r>
      <w:proofErr w:type="spellStart"/>
      <w:r w:rsidRPr="00BF337D">
        <w:t>fly-kiosk</w:t>
      </w:r>
      <w:proofErr w:type="spellEnd"/>
      <w:r w:rsidRPr="00BF337D">
        <w:t>/</w:t>
      </w:r>
      <w:proofErr w:type="spellStart"/>
      <w:r w:rsidRPr="00BF337D">
        <w:t>user</w:t>
      </w:r>
      <w:proofErr w:type="spellEnd"/>
      <w:r w:rsidRPr="00BF337D">
        <w:t>/</w:t>
      </w:r>
      <w:proofErr w:type="spellStart"/>
      <w:r w:rsidRPr="00BF337D">
        <w:t>fly-kiosk.conf</w:t>
      </w:r>
      <w:proofErr w:type="spellEnd"/>
      <w:r w:rsidRPr="00BF337D">
        <w:rPr>
          <w:b/>
          <w:bCs/>
        </w:rPr>
        <w:t>):</w:t>
      </w:r>
    </w:p>
    <w:p w14:paraId="41087AA1" w14:textId="77777777" w:rsidR="00BF337D" w:rsidRPr="00BF337D" w:rsidRDefault="00BF337D" w:rsidP="00BF337D">
      <w:pPr>
        <w:numPr>
          <w:ilvl w:val="0"/>
          <w:numId w:val="14"/>
        </w:numPr>
        <w:jc w:val="left"/>
      </w:pPr>
      <w:proofErr w:type="spellStart"/>
      <w:r w:rsidRPr="00BF337D">
        <w:t>EditableDesktop</w:t>
      </w:r>
      <w:proofErr w:type="spellEnd"/>
      <w:r w:rsidRPr="00BF337D">
        <w:t>=</w:t>
      </w:r>
      <w:proofErr w:type="spellStart"/>
      <w:r w:rsidRPr="00BF337D">
        <w:t>false</w:t>
      </w:r>
      <w:proofErr w:type="spellEnd"/>
      <w:r w:rsidRPr="00BF337D">
        <w:t> – разрешает создание файлов на рабочем столе.</w:t>
      </w:r>
    </w:p>
    <w:p w14:paraId="7D555803" w14:textId="77777777" w:rsidR="00BF337D" w:rsidRPr="00BF337D" w:rsidRDefault="00BF337D" w:rsidP="00BF337D">
      <w:pPr>
        <w:numPr>
          <w:ilvl w:val="0"/>
          <w:numId w:val="14"/>
        </w:numPr>
        <w:jc w:val="left"/>
      </w:pPr>
      <w:proofErr w:type="spellStart"/>
      <w:r w:rsidRPr="00BF337D">
        <w:t>EditableTheme</w:t>
      </w:r>
      <w:proofErr w:type="spellEnd"/>
      <w:r w:rsidRPr="00BF337D">
        <w:t>=</w:t>
      </w:r>
      <w:proofErr w:type="spellStart"/>
      <w:r w:rsidRPr="00BF337D">
        <w:t>false</w:t>
      </w:r>
      <w:proofErr w:type="spellEnd"/>
      <w:r w:rsidRPr="00BF337D">
        <w:t> – разрешает редактирование тем оформления.</w:t>
      </w:r>
    </w:p>
    <w:p w14:paraId="4E1E7003" w14:textId="77777777" w:rsidR="00BF337D" w:rsidRPr="00BF337D" w:rsidRDefault="00BF337D" w:rsidP="00BF337D">
      <w:pPr>
        <w:numPr>
          <w:ilvl w:val="0"/>
          <w:numId w:val="14"/>
        </w:numPr>
        <w:jc w:val="left"/>
      </w:pPr>
      <w:proofErr w:type="spellStart"/>
      <w:r w:rsidRPr="00BF337D">
        <w:t>IsGroup</w:t>
      </w:r>
      <w:proofErr w:type="spellEnd"/>
      <w:r w:rsidRPr="00BF337D">
        <w:t>=</w:t>
      </w:r>
      <w:proofErr w:type="spellStart"/>
      <w:r w:rsidRPr="00BF337D">
        <w:t>false</w:t>
      </w:r>
      <w:proofErr w:type="spellEnd"/>
      <w:r w:rsidRPr="00BF337D">
        <w:t> – указывает, что это профиль пользователя (а не группы).</w:t>
      </w:r>
    </w:p>
    <w:p w14:paraId="00BC05ED" w14:textId="77777777" w:rsidR="00BF337D" w:rsidRPr="00BF337D" w:rsidRDefault="00BF337D" w:rsidP="00BF337D">
      <w:pPr>
        <w:jc w:val="left"/>
      </w:pPr>
      <w:r w:rsidRPr="00BF337D">
        <w:rPr>
          <w:b/>
          <w:bCs/>
        </w:rPr>
        <w:t>Графическая утилита настройки:</w:t>
      </w:r>
      <w:r w:rsidRPr="00BF337D">
        <w:br/>
        <w:t xml:space="preserve">Настройки можно выполнить через "Политика безопасности" ("Меню Пуск" → "Панель управления" → "Безопасность" → "Пользователи"/"Группы"). Утилита позволяет сохранять профили и настраивать </w:t>
      </w:r>
      <w:proofErr w:type="spellStart"/>
      <w:r w:rsidRPr="00BF337D">
        <w:t>FireJail</w:t>
      </w:r>
      <w:proofErr w:type="spellEnd"/>
      <w:r w:rsidRPr="00BF337D">
        <w:t xml:space="preserve"> для приложений.</w:t>
      </w:r>
    </w:p>
    <w:p w14:paraId="483BF89D" w14:textId="77777777" w:rsidR="00BF337D" w:rsidRPr="00BF337D" w:rsidRDefault="00BF337D" w:rsidP="00BF337D">
      <w:pPr>
        <w:jc w:val="left"/>
      </w:pPr>
      <w:r w:rsidRPr="00BF337D">
        <w:rPr>
          <w:b/>
          <w:bCs/>
        </w:rPr>
        <w:t xml:space="preserve">Ограничения </w:t>
      </w:r>
      <w:proofErr w:type="spellStart"/>
      <w:r w:rsidRPr="00BF337D">
        <w:rPr>
          <w:b/>
          <w:bCs/>
        </w:rPr>
        <w:t>rbash</w:t>
      </w:r>
      <w:proofErr w:type="spellEnd"/>
      <w:r w:rsidRPr="00BF337D">
        <w:rPr>
          <w:b/>
          <w:bCs/>
        </w:rPr>
        <w:t>:</w:t>
      </w:r>
      <w:r w:rsidRPr="00BF337D">
        <w:br/>
        <w:t>В графическом киоске по умолчанию используется ограниченный интерпретатор </w:t>
      </w:r>
      <w:proofErr w:type="spellStart"/>
      <w:r w:rsidRPr="00BF337D">
        <w:t>rbash</w:t>
      </w:r>
      <w:proofErr w:type="spellEnd"/>
      <w:r w:rsidRPr="00BF337D">
        <w:t>. Из-за этого в ярлыках приложений, запускаемых через </w:t>
      </w:r>
      <w:proofErr w:type="spellStart"/>
      <w:r w:rsidRPr="00BF337D">
        <w:t>firejail</w:t>
      </w:r>
      <w:proofErr w:type="spellEnd"/>
      <w:r w:rsidRPr="00BF337D">
        <w:t>, нельзя использовать полные пути.</w:t>
      </w:r>
    </w:p>
    <w:p w14:paraId="3FBD7C9F" w14:textId="77777777" w:rsidR="00BF337D" w:rsidRPr="00BF337D" w:rsidRDefault="00BF337D" w:rsidP="00BF337D">
      <w:pPr>
        <w:numPr>
          <w:ilvl w:val="0"/>
          <w:numId w:val="15"/>
        </w:numPr>
        <w:jc w:val="left"/>
        <w:rPr>
          <w:lang w:val="en-US"/>
        </w:rPr>
      </w:pPr>
      <w:r w:rsidRPr="00BF337D">
        <w:rPr>
          <w:b/>
          <w:bCs/>
        </w:rPr>
        <w:t>Неверно</w:t>
      </w:r>
      <w:r w:rsidRPr="00BF337D">
        <w:rPr>
          <w:b/>
          <w:bCs/>
          <w:lang w:val="en-US"/>
        </w:rPr>
        <w:t>:</w:t>
      </w:r>
      <w:r w:rsidRPr="00BF337D">
        <w:rPr>
          <w:lang w:val="en-US"/>
        </w:rPr>
        <w:t> Exec=</w:t>
      </w:r>
      <w:proofErr w:type="spellStart"/>
      <w:r w:rsidRPr="00BF337D">
        <w:rPr>
          <w:lang w:val="en-US"/>
        </w:rPr>
        <w:t>firejail</w:t>
      </w:r>
      <w:proofErr w:type="spellEnd"/>
      <w:r w:rsidRPr="00BF337D">
        <w:rPr>
          <w:lang w:val="en-US"/>
        </w:rPr>
        <w:t xml:space="preserve"> /</w:t>
      </w:r>
      <w:proofErr w:type="spellStart"/>
      <w:r w:rsidRPr="00BF337D">
        <w:rPr>
          <w:lang w:val="en-US"/>
        </w:rPr>
        <w:t>usr</w:t>
      </w:r>
      <w:proofErr w:type="spellEnd"/>
      <w:r w:rsidRPr="00BF337D">
        <w:rPr>
          <w:lang w:val="en-US"/>
        </w:rPr>
        <w:t>/bin/</w:t>
      </w:r>
      <w:proofErr w:type="spellStart"/>
      <w:r w:rsidRPr="00BF337D">
        <w:rPr>
          <w:lang w:val="en-US"/>
        </w:rPr>
        <w:t>goldendict</w:t>
      </w:r>
      <w:proofErr w:type="spellEnd"/>
    </w:p>
    <w:p w14:paraId="6362C00B" w14:textId="77777777" w:rsidR="00BF337D" w:rsidRPr="00BF337D" w:rsidRDefault="00BF337D" w:rsidP="00BF337D">
      <w:pPr>
        <w:numPr>
          <w:ilvl w:val="0"/>
          <w:numId w:val="15"/>
        </w:numPr>
        <w:jc w:val="left"/>
      </w:pPr>
      <w:r w:rsidRPr="00BF337D">
        <w:rPr>
          <w:b/>
          <w:bCs/>
        </w:rPr>
        <w:t>Верно:</w:t>
      </w:r>
      <w:r w:rsidRPr="00BF337D">
        <w:t> </w:t>
      </w:r>
      <w:proofErr w:type="spellStart"/>
      <w:r w:rsidRPr="00BF337D">
        <w:t>Exec</w:t>
      </w:r>
      <w:proofErr w:type="spellEnd"/>
      <w:r w:rsidRPr="00BF337D">
        <w:t>=</w:t>
      </w:r>
      <w:proofErr w:type="spellStart"/>
      <w:r w:rsidRPr="00BF337D">
        <w:t>firejail</w:t>
      </w:r>
      <w:proofErr w:type="spellEnd"/>
      <w:r w:rsidRPr="00BF337D">
        <w:t xml:space="preserve"> </w:t>
      </w:r>
      <w:proofErr w:type="spellStart"/>
      <w:r w:rsidRPr="00BF337D">
        <w:t>goldendict</w:t>
      </w:r>
      <w:proofErr w:type="spellEnd"/>
    </w:p>
    <w:p w14:paraId="5E6E4F7E" w14:textId="77777777" w:rsidR="00BF337D" w:rsidRPr="00BF337D" w:rsidRDefault="00000000" w:rsidP="00BF337D">
      <w:pPr>
        <w:jc w:val="left"/>
      </w:pPr>
      <w:r>
        <w:pict w14:anchorId="5D146110">
          <v:rect id="_x0000_i1025" style="width:0;height:.75pt" o:hralign="center" o:hrstd="t" o:hr="t" fillcolor="#a0a0a0" stroked="f"/>
        </w:pict>
      </w:r>
    </w:p>
    <w:p w14:paraId="48EC8B62" w14:textId="77777777" w:rsidR="00BF337D" w:rsidRPr="00BF337D" w:rsidRDefault="00BF337D" w:rsidP="00BF337D">
      <w:pPr>
        <w:jc w:val="left"/>
        <w:rPr>
          <w:b/>
          <w:bCs/>
        </w:rPr>
      </w:pPr>
      <w:r w:rsidRPr="00BF337D">
        <w:rPr>
          <w:b/>
          <w:bCs/>
        </w:rPr>
        <w:t>Средний конспект по теории с ответами на контрольные вопросы</w:t>
      </w:r>
    </w:p>
    <w:p w14:paraId="35AC1D0C" w14:textId="77777777" w:rsidR="00BF337D" w:rsidRPr="00BF337D" w:rsidRDefault="00BF337D" w:rsidP="00BF337D">
      <w:pPr>
        <w:jc w:val="left"/>
        <w:rPr>
          <w:b/>
          <w:bCs/>
        </w:rPr>
      </w:pPr>
      <w:r w:rsidRPr="00BF337D">
        <w:rPr>
          <w:b/>
          <w:bCs/>
        </w:rPr>
        <w:t>Краткие теоретические сведения</w:t>
      </w:r>
    </w:p>
    <w:p w14:paraId="26E32529" w14:textId="77777777" w:rsidR="00BF337D" w:rsidRPr="00BF337D" w:rsidRDefault="00BF337D" w:rsidP="00BF337D">
      <w:pPr>
        <w:jc w:val="left"/>
      </w:pPr>
      <w:r w:rsidRPr="00BF337D">
        <w:rPr>
          <w:b/>
          <w:bCs/>
        </w:rPr>
        <w:t>Графический киоск</w:t>
      </w:r>
      <w:r w:rsidRPr="00BF337D">
        <w:t> в ОССН Astra Linux SE – это механизм подсистемы безопасности PARSEC, предназначенный для ограничения прав пользователей на уровне графического интерфейса. Он позволяет разрешить запуск только заранее определенного набора приложений. Профили пользователей и групп хранятся в каталоге /</w:t>
      </w:r>
      <w:proofErr w:type="spellStart"/>
      <w:r w:rsidRPr="00BF337D">
        <w:t>etc</w:t>
      </w:r>
      <w:proofErr w:type="spellEnd"/>
      <w:r w:rsidRPr="00BF337D">
        <w:t>/</w:t>
      </w:r>
      <w:proofErr w:type="spellStart"/>
      <w:r w:rsidRPr="00BF337D">
        <w:t>fly-kiosk</w:t>
      </w:r>
      <w:proofErr w:type="spellEnd"/>
      <w:r w:rsidRPr="00BF337D">
        <w:t>/. Настройки включают автозапуск, размещение ярлыков на рабочем столе и в панели задач, а также специальный "режим одного приложения". Для управления используется графическая утилита "Политика безопасности" или прямое редактирование конфигурационных файлов.</w:t>
      </w:r>
    </w:p>
    <w:p w14:paraId="73155A87" w14:textId="77777777" w:rsidR="00BF337D" w:rsidRPr="00BF337D" w:rsidRDefault="00BF337D" w:rsidP="00BF337D">
      <w:pPr>
        <w:jc w:val="left"/>
        <w:rPr>
          <w:b/>
          <w:bCs/>
        </w:rPr>
      </w:pPr>
      <w:r w:rsidRPr="00BF337D">
        <w:rPr>
          <w:b/>
          <w:bCs/>
        </w:rPr>
        <w:t>Ответы на контрольные вопросы</w:t>
      </w:r>
    </w:p>
    <w:p w14:paraId="153ED592" w14:textId="77777777" w:rsidR="00BF337D" w:rsidRPr="00BF337D" w:rsidRDefault="00BF337D" w:rsidP="00BF337D">
      <w:pPr>
        <w:numPr>
          <w:ilvl w:val="0"/>
          <w:numId w:val="16"/>
        </w:numPr>
        <w:jc w:val="left"/>
      </w:pPr>
      <w:r w:rsidRPr="00BF337D">
        <w:rPr>
          <w:b/>
          <w:bCs/>
        </w:rPr>
        <w:t>Какие режимы «Киоск» реализованы в ОССН Astra Linux SE?</w:t>
      </w:r>
    </w:p>
    <w:p w14:paraId="26940481" w14:textId="77777777" w:rsidR="00BF337D" w:rsidRPr="00BF337D" w:rsidRDefault="00BF337D" w:rsidP="00BF337D">
      <w:pPr>
        <w:numPr>
          <w:ilvl w:val="1"/>
          <w:numId w:val="16"/>
        </w:numPr>
        <w:jc w:val="left"/>
      </w:pPr>
      <w:r w:rsidRPr="00BF337D">
        <w:t>Высокоуровневый </w:t>
      </w:r>
      <w:r w:rsidRPr="00BF337D">
        <w:rPr>
          <w:b/>
          <w:bCs/>
        </w:rPr>
        <w:t>Графический киоск</w:t>
      </w:r>
      <w:r w:rsidRPr="00BF337D">
        <w:t> (ограничение на уровне графической оболочки).</w:t>
      </w:r>
    </w:p>
    <w:p w14:paraId="177D80C3" w14:textId="77777777" w:rsidR="00BF337D" w:rsidRPr="00BF337D" w:rsidRDefault="00BF337D" w:rsidP="00BF337D">
      <w:pPr>
        <w:numPr>
          <w:ilvl w:val="1"/>
          <w:numId w:val="16"/>
        </w:numPr>
        <w:jc w:val="left"/>
      </w:pPr>
      <w:r w:rsidRPr="00BF337D">
        <w:t>Низкоуровневый </w:t>
      </w:r>
      <w:r w:rsidRPr="00BF337D">
        <w:rPr>
          <w:b/>
          <w:bCs/>
        </w:rPr>
        <w:t>Системный киоск</w:t>
      </w:r>
      <w:r w:rsidRPr="00BF337D">
        <w:t> (ограничение на уровне ядра). В новых версиях рекомендуется к использованию обновленный режим </w:t>
      </w:r>
      <w:r w:rsidRPr="00BF337D">
        <w:rPr>
          <w:b/>
          <w:bCs/>
        </w:rPr>
        <w:t>«Киоск-2»</w:t>
      </w:r>
      <w:r w:rsidRPr="00BF337D">
        <w:t>.</w:t>
      </w:r>
    </w:p>
    <w:p w14:paraId="44C17FA6" w14:textId="77777777" w:rsidR="00BF337D" w:rsidRPr="00BF337D" w:rsidRDefault="00BF337D" w:rsidP="00BF337D">
      <w:pPr>
        <w:numPr>
          <w:ilvl w:val="0"/>
          <w:numId w:val="16"/>
        </w:numPr>
        <w:jc w:val="left"/>
      </w:pPr>
      <w:r w:rsidRPr="00BF337D">
        <w:rPr>
          <w:b/>
          <w:bCs/>
        </w:rPr>
        <w:t>Для чего предназначен режим «Графический киоск»?</w:t>
      </w:r>
      <w:r w:rsidRPr="00BF337D">
        <w:br/>
        <w:t>Он предназначен для строгого ограничения окружения непривилегированного пользователя, разрешая ему запускать только те приложения, которые явно указаны в его профиле. Это повышает безопасность и удобство администрирования.</w:t>
      </w:r>
    </w:p>
    <w:p w14:paraId="4E4ACFBB" w14:textId="77777777" w:rsidR="00BF337D" w:rsidRPr="00BF337D" w:rsidRDefault="00BF337D" w:rsidP="00BF337D">
      <w:pPr>
        <w:numPr>
          <w:ilvl w:val="0"/>
          <w:numId w:val="16"/>
        </w:numPr>
        <w:jc w:val="left"/>
      </w:pPr>
      <w:r w:rsidRPr="00BF337D">
        <w:rPr>
          <w:b/>
          <w:bCs/>
        </w:rPr>
        <w:t>Чем режим «Графический киоск» отличается от режима «Киоск-2»?</w:t>
      </w:r>
      <w:r w:rsidRPr="00BF337D">
        <w:br/>
        <w:t>«Киоск-2» – это обновленная версия классического режима киоска, пришедшая на смену и графическому, и системному киоску. Он обеспечивается пакетом parsec-kiosk2 и рекомендован к использованию в последних версиях Astra Linux SE как более современный и функциональный инструмент.</w:t>
      </w:r>
    </w:p>
    <w:p w14:paraId="27101D44" w14:textId="77777777" w:rsidR="00BF337D" w:rsidRPr="00BF337D" w:rsidRDefault="00BF337D" w:rsidP="00BF337D">
      <w:pPr>
        <w:numPr>
          <w:ilvl w:val="0"/>
          <w:numId w:val="16"/>
        </w:numPr>
        <w:jc w:val="left"/>
      </w:pPr>
      <w:r w:rsidRPr="00BF337D">
        <w:rPr>
          <w:b/>
          <w:bCs/>
        </w:rPr>
        <w:t xml:space="preserve">Как настроить приложения на рабочем столе в режиме «Графический </w:t>
      </w:r>
      <w:r w:rsidRPr="00BF337D">
        <w:rPr>
          <w:b/>
          <w:bCs/>
        </w:rPr>
        <w:lastRenderedPageBreak/>
        <w:t>киоск»?</w:t>
      </w:r>
      <w:r w:rsidRPr="00BF337D">
        <w:br/>
        <w:t>Необходимо разместить ярлыки приложений (.</w:t>
      </w:r>
      <w:proofErr w:type="spellStart"/>
      <w:r w:rsidRPr="00BF337D">
        <w:t>desktop</w:t>
      </w:r>
      <w:proofErr w:type="spellEnd"/>
      <w:r w:rsidRPr="00BF337D">
        <w:t> файлы) в каталоге профиля пользователя /</w:t>
      </w:r>
      <w:proofErr w:type="spellStart"/>
      <w:r w:rsidRPr="00BF337D">
        <w:t>etc</w:t>
      </w:r>
      <w:proofErr w:type="spellEnd"/>
      <w:r w:rsidRPr="00BF337D">
        <w:t>/</w:t>
      </w:r>
      <w:proofErr w:type="spellStart"/>
      <w:r w:rsidRPr="00BF337D">
        <w:t>fly-kiosk</w:t>
      </w:r>
      <w:proofErr w:type="spellEnd"/>
      <w:r w:rsidRPr="00BF337D">
        <w:t>/&lt;</w:t>
      </w:r>
      <w:proofErr w:type="spellStart"/>
      <w:r w:rsidRPr="00BF337D">
        <w:t>имя_пользователя</w:t>
      </w:r>
      <w:proofErr w:type="spellEnd"/>
      <w:r w:rsidRPr="00BF337D">
        <w:t>&gt;/</w:t>
      </w:r>
      <w:proofErr w:type="spellStart"/>
      <w:r w:rsidRPr="00BF337D">
        <w:t>desktop</w:t>
      </w:r>
      <w:proofErr w:type="spellEnd"/>
      <w:r w:rsidRPr="00BF337D">
        <w:t>/. Это можно сделать вручную или с помощью графической утилиты "Политика безопасности" в разделе настроек пользователя.</w:t>
      </w:r>
    </w:p>
    <w:p w14:paraId="303F757F" w14:textId="77777777" w:rsidR="00BF337D" w:rsidRPr="00BF337D" w:rsidRDefault="00BF337D" w:rsidP="00BF337D">
      <w:pPr>
        <w:numPr>
          <w:ilvl w:val="0"/>
          <w:numId w:val="16"/>
        </w:numPr>
        <w:jc w:val="left"/>
      </w:pPr>
      <w:r w:rsidRPr="00BF337D">
        <w:rPr>
          <w:b/>
          <w:bCs/>
        </w:rPr>
        <w:t>Как настроить автозапуск приложений при входе пользователя в режиме «Графический киоск»?</w:t>
      </w:r>
      <w:r w:rsidRPr="00BF337D">
        <w:br/>
        <w:t>Для автозапуска приложений при входе конкретного пользователя нужно разместить ярлыки приложений в каталоге /</w:t>
      </w:r>
      <w:proofErr w:type="spellStart"/>
      <w:r w:rsidRPr="00BF337D">
        <w:t>etc</w:t>
      </w:r>
      <w:proofErr w:type="spellEnd"/>
      <w:r w:rsidRPr="00BF337D">
        <w:t>/</w:t>
      </w:r>
      <w:proofErr w:type="spellStart"/>
      <w:r w:rsidRPr="00BF337D">
        <w:t>fly-kiosk</w:t>
      </w:r>
      <w:proofErr w:type="spellEnd"/>
      <w:r w:rsidRPr="00BF337D">
        <w:t>/&lt;</w:t>
      </w:r>
      <w:proofErr w:type="spellStart"/>
      <w:r w:rsidRPr="00BF337D">
        <w:t>имя_пользователя</w:t>
      </w:r>
      <w:proofErr w:type="spellEnd"/>
      <w:r w:rsidRPr="00BF337D">
        <w:t>&gt;/</w:t>
      </w:r>
      <w:proofErr w:type="spellStart"/>
      <w:r w:rsidRPr="00BF337D">
        <w:t>autostart</w:t>
      </w:r>
      <w:proofErr w:type="spellEnd"/>
      <w:r w:rsidRPr="00BF337D">
        <w:t>/.</w:t>
      </w:r>
    </w:p>
    <w:p w14:paraId="0D8B6108" w14:textId="77777777" w:rsidR="00BF337D" w:rsidRPr="00BF337D" w:rsidRDefault="00BF337D" w:rsidP="00BF337D">
      <w:pPr>
        <w:numPr>
          <w:ilvl w:val="0"/>
          <w:numId w:val="16"/>
        </w:numPr>
        <w:jc w:val="left"/>
      </w:pPr>
      <w:r w:rsidRPr="00BF337D">
        <w:rPr>
          <w:b/>
          <w:bCs/>
        </w:rPr>
        <w:t>Для чего предназначен режим одного приложения в режиме «Графический киоск»?</w:t>
      </w:r>
      <w:r w:rsidRPr="00BF337D">
        <w:br/>
        <w:t>Режим одного приложения предназначен для создания специализированных рабочих мест (информационные киоски, терминалы). Приложение запускается на весь экран, скрываются панели управления и элементы интерфейса для закрытия. Завершение работы приложения приводит к завершению сессии пользователя, что не позволяет выйти в общее графическое окружение. Ярлык для такого приложения помещается в каталог </w:t>
      </w:r>
      <w:proofErr w:type="spellStart"/>
      <w:r w:rsidRPr="00BF337D">
        <w:t>single</w:t>
      </w:r>
      <w:proofErr w:type="spellEnd"/>
      <w:r w:rsidRPr="00BF337D">
        <w:t> профиля пользователя.</w:t>
      </w:r>
    </w:p>
    <w:p w14:paraId="7BF6036C" w14:textId="77777777" w:rsidR="00BF337D" w:rsidRPr="00BF337D" w:rsidRDefault="00BF337D" w:rsidP="00BF337D">
      <w:pPr>
        <w:jc w:val="left"/>
        <w:rPr>
          <w:b/>
          <w:bCs/>
        </w:rPr>
      </w:pPr>
      <w:r w:rsidRPr="00BF337D">
        <w:rPr>
          <w:b/>
          <w:bCs/>
        </w:rPr>
        <w:t>Вот зачем нужно их два:</w:t>
      </w:r>
    </w:p>
    <w:p w14:paraId="27EE3AB6" w14:textId="77777777" w:rsidR="00BF337D" w:rsidRPr="00BF337D" w:rsidRDefault="00BF337D" w:rsidP="00BF337D">
      <w:pPr>
        <w:jc w:val="left"/>
        <w:rPr>
          <w:b/>
          <w:bCs/>
        </w:rPr>
      </w:pPr>
      <w:r w:rsidRPr="00BF337D">
        <w:rPr>
          <w:b/>
          <w:bCs/>
        </w:rPr>
        <w:t>1. Разный уровень защиты (Уровень атаки)</w:t>
      </w:r>
    </w:p>
    <w:p w14:paraId="794F2CB5" w14:textId="77777777" w:rsidR="00BF337D" w:rsidRPr="00BF337D" w:rsidRDefault="00BF337D" w:rsidP="00BF337D">
      <w:pPr>
        <w:jc w:val="left"/>
      </w:pPr>
      <w:r w:rsidRPr="00BF337D">
        <w:t>Представьте себе крепость:</w:t>
      </w:r>
    </w:p>
    <w:p w14:paraId="6D731EBA" w14:textId="77777777" w:rsidR="00BF337D" w:rsidRPr="00BF337D" w:rsidRDefault="00BF337D" w:rsidP="00BF337D">
      <w:pPr>
        <w:numPr>
          <w:ilvl w:val="0"/>
          <w:numId w:val="17"/>
        </w:numPr>
        <w:jc w:val="left"/>
      </w:pPr>
      <w:r w:rsidRPr="00BF337D">
        <w:rPr>
          <w:b/>
          <w:bCs/>
        </w:rPr>
        <w:t>Графический киоск</w:t>
      </w:r>
      <w:r w:rsidRPr="00BF337D">
        <w:t> — это </w:t>
      </w:r>
      <w:r w:rsidRPr="00BF337D">
        <w:rPr>
          <w:b/>
          <w:bCs/>
        </w:rPr>
        <w:t>комендант крепости</w:t>
      </w:r>
      <w:r w:rsidRPr="00BF337D">
        <w:t>, который следит за тем, что происходит внутри дворов и улиц (уровень графической среды). Он говорит: "В эту библиотеку (/</w:t>
      </w:r>
      <w:proofErr w:type="spellStart"/>
      <w:r w:rsidRPr="00BF337D">
        <w:t>usr</w:t>
      </w:r>
      <w:proofErr w:type="spellEnd"/>
      <w:r w:rsidRPr="00BF337D">
        <w:t>/</w:t>
      </w:r>
      <w:proofErr w:type="spellStart"/>
      <w:r w:rsidRPr="00BF337D">
        <w:t>bin</w:t>
      </w:r>
      <w:proofErr w:type="spellEnd"/>
      <w:r w:rsidRPr="00BF337D">
        <w:t>/</w:t>
      </w:r>
      <w:proofErr w:type="spellStart"/>
      <w:r w:rsidRPr="00BF337D">
        <w:t>firefox</w:t>
      </w:r>
      <w:proofErr w:type="spellEnd"/>
      <w:r w:rsidRPr="00BF337D">
        <w:t>) можно ходить, а в тот арсенал (/</w:t>
      </w:r>
      <w:proofErr w:type="spellStart"/>
      <w:r w:rsidRPr="00BF337D">
        <w:t>usr</w:t>
      </w:r>
      <w:proofErr w:type="spellEnd"/>
      <w:r w:rsidRPr="00BF337D">
        <w:t>/</w:t>
      </w:r>
      <w:proofErr w:type="spellStart"/>
      <w:r w:rsidRPr="00BF337D">
        <w:t>bin</w:t>
      </w:r>
      <w:proofErr w:type="spellEnd"/>
      <w:r w:rsidRPr="00BF337D">
        <w:t>/</w:t>
      </w:r>
      <w:proofErr w:type="spellStart"/>
      <w:r w:rsidRPr="00BF337D">
        <w:t>bash</w:t>
      </w:r>
      <w:proofErr w:type="spellEnd"/>
      <w:r w:rsidRPr="00BF337D">
        <w:t>) — нет".</w:t>
      </w:r>
    </w:p>
    <w:p w14:paraId="746EB2E3" w14:textId="77777777" w:rsidR="00BF337D" w:rsidRPr="00BF337D" w:rsidRDefault="00BF337D" w:rsidP="00BF337D">
      <w:pPr>
        <w:numPr>
          <w:ilvl w:val="0"/>
          <w:numId w:val="17"/>
        </w:numPr>
        <w:jc w:val="left"/>
      </w:pPr>
      <w:r w:rsidRPr="00BF337D">
        <w:rPr>
          <w:b/>
          <w:bCs/>
        </w:rPr>
        <w:t>Системный киоск</w:t>
      </w:r>
      <w:r w:rsidRPr="00BF337D">
        <w:t> — это </w:t>
      </w:r>
      <w:r w:rsidRPr="00BF337D">
        <w:rPr>
          <w:b/>
          <w:bCs/>
        </w:rPr>
        <w:t>стража у ворот и в подземельях</w:t>
      </w:r>
      <w:r w:rsidRPr="00BF337D">
        <w:t> (уровень ядра). Он не смотрит, куда человек пошел, он просто не даст ему даже приблизиться к запретной двери, потому что у него нет ключа (прав доступа к файлу).</w:t>
      </w:r>
    </w:p>
    <w:p w14:paraId="164BDC2A" w14:textId="77777777" w:rsidR="00BF337D" w:rsidRPr="00BF337D" w:rsidRDefault="00BF337D" w:rsidP="00BF337D">
      <w:pPr>
        <w:jc w:val="left"/>
        <w:rPr>
          <w:b/>
          <w:bCs/>
        </w:rPr>
      </w:pPr>
      <w:r w:rsidRPr="00BF337D">
        <w:rPr>
          <w:b/>
          <w:bCs/>
        </w:rPr>
        <w:t>2. Разные сценарии применения</w:t>
      </w:r>
    </w:p>
    <w:p w14:paraId="7749EBB4" w14:textId="77777777" w:rsidR="00BF337D" w:rsidRPr="00BF337D" w:rsidRDefault="00BF337D" w:rsidP="00BF337D">
      <w:pPr>
        <w:numPr>
          <w:ilvl w:val="0"/>
          <w:numId w:val="18"/>
        </w:numPr>
        <w:jc w:val="left"/>
      </w:pPr>
      <w:r w:rsidRPr="00BF337D">
        <w:rPr>
          <w:b/>
          <w:bCs/>
        </w:rPr>
        <w:t>Сценарий для Графического киоска:</w:t>
      </w:r>
    </w:p>
    <w:p w14:paraId="69E45E49" w14:textId="77777777" w:rsidR="00BF337D" w:rsidRPr="00BF337D" w:rsidRDefault="00BF337D" w:rsidP="00BF337D">
      <w:pPr>
        <w:numPr>
          <w:ilvl w:val="1"/>
          <w:numId w:val="18"/>
        </w:numPr>
        <w:jc w:val="left"/>
      </w:pPr>
      <w:r w:rsidRPr="00BF337D">
        <w:rPr>
          <w:b/>
          <w:bCs/>
        </w:rPr>
        <w:t>Информационный терминал</w:t>
      </w:r>
      <w:r w:rsidRPr="00BF337D">
        <w:t> в музее, банке, аэропорту (пользователь должен видеть только браузер или специальное приложение).</w:t>
      </w:r>
    </w:p>
    <w:p w14:paraId="79020722" w14:textId="77777777" w:rsidR="00BF337D" w:rsidRPr="00BF337D" w:rsidRDefault="00BF337D" w:rsidP="00BF337D">
      <w:pPr>
        <w:numPr>
          <w:ilvl w:val="1"/>
          <w:numId w:val="18"/>
        </w:numPr>
        <w:jc w:val="left"/>
      </w:pPr>
      <w:r w:rsidRPr="00BF337D">
        <w:rPr>
          <w:b/>
          <w:bCs/>
        </w:rPr>
        <w:t>Рабочее место оператора</w:t>
      </w:r>
      <w:r w:rsidRPr="00BF337D">
        <w:t> на производстве (только программа для управления станком и отчетность).</w:t>
      </w:r>
    </w:p>
    <w:p w14:paraId="5DD8A3C7" w14:textId="77777777" w:rsidR="00BF337D" w:rsidRPr="00BF337D" w:rsidRDefault="00BF337D" w:rsidP="00BF337D">
      <w:pPr>
        <w:numPr>
          <w:ilvl w:val="1"/>
          <w:numId w:val="18"/>
        </w:numPr>
        <w:jc w:val="left"/>
      </w:pPr>
      <w:r w:rsidRPr="00BF337D">
        <w:rPr>
          <w:b/>
          <w:bCs/>
        </w:rPr>
        <w:t>Компьютер для тестирования</w:t>
      </w:r>
      <w:r w:rsidRPr="00BF337D">
        <w:t> в учебном классе (только доступ к тестовой программе).</w:t>
      </w:r>
    </w:p>
    <w:p w14:paraId="5B0FF005" w14:textId="77777777" w:rsidR="00BF337D" w:rsidRPr="00BF337D" w:rsidRDefault="00BF337D" w:rsidP="00BF337D">
      <w:pPr>
        <w:numPr>
          <w:ilvl w:val="1"/>
          <w:numId w:val="18"/>
        </w:numPr>
        <w:jc w:val="left"/>
      </w:pPr>
      <w:r w:rsidRPr="00BF337D">
        <w:rPr>
          <w:b/>
          <w:bCs/>
        </w:rPr>
        <w:t>Задача</w:t>
      </w:r>
      <w:proofErr w:type="gramStart"/>
      <w:r w:rsidRPr="00BF337D">
        <w:rPr>
          <w:b/>
          <w:bCs/>
        </w:rPr>
        <w:t>:</w:t>
      </w:r>
      <w:r w:rsidRPr="00BF337D">
        <w:t> Создать</w:t>
      </w:r>
      <w:proofErr w:type="gramEnd"/>
      <w:r w:rsidRPr="00BF337D">
        <w:t> </w:t>
      </w:r>
      <w:r w:rsidRPr="00BF337D">
        <w:rPr>
          <w:b/>
          <w:bCs/>
        </w:rPr>
        <w:t>удобное и простое</w:t>
      </w:r>
      <w:r w:rsidRPr="00BF337D">
        <w:t> окружение для конечного пользователя, убрав лишнее и потенциально опасное из виду.</w:t>
      </w:r>
    </w:p>
    <w:p w14:paraId="0D77CAC8" w14:textId="77777777" w:rsidR="00BF337D" w:rsidRPr="00BF337D" w:rsidRDefault="00BF337D" w:rsidP="00BF337D">
      <w:pPr>
        <w:numPr>
          <w:ilvl w:val="0"/>
          <w:numId w:val="18"/>
        </w:numPr>
        <w:jc w:val="left"/>
      </w:pPr>
      <w:r w:rsidRPr="00BF337D">
        <w:rPr>
          <w:b/>
          <w:bCs/>
        </w:rPr>
        <w:t>Сценарий для Системного киоска:</w:t>
      </w:r>
    </w:p>
    <w:p w14:paraId="47AB21C3" w14:textId="77777777" w:rsidR="00BF337D" w:rsidRPr="00BF337D" w:rsidRDefault="00BF337D" w:rsidP="00BF337D">
      <w:pPr>
        <w:numPr>
          <w:ilvl w:val="1"/>
          <w:numId w:val="18"/>
        </w:numPr>
        <w:jc w:val="left"/>
      </w:pPr>
      <w:r w:rsidRPr="00BF337D">
        <w:rPr>
          <w:b/>
          <w:bCs/>
        </w:rPr>
        <w:t>Изоляция критически важных служб</w:t>
      </w:r>
      <w:r w:rsidRPr="00BF337D">
        <w:t> (демонов), которые работают без графического интерфейса.</w:t>
      </w:r>
    </w:p>
    <w:p w14:paraId="0B3B1E25" w14:textId="77777777" w:rsidR="00BF337D" w:rsidRPr="00BF337D" w:rsidRDefault="00BF337D" w:rsidP="00BF337D">
      <w:pPr>
        <w:numPr>
          <w:ilvl w:val="1"/>
          <w:numId w:val="18"/>
        </w:numPr>
        <w:jc w:val="left"/>
      </w:pPr>
      <w:r w:rsidRPr="00BF337D">
        <w:rPr>
          <w:b/>
          <w:bCs/>
        </w:rPr>
        <w:t xml:space="preserve">Запуск </w:t>
      </w:r>
      <w:proofErr w:type="spellStart"/>
      <w:r w:rsidRPr="00BF337D">
        <w:rPr>
          <w:b/>
          <w:bCs/>
        </w:rPr>
        <w:t>недоверенного</w:t>
      </w:r>
      <w:proofErr w:type="spellEnd"/>
      <w:r w:rsidRPr="00BF337D">
        <w:rPr>
          <w:b/>
          <w:bCs/>
        </w:rPr>
        <w:t xml:space="preserve"> кода</w:t>
      </w:r>
      <w:r w:rsidRPr="00BF337D">
        <w:t> в строго изолированном окружении, где у него нет прав даже на чтение большинства файлов системы.</w:t>
      </w:r>
    </w:p>
    <w:p w14:paraId="76001EEB" w14:textId="77777777" w:rsidR="00BF337D" w:rsidRPr="00BF337D" w:rsidRDefault="00BF337D" w:rsidP="00BF337D">
      <w:pPr>
        <w:numPr>
          <w:ilvl w:val="1"/>
          <w:numId w:val="18"/>
        </w:numPr>
        <w:jc w:val="left"/>
      </w:pPr>
      <w:r w:rsidRPr="00BF337D">
        <w:rPr>
          <w:b/>
          <w:bCs/>
        </w:rPr>
        <w:t>Создание "песочницы" (</w:t>
      </w:r>
      <w:proofErr w:type="spellStart"/>
      <w:r w:rsidRPr="00BF337D">
        <w:rPr>
          <w:b/>
          <w:bCs/>
        </w:rPr>
        <w:t>sandbox</w:t>
      </w:r>
      <w:proofErr w:type="spellEnd"/>
      <w:r w:rsidRPr="00BF337D">
        <w:rPr>
          <w:b/>
          <w:bCs/>
        </w:rPr>
        <w:t>)</w:t>
      </w:r>
      <w:r w:rsidRPr="00BF337D">
        <w:t xml:space="preserve"> на уровне файловой системы для </w:t>
      </w:r>
      <w:r w:rsidRPr="00BF337D">
        <w:lastRenderedPageBreak/>
        <w:t>конкретного приложения.</w:t>
      </w:r>
    </w:p>
    <w:p w14:paraId="7DAF2763" w14:textId="77777777" w:rsidR="00BF337D" w:rsidRPr="00BF337D" w:rsidRDefault="00BF337D" w:rsidP="00BF337D">
      <w:pPr>
        <w:numPr>
          <w:ilvl w:val="1"/>
          <w:numId w:val="18"/>
        </w:numPr>
        <w:jc w:val="left"/>
      </w:pPr>
      <w:r w:rsidRPr="00BF337D">
        <w:rPr>
          <w:b/>
          <w:bCs/>
        </w:rPr>
        <w:t>Задача</w:t>
      </w:r>
      <w:proofErr w:type="gramStart"/>
      <w:r w:rsidRPr="00BF337D">
        <w:rPr>
          <w:b/>
          <w:bCs/>
        </w:rPr>
        <w:t>:</w:t>
      </w:r>
      <w:r w:rsidRPr="00BF337D">
        <w:t> Обеспечить</w:t>
      </w:r>
      <w:proofErr w:type="gramEnd"/>
      <w:r w:rsidRPr="00BF337D">
        <w:t> </w:t>
      </w:r>
      <w:r w:rsidRPr="00BF337D">
        <w:rPr>
          <w:b/>
          <w:bCs/>
        </w:rPr>
        <w:t>максимальную изоляцию</w:t>
      </w:r>
      <w:r w:rsidRPr="00BF337D">
        <w:t> процесса от остальной системы, даже если он будет скомпрометирован.</w:t>
      </w:r>
    </w:p>
    <w:p w14:paraId="4386F148" w14:textId="77777777" w:rsidR="00BF337D" w:rsidRPr="00BF337D" w:rsidRDefault="00BF337D" w:rsidP="00BF337D">
      <w:pPr>
        <w:jc w:val="left"/>
        <w:rPr>
          <w:b/>
          <w:bCs/>
        </w:rPr>
      </w:pPr>
      <w:r w:rsidRPr="00BF337D">
        <w:rPr>
          <w:b/>
          <w:bCs/>
        </w:rPr>
        <w:t>3. Комплементарность (Взаимодополняемость)</w:t>
      </w:r>
    </w:p>
    <w:p w14:paraId="2AE33BC9" w14:textId="77777777" w:rsidR="00BF337D" w:rsidRPr="00BF337D" w:rsidRDefault="00BF337D" w:rsidP="00BF337D">
      <w:pPr>
        <w:jc w:val="left"/>
      </w:pPr>
      <w:r w:rsidRPr="00BF337D">
        <w:t>Их можно и нужно использовать </w:t>
      </w:r>
      <w:r w:rsidRPr="00BF337D">
        <w:rPr>
          <w:b/>
          <w:bCs/>
        </w:rPr>
        <w:t>вместе</w:t>
      </w:r>
      <w:r w:rsidRPr="00BF337D">
        <w:t> для создания максимально защищенной среды.</w:t>
      </w:r>
    </w:p>
    <w:p w14:paraId="6A7965AF" w14:textId="77777777" w:rsidR="00BF337D" w:rsidRPr="00BF337D" w:rsidRDefault="00BF337D" w:rsidP="00BF337D">
      <w:pPr>
        <w:jc w:val="left"/>
      </w:pPr>
      <w:r w:rsidRPr="00BF337D">
        <w:rPr>
          <w:b/>
          <w:bCs/>
        </w:rPr>
        <w:t>Пример:</w:t>
      </w:r>
      <w:r w:rsidRPr="00BF337D">
        <w:br/>
        <w:t>Вы настраиваете компьютер для публичного доступа в библиотеке.</w:t>
      </w:r>
    </w:p>
    <w:p w14:paraId="4E3ED858" w14:textId="77777777" w:rsidR="00BF337D" w:rsidRPr="00BF337D" w:rsidRDefault="00BF337D" w:rsidP="00BF337D">
      <w:pPr>
        <w:numPr>
          <w:ilvl w:val="0"/>
          <w:numId w:val="19"/>
        </w:numPr>
        <w:jc w:val="left"/>
      </w:pPr>
      <w:r w:rsidRPr="00BF337D">
        <w:t>Вы используете </w:t>
      </w:r>
      <w:r w:rsidRPr="00BF337D">
        <w:rPr>
          <w:b/>
          <w:bCs/>
        </w:rPr>
        <w:t>Системный киоск</w:t>
      </w:r>
      <w:r w:rsidRPr="00BF337D">
        <w:t>, чтобы создать для пользователя </w:t>
      </w:r>
      <w:proofErr w:type="spellStart"/>
      <w:r w:rsidRPr="00BF337D">
        <w:t>public_user</w:t>
      </w:r>
      <w:proofErr w:type="spellEnd"/>
      <w:r w:rsidRPr="00BF337D">
        <w:t> </w:t>
      </w:r>
      <w:proofErr w:type="spellStart"/>
      <w:r w:rsidRPr="00BF337D">
        <w:t>jail</w:t>
      </w:r>
      <w:proofErr w:type="spellEnd"/>
      <w:r w:rsidRPr="00BF337D">
        <w:t>-окружение, где он физически не может обратиться к файлам за пределами каталога /</w:t>
      </w:r>
      <w:proofErr w:type="spellStart"/>
      <w:r w:rsidRPr="00BF337D">
        <w:t>home</w:t>
      </w:r>
      <w:proofErr w:type="spellEnd"/>
      <w:r w:rsidRPr="00BF337D">
        <w:t>/</w:t>
      </w:r>
      <w:proofErr w:type="spellStart"/>
      <w:r w:rsidRPr="00BF337D">
        <w:t>public_user</w:t>
      </w:r>
      <w:proofErr w:type="spellEnd"/>
      <w:r w:rsidRPr="00BF337D">
        <w:t>/</w:t>
      </w:r>
      <w:proofErr w:type="spellStart"/>
      <w:r w:rsidRPr="00BF337D">
        <w:t>docs</w:t>
      </w:r>
      <w:proofErr w:type="spellEnd"/>
      <w:r w:rsidRPr="00BF337D">
        <w:t> и /</w:t>
      </w:r>
      <w:proofErr w:type="spellStart"/>
      <w:r w:rsidRPr="00BF337D">
        <w:t>usr</w:t>
      </w:r>
      <w:proofErr w:type="spellEnd"/>
      <w:r w:rsidRPr="00BF337D">
        <w:t>/</w:t>
      </w:r>
      <w:proofErr w:type="spellStart"/>
      <w:r w:rsidRPr="00BF337D">
        <w:t>bin</w:t>
      </w:r>
      <w:proofErr w:type="spellEnd"/>
      <w:r w:rsidRPr="00BF337D">
        <w:t>/.</w:t>
      </w:r>
    </w:p>
    <w:p w14:paraId="5BFE85C7" w14:textId="77777777" w:rsidR="00BF337D" w:rsidRPr="00BF337D" w:rsidRDefault="00BF337D" w:rsidP="00BF337D">
      <w:pPr>
        <w:numPr>
          <w:ilvl w:val="0"/>
          <w:numId w:val="19"/>
        </w:numPr>
        <w:jc w:val="left"/>
      </w:pPr>
      <w:r w:rsidRPr="00BF337D">
        <w:t>Затем вы используете </w:t>
      </w:r>
      <w:r w:rsidRPr="00BF337D">
        <w:rPr>
          <w:b/>
          <w:bCs/>
        </w:rPr>
        <w:t>Графический киоск</w:t>
      </w:r>
      <w:r w:rsidRPr="00BF337D">
        <w:t> для пользователя </w:t>
      </w:r>
      <w:proofErr w:type="spellStart"/>
      <w:r w:rsidRPr="00BF337D">
        <w:t>public_user</w:t>
      </w:r>
      <w:proofErr w:type="spellEnd"/>
      <w:r w:rsidRPr="00BF337D">
        <w:t>, чтобы на его рабочем столе были только ярлыки для </w:t>
      </w:r>
      <w:r w:rsidRPr="00BF337D">
        <w:rPr>
          <w:b/>
          <w:bCs/>
        </w:rPr>
        <w:t>Firefox</w:t>
      </w:r>
      <w:r w:rsidRPr="00BF337D">
        <w:t> и </w:t>
      </w:r>
      <w:r w:rsidRPr="00BF337D">
        <w:rPr>
          <w:b/>
          <w:bCs/>
        </w:rPr>
        <w:t>PDF-ридера</w:t>
      </w:r>
      <w:r w:rsidRPr="00BF337D">
        <w:t>.</w:t>
      </w:r>
    </w:p>
    <w:p w14:paraId="4E5F0D04" w14:textId="77777777" w:rsidR="00BF337D" w:rsidRPr="00BF337D" w:rsidRDefault="00BF337D" w:rsidP="00BF337D">
      <w:pPr>
        <w:jc w:val="left"/>
      </w:pPr>
      <w:r w:rsidRPr="00BF337D">
        <w:rPr>
          <w:b/>
          <w:bCs/>
        </w:rPr>
        <w:t>Результат:</w:t>
      </w:r>
    </w:p>
    <w:p w14:paraId="2F83379C" w14:textId="77777777" w:rsidR="00BF337D" w:rsidRPr="00BF337D" w:rsidRDefault="00BF337D" w:rsidP="00BF337D">
      <w:pPr>
        <w:numPr>
          <w:ilvl w:val="0"/>
          <w:numId w:val="20"/>
        </w:numPr>
        <w:jc w:val="left"/>
      </w:pPr>
      <w:r w:rsidRPr="00BF337D">
        <w:t>Пользователь даже не видит других программ (благодаря </w:t>
      </w:r>
      <w:r w:rsidRPr="00BF337D">
        <w:rPr>
          <w:i/>
          <w:iCs/>
        </w:rPr>
        <w:t>Графическому киоску</w:t>
      </w:r>
      <w:r w:rsidRPr="00BF337D">
        <w:t>).</w:t>
      </w:r>
    </w:p>
    <w:p w14:paraId="57F91763" w14:textId="77777777" w:rsidR="00BF337D" w:rsidRPr="00BF337D" w:rsidRDefault="00BF337D" w:rsidP="00BF337D">
      <w:pPr>
        <w:numPr>
          <w:ilvl w:val="0"/>
          <w:numId w:val="20"/>
        </w:numPr>
        <w:jc w:val="left"/>
      </w:pPr>
      <w:r w:rsidRPr="00BF337D">
        <w:t xml:space="preserve">Даже если он каким-то образом сможет запустить терминал или другое приложение, он будет ограничен </w:t>
      </w:r>
      <w:proofErr w:type="spellStart"/>
      <w:r w:rsidRPr="00BF337D">
        <w:t>jail</w:t>
      </w:r>
      <w:proofErr w:type="spellEnd"/>
      <w:r w:rsidRPr="00BF337D">
        <w:t>-окружением </w:t>
      </w:r>
      <w:r w:rsidRPr="00BF337D">
        <w:rPr>
          <w:i/>
          <w:iCs/>
        </w:rPr>
        <w:t>Системного киоска</w:t>
      </w:r>
      <w:r w:rsidRPr="00BF337D">
        <w:t> и не сможет навредить системе.</w:t>
      </w:r>
    </w:p>
    <w:p w14:paraId="0A032841" w14:textId="77777777" w:rsidR="00BF337D" w:rsidRPr="00BF337D" w:rsidRDefault="00000000" w:rsidP="00BF337D">
      <w:pPr>
        <w:jc w:val="left"/>
      </w:pPr>
      <w:r>
        <w:pict w14:anchorId="30991637">
          <v:rect id="_x0000_i1026" style="width:0;height:.75pt" o:hralign="center" o:hrstd="t" o:hr="t" fillcolor="#a0a0a0" stroked="f"/>
        </w:pict>
      </w:r>
    </w:p>
    <w:p w14:paraId="362BFFAF" w14:textId="77777777" w:rsidR="00BF337D" w:rsidRPr="00BF337D" w:rsidRDefault="00BF337D" w:rsidP="00BF337D">
      <w:pPr>
        <w:jc w:val="left"/>
      </w:pPr>
      <w:r w:rsidRPr="00BF337D">
        <w:rPr>
          <w:b/>
          <w:bCs/>
        </w:rPr>
        <w:t>Вывод:</w:t>
      </w:r>
    </w:p>
    <w:p w14:paraId="50FCADA5" w14:textId="77777777" w:rsidR="00BF337D" w:rsidRPr="00BF337D" w:rsidRDefault="00BF337D" w:rsidP="00BF337D">
      <w:pPr>
        <w:jc w:val="left"/>
      </w:pPr>
      <w:r w:rsidRPr="00BF337D">
        <w:t>Два киоска нужны, потому что они защищают систему на </w:t>
      </w:r>
      <w:r w:rsidRPr="00BF337D">
        <w:rPr>
          <w:b/>
          <w:bCs/>
        </w:rPr>
        <w:t>разных уровнях</w:t>
      </w:r>
      <w:r w:rsidRPr="00BF337D">
        <w:t> и решают </w:t>
      </w:r>
      <w:r w:rsidRPr="00BF337D">
        <w:rPr>
          <w:b/>
          <w:bCs/>
        </w:rPr>
        <w:t>разные задачи</w:t>
      </w:r>
      <w:r w:rsidRPr="00BF337D">
        <w:t>:</w:t>
      </w:r>
    </w:p>
    <w:p w14:paraId="089E8151" w14:textId="77777777" w:rsidR="00BF337D" w:rsidRPr="00BF337D" w:rsidRDefault="00BF337D" w:rsidP="00BF337D">
      <w:pPr>
        <w:numPr>
          <w:ilvl w:val="0"/>
          <w:numId w:val="21"/>
        </w:numPr>
        <w:jc w:val="left"/>
      </w:pPr>
      <w:r w:rsidRPr="00BF337D">
        <w:rPr>
          <w:b/>
          <w:bCs/>
        </w:rPr>
        <w:t>Графический киоск</w:t>
      </w:r>
      <w:r w:rsidRPr="00BF337D">
        <w:t> — для удобного и простого </w:t>
      </w:r>
      <w:r w:rsidRPr="00BF337D">
        <w:rPr>
          <w:b/>
          <w:bCs/>
        </w:rPr>
        <w:t>ограничения пользовательского интерфейса</w:t>
      </w:r>
      <w:r w:rsidRPr="00BF337D">
        <w:t>.</w:t>
      </w:r>
    </w:p>
    <w:p w14:paraId="43D3A2E5" w14:textId="77777777" w:rsidR="00BF337D" w:rsidRPr="00BF337D" w:rsidRDefault="00BF337D" w:rsidP="00BF337D">
      <w:pPr>
        <w:numPr>
          <w:ilvl w:val="0"/>
          <w:numId w:val="21"/>
        </w:numPr>
        <w:jc w:val="left"/>
      </w:pPr>
      <w:r w:rsidRPr="00BF337D">
        <w:rPr>
          <w:b/>
          <w:bCs/>
        </w:rPr>
        <w:t>Системный киоск</w:t>
      </w:r>
      <w:r w:rsidRPr="00BF337D">
        <w:t> — для глубокой и надежной </w:t>
      </w:r>
      <w:r w:rsidRPr="00BF337D">
        <w:rPr>
          <w:b/>
          <w:bCs/>
        </w:rPr>
        <w:t>изоляции процессов и данных</w:t>
      </w:r>
      <w:r w:rsidRPr="00BF337D">
        <w:t> на уровне ядра.</w:t>
      </w:r>
    </w:p>
    <w:p w14:paraId="291CF3F3" w14:textId="77777777" w:rsidR="00BF337D" w:rsidRPr="00BF337D" w:rsidRDefault="00BF337D" w:rsidP="00BF337D">
      <w:pPr>
        <w:jc w:val="left"/>
      </w:pPr>
      <w:r w:rsidRPr="00BF337D">
        <w:t>Их совместное использование позволяет строить гибкие и чрезвычайно устойчивые конфигурации безопасности.</w:t>
      </w:r>
    </w:p>
    <w:p w14:paraId="54135CA7" w14:textId="77777777" w:rsidR="00BF337D" w:rsidRPr="00BF337D" w:rsidRDefault="00BF337D" w:rsidP="00BF337D">
      <w:pPr>
        <w:jc w:val="left"/>
      </w:pPr>
    </w:p>
    <w:p w14:paraId="19E768E1" w14:textId="48317748" w:rsidR="008F45BF" w:rsidRDefault="00321ABD" w:rsidP="002466B4">
      <w:pPr>
        <w:spacing w:line="360" w:lineRule="auto"/>
      </w:pPr>
      <w:r w:rsidRPr="00987C73">
        <w:rPr>
          <w:b/>
          <w:bCs/>
        </w:rPr>
        <w:t>Задание</w:t>
      </w:r>
      <w:r w:rsidR="00987C73" w:rsidRPr="00987C73">
        <w:rPr>
          <w:b/>
          <w:bCs/>
        </w:rPr>
        <w:t xml:space="preserve"> 1.</w:t>
      </w:r>
      <w:r w:rsidR="00987C73">
        <w:t xml:space="preserve"> </w:t>
      </w:r>
      <w:r w:rsidRPr="00321ABD">
        <w:t>От имени привилегированного администратора безопасности ОССН на уровне целостности «Высокий» в разделе «Пользователи» графической утилиты «Управление политикой безопасности» (</w:t>
      </w:r>
      <w:proofErr w:type="spellStart"/>
      <w:r w:rsidRPr="00321ABD">
        <w:t>fly-admin-smc</w:t>
      </w:r>
      <w:proofErr w:type="spellEnd"/>
      <w:r w:rsidRPr="00321ABD">
        <w:t>)</w:t>
      </w:r>
      <w:r w:rsidR="002466B4">
        <w:t xml:space="preserve">. Создать учетную запись пользователя с именем </w:t>
      </w:r>
      <w:proofErr w:type="spellStart"/>
      <w:r w:rsidR="002466B4">
        <w:t>ukiosk</w:t>
      </w:r>
      <w:proofErr w:type="spellEnd"/>
      <w:r w:rsidR="002466B4">
        <w:t xml:space="preserve">. В разделе «Графический киоск </w:t>
      </w:r>
      <w:proofErr w:type="spellStart"/>
      <w:r w:rsidR="002466B4">
        <w:t>Fly</w:t>
      </w:r>
      <w:proofErr w:type="spellEnd"/>
      <w:r w:rsidR="002466B4">
        <w:t xml:space="preserve">» для учетной записи пользователя </w:t>
      </w:r>
      <w:proofErr w:type="spellStart"/>
      <w:r w:rsidR="002466B4">
        <w:t>ukiosk</w:t>
      </w:r>
      <w:proofErr w:type="spellEnd"/>
      <w:r w:rsidR="002466B4">
        <w:t xml:space="preserve"> активировать «Режим графического киоска». Добавить в список размещенных на рабочем столе и доступных для запуска приложений браузер Firefox, указав полный путь к соответствующему исполняемому файлу. С</w:t>
      </w:r>
      <w:r w:rsidRPr="00321ABD">
        <w:t xml:space="preserve">оздать учетную запись пользователя с именем </w:t>
      </w:r>
      <w:proofErr w:type="spellStart"/>
      <w:r w:rsidRPr="00321ABD">
        <w:t>ukiosk</w:t>
      </w:r>
      <w:proofErr w:type="spellEnd"/>
      <w:r w:rsidRPr="00321ABD">
        <w:t>;</w:t>
      </w:r>
    </w:p>
    <w:p w14:paraId="08516020" w14:textId="07D1658B" w:rsidR="002466B4" w:rsidRDefault="002466B4" w:rsidP="002466B4">
      <w:pPr>
        <w:spacing w:line="360" w:lineRule="auto"/>
      </w:pPr>
      <w:r>
        <w:t xml:space="preserve">Для начала создадим через графический интерфейс нового пользователя – </w:t>
      </w:r>
      <w:proofErr w:type="spellStart"/>
      <w:r>
        <w:rPr>
          <w:lang w:val="en-US"/>
        </w:rPr>
        <w:t>ukiosk</w:t>
      </w:r>
      <w:proofErr w:type="spellEnd"/>
      <w:r w:rsidRPr="002466B4">
        <w:t xml:space="preserve">. </w:t>
      </w:r>
      <w:r>
        <w:t xml:space="preserve">Результат создания пользователя представлен на рисунке 1. </w:t>
      </w:r>
    </w:p>
    <w:p w14:paraId="43AED4F7" w14:textId="77777777" w:rsidR="002466B4" w:rsidRPr="002466B4" w:rsidRDefault="002466B4" w:rsidP="002466B4">
      <w:pPr>
        <w:spacing w:line="360" w:lineRule="auto"/>
      </w:pPr>
    </w:p>
    <w:p w14:paraId="3ECD6A5A" w14:textId="1984EE0A" w:rsidR="00375413" w:rsidRDefault="002466B4" w:rsidP="00375413">
      <w:pPr>
        <w:jc w:val="center"/>
      </w:pPr>
      <w:r w:rsidRPr="002466B4">
        <w:rPr>
          <w:noProof/>
        </w:rPr>
        <w:drawing>
          <wp:inline distT="0" distB="0" distL="0" distR="0" wp14:anchorId="1BACBF37" wp14:editId="4D3062B1">
            <wp:extent cx="3820058" cy="990738"/>
            <wp:effectExtent l="0" t="0" r="9525" b="0"/>
            <wp:docPr id="362120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20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E0C6" w14:textId="34427A61" w:rsidR="002466B4" w:rsidRDefault="002466B4" w:rsidP="00375413">
      <w:pPr>
        <w:jc w:val="center"/>
        <w:rPr>
          <w:sz w:val="24"/>
          <w:szCs w:val="20"/>
        </w:rPr>
      </w:pPr>
      <w:r w:rsidRPr="002466B4">
        <w:rPr>
          <w:sz w:val="24"/>
          <w:szCs w:val="20"/>
        </w:rPr>
        <w:t>Рисунок 1 – новый пользователь для лабораторной работы</w:t>
      </w:r>
    </w:p>
    <w:p w14:paraId="18D22146" w14:textId="77777777" w:rsidR="00F34A30" w:rsidRPr="002466B4" w:rsidRDefault="00F34A30" w:rsidP="00375413">
      <w:pPr>
        <w:jc w:val="center"/>
        <w:rPr>
          <w:sz w:val="24"/>
          <w:szCs w:val="20"/>
        </w:rPr>
      </w:pPr>
    </w:p>
    <w:p w14:paraId="5560EED5" w14:textId="77777777" w:rsidR="002466B4" w:rsidRDefault="002466B4" w:rsidP="00375413">
      <w:pPr>
        <w:jc w:val="center"/>
      </w:pPr>
    </w:p>
    <w:p w14:paraId="4B786476" w14:textId="3274074C" w:rsidR="00F34A30" w:rsidRPr="00EC4472" w:rsidRDefault="00F34A30" w:rsidP="00F34A30">
      <w:pPr>
        <w:spacing w:line="360" w:lineRule="auto"/>
      </w:pPr>
      <w:r>
        <w:t xml:space="preserve">Теперь </w:t>
      </w:r>
      <w:r w:rsidR="00321ABD" w:rsidRPr="00321ABD">
        <w:t xml:space="preserve">в разделе «Графический киоск </w:t>
      </w:r>
      <w:proofErr w:type="spellStart"/>
      <w:r w:rsidR="00321ABD" w:rsidRPr="00321ABD">
        <w:t>Fly</w:t>
      </w:r>
      <w:proofErr w:type="spellEnd"/>
      <w:r w:rsidR="00321ABD" w:rsidRPr="00321ABD">
        <w:t xml:space="preserve">» для учетной записи пользователя </w:t>
      </w:r>
      <w:proofErr w:type="spellStart"/>
      <w:r w:rsidR="00321ABD" w:rsidRPr="00321ABD">
        <w:t>ukiosk</w:t>
      </w:r>
      <w:proofErr w:type="spellEnd"/>
      <w:r w:rsidR="00321ABD" w:rsidRPr="00321ABD">
        <w:t xml:space="preserve"> активировать «Режим графического киоска»</w:t>
      </w:r>
      <w:r>
        <w:t xml:space="preserve">. Для этого выбираем нашего пользователя </w:t>
      </w:r>
      <w:proofErr w:type="spellStart"/>
      <w:r>
        <w:rPr>
          <w:lang w:val="en-US"/>
        </w:rPr>
        <w:t>ukiosk</w:t>
      </w:r>
      <w:proofErr w:type="spellEnd"/>
      <w:r>
        <w:t xml:space="preserve"> и выбираем пункт, который говорит нам о том, что графический киоск будет включен. Результат представлен на рисунке 2. </w:t>
      </w:r>
      <w:r w:rsidR="00EC4472">
        <w:t xml:space="preserve">Сразу было добавлено в список киоска – приложение </w:t>
      </w:r>
      <w:r w:rsidR="00EC4472">
        <w:rPr>
          <w:lang w:val="en-US"/>
        </w:rPr>
        <w:t xml:space="preserve">Firefox. </w:t>
      </w:r>
    </w:p>
    <w:p w14:paraId="2444228D" w14:textId="56FB3C05" w:rsidR="008F45BF" w:rsidRDefault="00F34A30" w:rsidP="00141FCE">
      <w:pPr>
        <w:spacing w:line="360" w:lineRule="auto"/>
        <w:jc w:val="center"/>
      </w:pPr>
      <w:r w:rsidRPr="00F34A30">
        <w:rPr>
          <w:noProof/>
        </w:rPr>
        <w:drawing>
          <wp:inline distT="0" distB="0" distL="0" distR="0" wp14:anchorId="441DB2B3" wp14:editId="1E0AC28F">
            <wp:extent cx="4352544" cy="2883446"/>
            <wp:effectExtent l="0" t="0" r="0" b="0"/>
            <wp:docPr id="773969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69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711" cy="290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4C4C" w14:textId="5BBD181F" w:rsidR="00F34A30" w:rsidRPr="00F34A30" w:rsidRDefault="00F34A30" w:rsidP="00F34A30">
      <w:pPr>
        <w:spacing w:line="360" w:lineRule="auto"/>
        <w:jc w:val="center"/>
        <w:rPr>
          <w:sz w:val="24"/>
          <w:szCs w:val="20"/>
        </w:rPr>
      </w:pPr>
      <w:r w:rsidRPr="00F34A30">
        <w:rPr>
          <w:sz w:val="24"/>
          <w:szCs w:val="20"/>
        </w:rPr>
        <w:t>Рисунок 2 – графический киоск для пользователя</w:t>
      </w:r>
    </w:p>
    <w:p w14:paraId="1C931AD1" w14:textId="13566F73" w:rsidR="002B1D82" w:rsidRDefault="002B1D82" w:rsidP="004E121D">
      <w:pPr>
        <w:jc w:val="center"/>
      </w:pPr>
    </w:p>
    <w:p w14:paraId="678AADFC" w14:textId="2848BA97" w:rsidR="00F50F1C" w:rsidRDefault="00F50F1C" w:rsidP="00F50F1C">
      <w:pPr>
        <w:jc w:val="center"/>
      </w:pPr>
    </w:p>
    <w:p w14:paraId="03CCB789" w14:textId="3AA87151" w:rsidR="008F45BF" w:rsidRDefault="00EC4472" w:rsidP="00EC4472">
      <w:pPr>
        <w:spacing w:line="360" w:lineRule="auto"/>
      </w:pPr>
      <w:r w:rsidRPr="00EC4472">
        <w:rPr>
          <w:b/>
          <w:bCs/>
        </w:rPr>
        <w:t>Задание 2.</w:t>
      </w:r>
      <w:r>
        <w:t xml:space="preserve"> </w:t>
      </w:r>
      <w:r w:rsidR="00321ABD" w:rsidRPr="00321ABD">
        <w:t xml:space="preserve">Выполнить вход в систему от имени учетной записи пользователя </w:t>
      </w:r>
      <w:proofErr w:type="spellStart"/>
      <w:r w:rsidR="00321ABD" w:rsidRPr="00321ABD">
        <w:t>ukiosk</w:t>
      </w:r>
      <w:proofErr w:type="spellEnd"/>
      <w:r w:rsidR="00321ABD" w:rsidRPr="00321ABD">
        <w:t xml:space="preserve"> и убедиться, что ему доступно для запуска только одно приложение – браузер Firefox. </w:t>
      </w:r>
    </w:p>
    <w:p w14:paraId="3DAF4AB4" w14:textId="2E1C3950" w:rsidR="00141FCE" w:rsidRDefault="00141FCE" w:rsidP="00EC4472">
      <w:pPr>
        <w:spacing w:line="360" w:lineRule="auto"/>
      </w:pPr>
      <w:r>
        <w:t xml:space="preserve">Теперь просто откроем пользователя </w:t>
      </w:r>
      <w:proofErr w:type="spellStart"/>
      <w:r>
        <w:rPr>
          <w:lang w:val="en-US"/>
        </w:rPr>
        <w:t>ukiosk</w:t>
      </w:r>
      <w:proofErr w:type="spellEnd"/>
      <w:r>
        <w:t xml:space="preserve">. На рисунке 3 показано, что на рабочем столе ему доступен только </w:t>
      </w:r>
      <w:proofErr w:type="spellStart"/>
      <w:r>
        <w:rPr>
          <w:lang w:val="en-US"/>
        </w:rPr>
        <w:t>firefox</w:t>
      </w:r>
      <w:proofErr w:type="spellEnd"/>
      <w:r>
        <w:t xml:space="preserve"> для запуска. </w:t>
      </w:r>
    </w:p>
    <w:p w14:paraId="4DCD6DFE" w14:textId="77777777" w:rsidR="00141FCE" w:rsidRPr="00141FCE" w:rsidRDefault="00141FCE" w:rsidP="00EC4472">
      <w:pPr>
        <w:spacing w:line="360" w:lineRule="auto"/>
      </w:pPr>
    </w:p>
    <w:p w14:paraId="2341E85D" w14:textId="6EB976F2" w:rsidR="002C341A" w:rsidRDefault="002C341A" w:rsidP="002A63BB">
      <w:pPr>
        <w:jc w:val="center"/>
      </w:pPr>
      <w:r>
        <w:rPr>
          <w:noProof/>
        </w:rPr>
        <w:lastRenderedPageBreak/>
        <w:drawing>
          <wp:inline distT="0" distB="0" distL="0" distR="0" wp14:anchorId="5C152137" wp14:editId="7B28E4AE">
            <wp:extent cx="3438911" cy="2876093"/>
            <wp:effectExtent l="152400" t="152400" r="371475" b="362585"/>
            <wp:docPr id="85279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9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6695" cy="29076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807575" w14:textId="6AD9E7DC" w:rsidR="00141FCE" w:rsidRPr="0003168E" w:rsidRDefault="00141FCE" w:rsidP="0003168E">
      <w:pPr>
        <w:jc w:val="center"/>
        <w:rPr>
          <w:sz w:val="24"/>
          <w:szCs w:val="20"/>
        </w:rPr>
      </w:pPr>
      <w:r w:rsidRPr="00141FCE">
        <w:rPr>
          <w:sz w:val="24"/>
          <w:szCs w:val="20"/>
        </w:rPr>
        <w:t xml:space="preserve">Рисунок 3 – рабочий стол </w:t>
      </w:r>
      <w:proofErr w:type="spellStart"/>
      <w:r w:rsidRPr="00141FCE">
        <w:rPr>
          <w:sz w:val="24"/>
          <w:szCs w:val="20"/>
          <w:lang w:val="en-US"/>
        </w:rPr>
        <w:t>ukiosk</w:t>
      </w:r>
      <w:proofErr w:type="spellEnd"/>
    </w:p>
    <w:p w14:paraId="0AFB34FF" w14:textId="2CEA49D3" w:rsidR="008F45BF" w:rsidRDefault="0003168E" w:rsidP="00D30B29">
      <w:pPr>
        <w:spacing w:line="360" w:lineRule="auto"/>
      </w:pPr>
      <w:r w:rsidRPr="00D30B29">
        <w:rPr>
          <w:b/>
          <w:bCs/>
        </w:rPr>
        <w:t>Задание 3.</w:t>
      </w:r>
      <w:r>
        <w:t xml:space="preserve"> </w:t>
      </w:r>
      <w:r w:rsidR="00321ABD" w:rsidRPr="00321ABD">
        <w:t xml:space="preserve">По аналогии с пунктами </w:t>
      </w:r>
      <w:r w:rsidR="00D30B29" w:rsidRPr="00321ABD">
        <w:t>1–</w:t>
      </w:r>
      <w:r w:rsidR="000B47DA" w:rsidRPr="00321ABD">
        <w:t>2 задать</w:t>
      </w:r>
      <w:r w:rsidR="00321ABD" w:rsidRPr="00321ABD">
        <w:t xml:space="preserve"> перечень доступных приложений для запуска из панели задач (или в режиме автозапуска, или в режиме одного приложения) и указать особенности их применения. </w:t>
      </w:r>
    </w:p>
    <w:p w14:paraId="4212F472" w14:textId="1F5A18C7" w:rsidR="000B47DA" w:rsidRDefault="000B47DA" w:rsidP="00D30B29">
      <w:pPr>
        <w:spacing w:line="360" w:lineRule="auto"/>
      </w:pPr>
      <w:r>
        <w:t xml:space="preserve">Зададим возможность запуск приложения </w:t>
      </w:r>
      <w:r w:rsidRPr="000B47DA">
        <w:t>“</w:t>
      </w:r>
      <w:r>
        <w:t>Пуск</w:t>
      </w:r>
      <w:r w:rsidRPr="000B47DA">
        <w:t>”</w:t>
      </w:r>
      <w:r>
        <w:t xml:space="preserve"> для пользователя </w:t>
      </w:r>
      <w:proofErr w:type="spellStart"/>
      <w:r>
        <w:rPr>
          <w:lang w:val="en-US"/>
        </w:rPr>
        <w:t>ukiosk</w:t>
      </w:r>
      <w:proofErr w:type="spellEnd"/>
      <w:r w:rsidRPr="000B47DA">
        <w:t xml:space="preserve">. </w:t>
      </w:r>
      <w:r>
        <w:t xml:space="preserve">Конфигурация представлена на рисунке 4. </w:t>
      </w:r>
    </w:p>
    <w:p w14:paraId="566A36B9" w14:textId="77777777" w:rsidR="000B47DA" w:rsidRPr="000B47DA" w:rsidRDefault="000B47DA" w:rsidP="00D30B29">
      <w:pPr>
        <w:spacing w:line="360" w:lineRule="auto"/>
      </w:pPr>
    </w:p>
    <w:p w14:paraId="5658D814" w14:textId="57A9D6AA" w:rsidR="00F418BF" w:rsidRDefault="00F418BF" w:rsidP="00F418BF">
      <w:pPr>
        <w:jc w:val="center"/>
      </w:pPr>
      <w:r>
        <w:rPr>
          <w:noProof/>
        </w:rPr>
        <w:lastRenderedPageBreak/>
        <w:drawing>
          <wp:inline distT="0" distB="0" distL="0" distR="0" wp14:anchorId="299D1DD0" wp14:editId="1BCE7ACC">
            <wp:extent cx="5608057" cy="4069743"/>
            <wp:effectExtent l="152400" t="152400" r="354965" b="368935"/>
            <wp:docPr id="166793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3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7676" cy="41057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0574E3" w14:textId="045FAC32" w:rsidR="000B47DA" w:rsidRPr="00BF337D" w:rsidRDefault="000B47DA" w:rsidP="00F418BF">
      <w:pPr>
        <w:jc w:val="center"/>
        <w:rPr>
          <w:sz w:val="24"/>
          <w:szCs w:val="20"/>
        </w:rPr>
      </w:pPr>
      <w:r w:rsidRPr="000B47DA">
        <w:rPr>
          <w:sz w:val="24"/>
          <w:szCs w:val="20"/>
        </w:rPr>
        <w:t xml:space="preserve">Рисунок 4 – возможность запуска приложения “Пуск” для пользователя </w:t>
      </w:r>
      <w:proofErr w:type="spellStart"/>
      <w:r w:rsidRPr="000B47DA">
        <w:rPr>
          <w:sz w:val="24"/>
          <w:szCs w:val="20"/>
          <w:lang w:val="en-US"/>
        </w:rPr>
        <w:t>ukiosk</w:t>
      </w:r>
      <w:proofErr w:type="spellEnd"/>
    </w:p>
    <w:p w14:paraId="471430C8" w14:textId="77777777" w:rsidR="00736040" w:rsidRPr="00BF337D" w:rsidRDefault="00736040" w:rsidP="00F418BF">
      <w:pPr>
        <w:jc w:val="center"/>
        <w:rPr>
          <w:sz w:val="24"/>
          <w:szCs w:val="20"/>
        </w:rPr>
      </w:pPr>
    </w:p>
    <w:p w14:paraId="35E59E3F" w14:textId="75C3F16B" w:rsidR="00736040" w:rsidRPr="00736040" w:rsidRDefault="00736040" w:rsidP="00736040">
      <w:r>
        <w:t xml:space="preserve">В итоге получилось то, что представлено на рисунке 5. </w:t>
      </w:r>
    </w:p>
    <w:p w14:paraId="2DA370F3" w14:textId="77777777" w:rsidR="00E71F5C" w:rsidRPr="00736040" w:rsidRDefault="00E71F5C" w:rsidP="00F418BF">
      <w:pPr>
        <w:jc w:val="center"/>
        <w:rPr>
          <w:sz w:val="24"/>
          <w:szCs w:val="20"/>
        </w:rPr>
      </w:pPr>
    </w:p>
    <w:p w14:paraId="5B906EE1" w14:textId="77777777" w:rsidR="00E71F5C" w:rsidRPr="00E71F5C" w:rsidRDefault="00E71F5C" w:rsidP="00E71F5C"/>
    <w:p w14:paraId="6533A916" w14:textId="46631FEF" w:rsidR="00F177FD" w:rsidRPr="00736040" w:rsidRDefault="00F177FD" w:rsidP="00F177FD">
      <w:pPr>
        <w:jc w:val="center"/>
      </w:pPr>
    </w:p>
    <w:p w14:paraId="0901C8E3" w14:textId="63CCDBAE" w:rsidR="00521758" w:rsidRPr="00736040" w:rsidRDefault="00521758" w:rsidP="002414F7">
      <w:pPr>
        <w:jc w:val="center"/>
      </w:pPr>
    </w:p>
    <w:p w14:paraId="5167D845" w14:textId="449209F6" w:rsidR="00EB7944" w:rsidRDefault="008E3C73" w:rsidP="00736040">
      <w:pPr>
        <w:jc w:val="center"/>
      </w:pPr>
      <w:r>
        <w:rPr>
          <w:noProof/>
        </w:rPr>
        <w:lastRenderedPageBreak/>
        <w:drawing>
          <wp:inline distT="0" distB="0" distL="0" distR="0" wp14:anchorId="0D2209EA" wp14:editId="5C3679F5">
            <wp:extent cx="4009468" cy="3449541"/>
            <wp:effectExtent l="152400" t="152400" r="353060" b="360680"/>
            <wp:docPr id="1899102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02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976" cy="34671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715C60" w14:textId="61A145D3" w:rsidR="00736040" w:rsidRPr="00736040" w:rsidRDefault="00736040" w:rsidP="00736040">
      <w:pPr>
        <w:jc w:val="center"/>
        <w:rPr>
          <w:sz w:val="24"/>
          <w:szCs w:val="20"/>
        </w:rPr>
      </w:pPr>
      <w:r w:rsidRPr="00736040">
        <w:rPr>
          <w:sz w:val="24"/>
          <w:szCs w:val="20"/>
        </w:rPr>
        <w:t xml:space="preserve">Рисунок 5 – проверка новой конфигурации </w:t>
      </w:r>
    </w:p>
    <w:p w14:paraId="17E0B1E6" w14:textId="6333419D" w:rsidR="00045367" w:rsidRDefault="00045367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21D0E4AA" w14:textId="65E100B5" w:rsidR="00045367" w:rsidRDefault="00045367" w:rsidP="00045367">
      <w:pPr>
        <w:jc w:val="center"/>
        <w:rPr>
          <w:b/>
          <w:bCs/>
        </w:rPr>
      </w:pPr>
      <w:r w:rsidRPr="00F72D6B">
        <w:rPr>
          <w:b/>
          <w:bCs/>
        </w:rPr>
        <w:lastRenderedPageBreak/>
        <w:t>Контрольные вопросы</w:t>
      </w:r>
    </w:p>
    <w:p w14:paraId="5C44FAD8" w14:textId="77777777" w:rsidR="00F72D6B" w:rsidRPr="00F72D6B" w:rsidRDefault="00F72D6B" w:rsidP="00045367">
      <w:pPr>
        <w:jc w:val="center"/>
        <w:rPr>
          <w:b/>
          <w:bCs/>
        </w:rPr>
      </w:pPr>
    </w:p>
    <w:p w14:paraId="053EEBC1" w14:textId="77777777" w:rsidR="00045367" w:rsidRDefault="00045367" w:rsidP="00F72D6B">
      <w:pPr>
        <w:spacing w:line="360" w:lineRule="auto"/>
      </w:pPr>
      <w:r w:rsidRPr="00045367">
        <w:t xml:space="preserve">1. Какие режимы «Киоск» реализованы в ОССН Astra Linux SE? </w:t>
      </w:r>
    </w:p>
    <w:p w14:paraId="6513B2FF" w14:textId="77777777" w:rsidR="00F72D6B" w:rsidRPr="00F72D6B" w:rsidRDefault="00F72D6B" w:rsidP="00F72D6B">
      <w:pPr>
        <w:spacing w:line="360" w:lineRule="auto"/>
      </w:pPr>
      <w:r w:rsidRPr="00F72D6B">
        <w:t>В ОССН Astra Linux SE реализованы два основных режима киоска:</w:t>
      </w:r>
    </w:p>
    <w:p w14:paraId="3FC6BC33" w14:textId="77777777" w:rsidR="00F72D6B" w:rsidRPr="00F72D6B" w:rsidRDefault="00F72D6B" w:rsidP="00F72D6B">
      <w:pPr>
        <w:numPr>
          <w:ilvl w:val="0"/>
          <w:numId w:val="3"/>
        </w:numPr>
        <w:tabs>
          <w:tab w:val="num" w:pos="720"/>
        </w:tabs>
        <w:spacing w:line="360" w:lineRule="auto"/>
      </w:pPr>
      <w:r w:rsidRPr="00F72D6B">
        <w:t>«Графический киоск» (на основе графической оболочки)</w:t>
      </w:r>
    </w:p>
    <w:p w14:paraId="462EC905" w14:textId="77777777" w:rsidR="00F72D6B" w:rsidRPr="00F72D6B" w:rsidRDefault="00F72D6B" w:rsidP="00F72D6B">
      <w:pPr>
        <w:numPr>
          <w:ilvl w:val="0"/>
          <w:numId w:val="3"/>
        </w:numPr>
        <w:tabs>
          <w:tab w:val="num" w:pos="720"/>
        </w:tabs>
        <w:spacing w:line="360" w:lineRule="auto"/>
      </w:pPr>
      <w:r w:rsidRPr="00F72D6B">
        <w:t>«Киоск-2» (режим одного приложения)</w:t>
      </w:r>
    </w:p>
    <w:p w14:paraId="49104AD8" w14:textId="480253A3" w:rsidR="00F72D6B" w:rsidRPr="00BF337D" w:rsidRDefault="00F72D6B" w:rsidP="00F72D6B">
      <w:pPr>
        <w:spacing w:line="360" w:lineRule="auto"/>
      </w:pPr>
      <w:r w:rsidRPr="00F72D6B">
        <w:t>Эти режимы обеспечивают различные уровни ограничения пользовательского сеанса.</w:t>
      </w:r>
    </w:p>
    <w:p w14:paraId="303AA9DE" w14:textId="77777777" w:rsidR="00F72D6B" w:rsidRPr="00BF337D" w:rsidRDefault="00F72D6B" w:rsidP="00F72D6B">
      <w:pPr>
        <w:spacing w:line="360" w:lineRule="auto"/>
      </w:pPr>
    </w:p>
    <w:p w14:paraId="0B9F911A" w14:textId="77777777" w:rsidR="00045367" w:rsidRPr="00BF337D" w:rsidRDefault="00045367" w:rsidP="00F72D6B">
      <w:pPr>
        <w:spacing w:line="360" w:lineRule="auto"/>
      </w:pPr>
      <w:r w:rsidRPr="00045367">
        <w:t xml:space="preserve">2. Для чего предназначен режим «Графический киоск»? </w:t>
      </w:r>
    </w:p>
    <w:p w14:paraId="30E8F1ED" w14:textId="77777777" w:rsidR="00F72D6B" w:rsidRPr="00F72D6B" w:rsidRDefault="00F72D6B" w:rsidP="00F72D6B">
      <w:pPr>
        <w:spacing w:line="360" w:lineRule="auto"/>
      </w:pPr>
      <w:r w:rsidRPr="00F72D6B">
        <w:t>Режим «Графический киоск» предназначен для создания ограниченной рабочей среды, где пользователь имеет доступ только к заранее определенному набору приложений и функций. Основные применения:</w:t>
      </w:r>
    </w:p>
    <w:p w14:paraId="7395ECCF" w14:textId="77777777" w:rsidR="00F72D6B" w:rsidRPr="00F72D6B" w:rsidRDefault="00F72D6B" w:rsidP="00F72D6B">
      <w:pPr>
        <w:numPr>
          <w:ilvl w:val="0"/>
          <w:numId w:val="4"/>
        </w:numPr>
        <w:tabs>
          <w:tab w:val="num" w:pos="720"/>
        </w:tabs>
        <w:spacing w:line="360" w:lineRule="auto"/>
      </w:pPr>
      <w:r w:rsidRPr="00F72D6B">
        <w:t>Публичные информационные терминалы</w:t>
      </w:r>
    </w:p>
    <w:p w14:paraId="59AAA7A0" w14:textId="77777777" w:rsidR="00F72D6B" w:rsidRPr="00F72D6B" w:rsidRDefault="00F72D6B" w:rsidP="00F72D6B">
      <w:pPr>
        <w:numPr>
          <w:ilvl w:val="0"/>
          <w:numId w:val="4"/>
        </w:numPr>
        <w:tabs>
          <w:tab w:val="num" w:pos="720"/>
        </w:tabs>
        <w:spacing w:line="360" w:lineRule="auto"/>
      </w:pPr>
      <w:r w:rsidRPr="00F72D6B">
        <w:t>Справочные системы</w:t>
      </w:r>
    </w:p>
    <w:p w14:paraId="02ED8AA8" w14:textId="77777777" w:rsidR="00F72D6B" w:rsidRPr="00F72D6B" w:rsidRDefault="00F72D6B" w:rsidP="00F72D6B">
      <w:pPr>
        <w:numPr>
          <w:ilvl w:val="0"/>
          <w:numId w:val="4"/>
        </w:numPr>
        <w:tabs>
          <w:tab w:val="num" w:pos="720"/>
        </w:tabs>
        <w:spacing w:line="360" w:lineRule="auto"/>
      </w:pPr>
      <w:r w:rsidRPr="00F72D6B">
        <w:t>Учебные классы</w:t>
      </w:r>
    </w:p>
    <w:p w14:paraId="6DED073A" w14:textId="77777777" w:rsidR="00F72D6B" w:rsidRPr="00F72D6B" w:rsidRDefault="00F72D6B" w:rsidP="00F72D6B">
      <w:pPr>
        <w:numPr>
          <w:ilvl w:val="0"/>
          <w:numId w:val="4"/>
        </w:numPr>
        <w:tabs>
          <w:tab w:val="num" w:pos="720"/>
        </w:tabs>
        <w:spacing w:line="360" w:lineRule="auto"/>
      </w:pPr>
      <w:r w:rsidRPr="00F72D6B">
        <w:t>Рабочие места для выполнения конкретных задач</w:t>
      </w:r>
    </w:p>
    <w:p w14:paraId="395C699C" w14:textId="715B2F34" w:rsidR="00F72D6B" w:rsidRPr="00F72D6B" w:rsidRDefault="00F72D6B" w:rsidP="00F72D6B">
      <w:pPr>
        <w:numPr>
          <w:ilvl w:val="0"/>
          <w:numId w:val="4"/>
        </w:numPr>
        <w:tabs>
          <w:tab w:val="num" w:pos="720"/>
        </w:tabs>
        <w:spacing w:line="360" w:lineRule="auto"/>
      </w:pPr>
      <w:r w:rsidRPr="00F72D6B">
        <w:t>Системы, где требуется ограничить возможности пользователя</w:t>
      </w:r>
    </w:p>
    <w:p w14:paraId="69F15D23" w14:textId="77777777" w:rsidR="00F72D6B" w:rsidRPr="00F72D6B" w:rsidRDefault="00F72D6B" w:rsidP="00F72D6B">
      <w:pPr>
        <w:spacing w:line="360" w:lineRule="auto"/>
        <w:ind w:left="1068" w:firstLine="0"/>
      </w:pPr>
    </w:p>
    <w:p w14:paraId="0667A607" w14:textId="77777777" w:rsidR="00045367" w:rsidRPr="00BF337D" w:rsidRDefault="00045367" w:rsidP="00F72D6B">
      <w:pPr>
        <w:spacing w:line="360" w:lineRule="auto"/>
      </w:pPr>
      <w:r w:rsidRPr="00045367">
        <w:t xml:space="preserve">3. Чем режим «Графический киоск» отличается от режима «Киоск-2»? </w:t>
      </w:r>
    </w:p>
    <w:p w14:paraId="5F153B57" w14:textId="77777777" w:rsidR="00F72D6B" w:rsidRPr="00BF337D" w:rsidRDefault="00F72D6B" w:rsidP="00F72D6B">
      <w:pPr>
        <w:spacing w:line="360" w:lineRule="auto"/>
      </w:pP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F72D6B" w14:paraId="1A04ABD6" w14:textId="77777777" w:rsidTr="00F72D6B">
        <w:tc>
          <w:tcPr>
            <w:tcW w:w="3398" w:type="dxa"/>
          </w:tcPr>
          <w:p w14:paraId="63F2DAF3" w14:textId="42FB6EAC" w:rsidR="00F72D6B" w:rsidRDefault="00F72D6B" w:rsidP="00F72D6B">
            <w:pPr>
              <w:spacing w:line="360" w:lineRule="auto"/>
              <w:ind w:firstLine="0"/>
              <w:jc w:val="center"/>
              <w:rPr>
                <w:lang w:val="en-US"/>
              </w:rPr>
            </w:pPr>
            <w:r w:rsidRPr="00F72D6B">
              <w:rPr>
                <w:b/>
                <w:bCs/>
              </w:rPr>
              <w:t>Параметр</w:t>
            </w:r>
          </w:p>
        </w:tc>
        <w:tc>
          <w:tcPr>
            <w:tcW w:w="3398" w:type="dxa"/>
          </w:tcPr>
          <w:p w14:paraId="76C67AAF" w14:textId="3C591897" w:rsidR="00F72D6B" w:rsidRDefault="00F72D6B" w:rsidP="00F72D6B">
            <w:pPr>
              <w:spacing w:line="360" w:lineRule="auto"/>
              <w:ind w:firstLine="0"/>
              <w:jc w:val="center"/>
              <w:rPr>
                <w:lang w:val="en-US"/>
              </w:rPr>
            </w:pPr>
            <w:r w:rsidRPr="00F72D6B">
              <w:rPr>
                <w:b/>
                <w:bCs/>
              </w:rPr>
              <w:t>«Графический киоск»</w:t>
            </w:r>
          </w:p>
        </w:tc>
        <w:tc>
          <w:tcPr>
            <w:tcW w:w="3398" w:type="dxa"/>
          </w:tcPr>
          <w:p w14:paraId="375D86AF" w14:textId="0B33F5BB" w:rsidR="00F72D6B" w:rsidRDefault="00F72D6B" w:rsidP="00F72D6B">
            <w:pPr>
              <w:spacing w:line="360" w:lineRule="auto"/>
              <w:ind w:firstLine="0"/>
              <w:jc w:val="center"/>
              <w:rPr>
                <w:lang w:val="en-US"/>
              </w:rPr>
            </w:pPr>
            <w:r w:rsidRPr="00F72D6B">
              <w:rPr>
                <w:b/>
                <w:bCs/>
              </w:rPr>
              <w:t>«Киоск-2»</w:t>
            </w:r>
          </w:p>
        </w:tc>
      </w:tr>
      <w:tr w:rsidR="00F72D6B" w:rsidRPr="00F72D6B" w14:paraId="255591F8" w14:textId="77777777" w:rsidTr="00F72D6B">
        <w:tc>
          <w:tcPr>
            <w:tcW w:w="3398" w:type="dxa"/>
          </w:tcPr>
          <w:p w14:paraId="4040F66D" w14:textId="4689688B" w:rsidR="00F72D6B" w:rsidRDefault="00F72D6B" w:rsidP="00F72D6B">
            <w:pPr>
              <w:spacing w:line="360" w:lineRule="auto"/>
              <w:ind w:firstLine="0"/>
              <w:jc w:val="center"/>
              <w:rPr>
                <w:lang w:val="en-US"/>
              </w:rPr>
            </w:pPr>
            <w:r w:rsidRPr="00F72D6B">
              <w:rPr>
                <w:b/>
                <w:bCs/>
              </w:rPr>
              <w:t>Интерфейс</w:t>
            </w:r>
          </w:p>
        </w:tc>
        <w:tc>
          <w:tcPr>
            <w:tcW w:w="3398" w:type="dxa"/>
          </w:tcPr>
          <w:p w14:paraId="173A8A98" w14:textId="5D10F6E6" w:rsidR="00F72D6B" w:rsidRPr="00F72D6B" w:rsidRDefault="00F72D6B" w:rsidP="00F72D6B">
            <w:pPr>
              <w:spacing w:line="360" w:lineRule="auto"/>
              <w:ind w:firstLine="0"/>
              <w:jc w:val="center"/>
            </w:pPr>
            <w:r w:rsidRPr="00F72D6B">
              <w:t>Полноценный графический интерфейс (рабочий стол, панель задач)</w:t>
            </w:r>
          </w:p>
        </w:tc>
        <w:tc>
          <w:tcPr>
            <w:tcW w:w="3398" w:type="dxa"/>
          </w:tcPr>
          <w:p w14:paraId="3BE39846" w14:textId="63B88F69" w:rsidR="00F72D6B" w:rsidRPr="00F72D6B" w:rsidRDefault="00F72D6B" w:rsidP="00F72D6B">
            <w:pPr>
              <w:spacing w:line="360" w:lineRule="auto"/>
              <w:ind w:firstLine="0"/>
              <w:jc w:val="center"/>
            </w:pPr>
            <w:r w:rsidRPr="00F72D6B">
              <w:t>Полноценный графический интерфейс (рабочий стол, панель задач)</w:t>
            </w:r>
          </w:p>
        </w:tc>
      </w:tr>
      <w:tr w:rsidR="00F72D6B" w:rsidRPr="00F72D6B" w14:paraId="7991524F" w14:textId="77777777" w:rsidTr="00F72D6B">
        <w:tc>
          <w:tcPr>
            <w:tcW w:w="3398" w:type="dxa"/>
          </w:tcPr>
          <w:p w14:paraId="5ECD9715" w14:textId="094D8F4A" w:rsidR="00F72D6B" w:rsidRPr="00F72D6B" w:rsidRDefault="00CC1CD0" w:rsidP="00CC1CD0">
            <w:pPr>
              <w:spacing w:line="360" w:lineRule="auto"/>
              <w:ind w:firstLine="0"/>
              <w:jc w:val="center"/>
            </w:pPr>
            <w:r w:rsidRPr="00CC1CD0">
              <w:rPr>
                <w:b/>
                <w:bCs/>
              </w:rPr>
              <w:t>Доступ к приложениям</w:t>
            </w:r>
          </w:p>
        </w:tc>
        <w:tc>
          <w:tcPr>
            <w:tcW w:w="3398" w:type="dxa"/>
          </w:tcPr>
          <w:p w14:paraId="1029DF1E" w14:textId="5FF12FFB" w:rsidR="00F72D6B" w:rsidRPr="00F72D6B" w:rsidRDefault="00CC1CD0" w:rsidP="00CC1CD0">
            <w:pPr>
              <w:spacing w:line="360" w:lineRule="auto"/>
              <w:ind w:firstLine="0"/>
              <w:jc w:val="center"/>
            </w:pPr>
            <w:r w:rsidRPr="00CC1CD0">
              <w:t>Несколько разрешенных приложений</w:t>
            </w:r>
          </w:p>
        </w:tc>
        <w:tc>
          <w:tcPr>
            <w:tcW w:w="3398" w:type="dxa"/>
          </w:tcPr>
          <w:p w14:paraId="31613740" w14:textId="61C277AE" w:rsidR="00F72D6B" w:rsidRPr="00F72D6B" w:rsidRDefault="00CC1CD0" w:rsidP="00CC1CD0">
            <w:pPr>
              <w:spacing w:line="360" w:lineRule="auto"/>
              <w:ind w:firstLine="0"/>
              <w:jc w:val="center"/>
            </w:pPr>
            <w:r w:rsidRPr="00CC1CD0">
              <w:t>Только одно приложение</w:t>
            </w:r>
          </w:p>
        </w:tc>
      </w:tr>
      <w:tr w:rsidR="00F72D6B" w:rsidRPr="00F72D6B" w14:paraId="0D563B53" w14:textId="77777777" w:rsidTr="00F72D6B">
        <w:tc>
          <w:tcPr>
            <w:tcW w:w="3398" w:type="dxa"/>
          </w:tcPr>
          <w:p w14:paraId="570FAC84" w14:textId="5E402399" w:rsidR="00F72D6B" w:rsidRPr="00F72D6B" w:rsidRDefault="00CC1CD0" w:rsidP="00CC1CD0">
            <w:pPr>
              <w:spacing w:line="360" w:lineRule="auto"/>
              <w:ind w:firstLine="0"/>
              <w:jc w:val="center"/>
            </w:pPr>
            <w:r w:rsidRPr="00CC1CD0">
              <w:rPr>
                <w:b/>
                <w:bCs/>
              </w:rPr>
              <w:t>Гибкость</w:t>
            </w:r>
          </w:p>
        </w:tc>
        <w:tc>
          <w:tcPr>
            <w:tcW w:w="3398" w:type="dxa"/>
          </w:tcPr>
          <w:p w14:paraId="0F5A1BB3" w14:textId="7D74AFD3" w:rsidR="00F72D6B" w:rsidRPr="00F72D6B" w:rsidRDefault="00CC1CD0" w:rsidP="00CC1CD0">
            <w:pPr>
              <w:spacing w:line="360" w:lineRule="auto"/>
              <w:ind w:firstLine="0"/>
              <w:jc w:val="center"/>
            </w:pPr>
            <w:r w:rsidRPr="00CC1CD0">
              <w:t xml:space="preserve">Возможность настройки рабочего стола, меню, </w:t>
            </w:r>
            <w:r w:rsidRPr="00CC1CD0">
              <w:lastRenderedPageBreak/>
              <w:t>панелей</w:t>
            </w:r>
          </w:p>
        </w:tc>
        <w:tc>
          <w:tcPr>
            <w:tcW w:w="3398" w:type="dxa"/>
          </w:tcPr>
          <w:p w14:paraId="0EE54A0B" w14:textId="09AA3E4B" w:rsidR="00F72D6B" w:rsidRPr="00F72D6B" w:rsidRDefault="00CC1CD0" w:rsidP="00CC1CD0">
            <w:pPr>
              <w:spacing w:line="360" w:lineRule="auto"/>
              <w:ind w:firstLine="0"/>
              <w:jc w:val="center"/>
            </w:pPr>
            <w:r w:rsidRPr="00CC1CD0">
              <w:lastRenderedPageBreak/>
              <w:t xml:space="preserve">Минимальная настройка, только запуск одного </w:t>
            </w:r>
            <w:r w:rsidRPr="00CC1CD0">
              <w:lastRenderedPageBreak/>
              <w:t>приложения</w:t>
            </w:r>
          </w:p>
        </w:tc>
      </w:tr>
      <w:tr w:rsidR="00F72D6B" w:rsidRPr="00F72D6B" w14:paraId="2C06DCBF" w14:textId="77777777" w:rsidTr="00F72D6B">
        <w:tc>
          <w:tcPr>
            <w:tcW w:w="3398" w:type="dxa"/>
          </w:tcPr>
          <w:p w14:paraId="402EA2E3" w14:textId="3B1CEC84" w:rsidR="00F72D6B" w:rsidRPr="00F72D6B" w:rsidRDefault="00CC1CD0" w:rsidP="00CC1CD0">
            <w:pPr>
              <w:spacing w:line="360" w:lineRule="auto"/>
              <w:ind w:firstLine="0"/>
              <w:jc w:val="center"/>
            </w:pPr>
            <w:r w:rsidRPr="00CC1CD0">
              <w:rPr>
                <w:b/>
                <w:bCs/>
              </w:rPr>
              <w:lastRenderedPageBreak/>
              <w:t>Управление</w:t>
            </w:r>
          </w:p>
        </w:tc>
        <w:tc>
          <w:tcPr>
            <w:tcW w:w="3398" w:type="dxa"/>
          </w:tcPr>
          <w:p w14:paraId="582BC018" w14:textId="5A087EE4" w:rsidR="00F72D6B" w:rsidRPr="00F72D6B" w:rsidRDefault="00CC1CD0" w:rsidP="00CC1CD0">
            <w:pPr>
              <w:spacing w:line="360" w:lineRule="auto"/>
              <w:ind w:firstLine="0"/>
              <w:jc w:val="center"/>
            </w:pPr>
            <w:r w:rsidRPr="00CC1CD0">
              <w:t>Через настройки графической оболочки и конфигурационные файлы</w:t>
            </w:r>
          </w:p>
        </w:tc>
        <w:tc>
          <w:tcPr>
            <w:tcW w:w="3398" w:type="dxa"/>
          </w:tcPr>
          <w:p w14:paraId="21754C8F" w14:textId="7CB3A34B" w:rsidR="00F72D6B" w:rsidRPr="00F72D6B" w:rsidRDefault="00CC1CD0" w:rsidP="00CC1CD0">
            <w:pPr>
              <w:spacing w:line="360" w:lineRule="auto"/>
              <w:ind w:firstLine="0"/>
              <w:jc w:val="center"/>
            </w:pPr>
            <w:r w:rsidRPr="00CC1CD0">
              <w:t>Через указание исполняемого файла приложения</w:t>
            </w:r>
          </w:p>
        </w:tc>
      </w:tr>
    </w:tbl>
    <w:p w14:paraId="274050C2" w14:textId="77777777" w:rsidR="00F72D6B" w:rsidRPr="00F72D6B" w:rsidRDefault="00F72D6B" w:rsidP="00F72D6B">
      <w:pPr>
        <w:spacing w:line="36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F72D6B" w:rsidRPr="00F72D6B" w14:paraId="1A140A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95989" w14:textId="780A6CC3" w:rsidR="00F72D6B" w:rsidRPr="00F72D6B" w:rsidRDefault="00F72D6B" w:rsidP="00F72D6B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ECC25E" w14:textId="66FABE08" w:rsidR="00F72D6B" w:rsidRPr="00F72D6B" w:rsidRDefault="00F72D6B" w:rsidP="00F72D6B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1E99C0B" w14:textId="3AF95B65" w:rsidR="00F72D6B" w:rsidRPr="00F72D6B" w:rsidRDefault="00F72D6B" w:rsidP="00F72D6B">
            <w:pPr>
              <w:spacing w:line="360" w:lineRule="auto"/>
              <w:rPr>
                <w:b/>
                <w:bCs/>
              </w:rPr>
            </w:pPr>
          </w:p>
        </w:tc>
      </w:tr>
    </w:tbl>
    <w:p w14:paraId="67720816" w14:textId="77777777" w:rsidR="00F72D6B" w:rsidRPr="00BF337D" w:rsidRDefault="00F72D6B" w:rsidP="00CC1CD0">
      <w:pPr>
        <w:spacing w:line="360" w:lineRule="auto"/>
        <w:ind w:firstLine="0"/>
      </w:pPr>
    </w:p>
    <w:p w14:paraId="60E8E292" w14:textId="77777777" w:rsidR="00045367" w:rsidRDefault="00045367" w:rsidP="00F72D6B">
      <w:pPr>
        <w:spacing w:line="360" w:lineRule="auto"/>
      </w:pPr>
      <w:r w:rsidRPr="00045367">
        <w:t xml:space="preserve">4. Как настроить приложения на рабочем столе в режиме «Графический киоск»? </w:t>
      </w:r>
    </w:p>
    <w:p w14:paraId="4D7AD688" w14:textId="77777777" w:rsidR="00CC1CD0" w:rsidRPr="00CC1CD0" w:rsidRDefault="00CC1CD0" w:rsidP="00CC1CD0">
      <w:pPr>
        <w:spacing w:line="360" w:lineRule="auto"/>
      </w:pPr>
      <w:r w:rsidRPr="00CC1CD0">
        <w:t xml:space="preserve">Настройка осуществляется через </w:t>
      </w:r>
      <w:r w:rsidRPr="00CC1CD0">
        <w:rPr>
          <w:b/>
          <w:bCs/>
        </w:rPr>
        <w:t>«Центр управления Astra Linux»</w:t>
      </w:r>
      <w:r w:rsidRPr="00CC1CD0">
        <w:t>:</w:t>
      </w:r>
    </w:p>
    <w:p w14:paraId="7C84ED8E" w14:textId="77777777" w:rsidR="00CC1CD0" w:rsidRPr="00CC1CD0" w:rsidRDefault="00CC1CD0" w:rsidP="00CC1CD0">
      <w:pPr>
        <w:numPr>
          <w:ilvl w:val="0"/>
          <w:numId w:val="5"/>
        </w:numPr>
        <w:tabs>
          <w:tab w:val="num" w:pos="720"/>
        </w:tabs>
        <w:spacing w:line="360" w:lineRule="auto"/>
      </w:pPr>
      <w:r w:rsidRPr="00CC1CD0">
        <w:t>Откройте «Центр управления Astra Linux»</w:t>
      </w:r>
    </w:p>
    <w:p w14:paraId="129A4BBD" w14:textId="77777777" w:rsidR="00CC1CD0" w:rsidRPr="00CC1CD0" w:rsidRDefault="00CC1CD0" w:rsidP="00CC1CD0">
      <w:pPr>
        <w:numPr>
          <w:ilvl w:val="0"/>
          <w:numId w:val="5"/>
        </w:numPr>
        <w:tabs>
          <w:tab w:val="num" w:pos="720"/>
        </w:tabs>
        <w:spacing w:line="360" w:lineRule="auto"/>
      </w:pPr>
      <w:r w:rsidRPr="00CC1CD0">
        <w:t xml:space="preserve">Перейдите в раздел </w:t>
      </w:r>
      <w:r w:rsidRPr="00CC1CD0">
        <w:rPr>
          <w:b/>
          <w:bCs/>
        </w:rPr>
        <w:t>«Киоск» → «Графический киоск»</w:t>
      </w:r>
    </w:p>
    <w:p w14:paraId="44583B8C" w14:textId="77777777" w:rsidR="00CC1CD0" w:rsidRPr="00CC1CD0" w:rsidRDefault="00CC1CD0" w:rsidP="00CC1CD0">
      <w:pPr>
        <w:numPr>
          <w:ilvl w:val="0"/>
          <w:numId w:val="5"/>
        </w:numPr>
        <w:tabs>
          <w:tab w:val="num" w:pos="720"/>
        </w:tabs>
        <w:spacing w:line="360" w:lineRule="auto"/>
      </w:pPr>
      <w:r w:rsidRPr="00CC1CD0">
        <w:t>Включите режим графического киоска</w:t>
      </w:r>
    </w:p>
    <w:p w14:paraId="07F131F2" w14:textId="77777777" w:rsidR="00CC1CD0" w:rsidRPr="00CC1CD0" w:rsidRDefault="00CC1CD0" w:rsidP="00CC1CD0">
      <w:pPr>
        <w:numPr>
          <w:ilvl w:val="0"/>
          <w:numId w:val="5"/>
        </w:numPr>
        <w:tabs>
          <w:tab w:val="num" w:pos="720"/>
        </w:tabs>
        <w:spacing w:line="360" w:lineRule="auto"/>
      </w:pPr>
      <w:r w:rsidRPr="00CC1CD0">
        <w:t xml:space="preserve">В разделе </w:t>
      </w:r>
      <w:r w:rsidRPr="00CC1CD0">
        <w:rPr>
          <w:b/>
          <w:bCs/>
        </w:rPr>
        <w:t>«Разрешенные приложения»</w:t>
      </w:r>
      <w:r w:rsidRPr="00CC1CD0">
        <w:t xml:space="preserve"> укажите программы, которые будут доступны пользователю</w:t>
      </w:r>
    </w:p>
    <w:p w14:paraId="4B15BA59" w14:textId="77777777" w:rsidR="00CC1CD0" w:rsidRPr="00CC1CD0" w:rsidRDefault="00CC1CD0" w:rsidP="00CC1CD0">
      <w:pPr>
        <w:numPr>
          <w:ilvl w:val="0"/>
          <w:numId w:val="5"/>
        </w:numPr>
        <w:tabs>
          <w:tab w:val="num" w:pos="720"/>
        </w:tabs>
        <w:spacing w:line="360" w:lineRule="auto"/>
      </w:pPr>
      <w:r w:rsidRPr="00CC1CD0">
        <w:t>Для настройки ярлыков на рабочем столе:</w:t>
      </w:r>
    </w:p>
    <w:p w14:paraId="1B9AD355" w14:textId="77777777" w:rsidR="00CC1CD0" w:rsidRPr="00CC1CD0" w:rsidRDefault="00CC1CD0" w:rsidP="00CC1CD0">
      <w:pPr>
        <w:numPr>
          <w:ilvl w:val="1"/>
          <w:numId w:val="5"/>
        </w:numPr>
        <w:tabs>
          <w:tab w:val="num" w:pos="1440"/>
        </w:tabs>
        <w:spacing w:line="360" w:lineRule="auto"/>
      </w:pPr>
      <w:r w:rsidRPr="00CC1CD0">
        <w:t>Создайте .</w:t>
      </w:r>
      <w:proofErr w:type="spellStart"/>
      <w:r w:rsidRPr="00CC1CD0">
        <w:t>desktop</w:t>
      </w:r>
      <w:proofErr w:type="spellEnd"/>
      <w:r w:rsidRPr="00CC1CD0">
        <w:t>-файлы для нужных приложений в директории ~/Desktop/</w:t>
      </w:r>
    </w:p>
    <w:p w14:paraId="37930A3F" w14:textId="4C8E36A0" w:rsidR="00F72D6B" w:rsidRPr="00CC1CD0" w:rsidRDefault="00CC1CD0" w:rsidP="00CC1CD0">
      <w:pPr>
        <w:numPr>
          <w:ilvl w:val="1"/>
          <w:numId w:val="5"/>
        </w:numPr>
        <w:tabs>
          <w:tab w:val="num" w:pos="1440"/>
        </w:tabs>
        <w:spacing w:line="360" w:lineRule="auto"/>
      </w:pPr>
      <w:r w:rsidRPr="00CC1CD0">
        <w:t>Или используйте графический интерфейс для настройки элементов рабочего стола</w:t>
      </w:r>
    </w:p>
    <w:p w14:paraId="1E42B483" w14:textId="77777777" w:rsidR="00CC1CD0" w:rsidRPr="00CC1CD0" w:rsidRDefault="00CC1CD0" w:rsidP="00F72D6B">
      <w:pPr>
        <w:spacing w:line="360" w:lineRule="auto"/>
      </w:pPr>
    </w:p>
    <w:p w14:paraId="47515167" w14:textId="77777777" w:rsidR="00045367" w:rsidRPr="00CC1CD0" w:rsidRDefault="00045367" w:rsidP="00F72D6B">
      <w:pPr>
        <w:spacing w:line="360" w:lineRule="auto"/>
      </w:pPr>
      <w:r w:rsidRPr="00045367">
        <w:t xml:space="preserve">5. Как настроить автозапуск приложений при входе пользователя в режиме «Графический киоск»? </w:t>
      </w:r>
    </w:p>
    <w:p w14:paraId="47AC9712" w14:textId="77777777" w:rsidR="00CC1CD0" w:rsidRPr="00CC1CD0" w:rsidRDefault="00CC1CD0" w:rsidP="00CC1CD0">
      <w:pPr>
        <w:spacing w:line="360" w:lineRule="auto"/>
      </w:pPr>
      <w:r w:rsidRPr="00CC1CD0">
        <w:t>Настройка автозапуска осуществляется несколькими способами:</w:t>
      </w:r>
    </w:p>
    <w:p w14:paraId="432C5EEA" w14:textId="77777777" w:rsidR="00CC1CD0" w:rsidRPr="00CC1CD0" w:rsidRDefault="00CC1CD0" w:rsidP="00CC1CD0">
      <w:pPr>
        <w:spacing w:line="360" w:lineRule="auto"/>
      </w:pPr>
      <w:r w:rsidRPr="00CC1CD0">
        <w:rPr>
          <w:b/>
          <w:bCs/>
        </w:rPr>
        <w:t>Через «Центр управления Astra Linux»:</w:t>
      </w:r>
    </w:p>
    <w:p w14:paraId="1841FFFE" w14:textId="77777777" w:rsidR="00CC1CD0" w:rsidRPr="00CC1CD0" w:rsidRDefault="00CC1CD0" w:rsidP="00CC1CD0">
      <w:pPr>
        <w:numPr>
          <w:ilvl w:val="0"/>
          <w:numId w:val="6"/>
        </w:numPr>
        <w:tabs>
          <w:tab w:val="clear" w:pos="720"/>
          <w:tab w:val="num" w:pos="1068"/>
        </w:tabs>
        <w:spacing w:line="360" w:lineRule="auto"/>
        <w:ind w:left="1068"/>
      </w:pPr>
      <w:r w:rsidRPr="00CC1CD0">
        <w:t xml:space="preserve">Перейдите в </w:t>
      </w:r>
      <w:r w:rsidRPr="00CC1CD0">
        <w:rPr>
          <w:b/>
          <w:bCs/>
        </w:rPr>
        <w:t>«Киоск» → «Графический киоск»</w:t>
      </w:r>
    </w:p>
    <w:p w14:paraId="3706639A" w14:textId="77777777" w:rsidR="00CC1CD0" w:rsidRPr="00CC1CD0" w:rsidRDefault="00CC1CD0" w:rsidP="00CC1CD0">
      <w:pPr>
        <w:numPr>
          <w:ilvl w:val="0"/>
          <w:numId w:val="6"/>
        </w:numPr>
        <w:tabs>
          <w:tab w:val="clear" w:pos="720"/>
          <w:tab w:val="num" w:pos="1068"/>
        </w:tabs>
        <w:spacing w:line="360" w:lineRule="auto"/>
        <w:ind w:left="1068"/>
      </w:pPr>
      <w:r w:rsidRPr="00CC1CD0">
        <w:t xml:space="preserve">В разделе </w:t>
      </w:r>
      <w:r w:rsidRPr="00CC1CD0">
        <w:rPr>
          <w:b/>
          <w:bCs/>
        </w:rPr>
        <w:t>«Автозапуск приложений»</w:t>
      </w:r>
      <w:r w:rsidRPr="00CC1CD0">
        <w:t xml:space="preserve"> добавьте нужные программы</w:t>
      </w:r>
    </w:p>
    <w:p w14:paraId="0B27EADB" w14:textId="77777777" w:rsidR="00CC1CD0" w:rsidRPr="00CC1CD0" w:rsidRDefault="00CC1CD0" w:rsidP="00CC1CD0">
      <w:pPr>
        <w:spacing w:line="360" w:lineRule="auto"/>
        <w:ind w:left="348"/>
      </w:pPr>
      <w:r w:rsidRPr="00CC1CD0">
        <w:rPr>
          <w:b/>
          <w:bCs/>
        </w:rPr>
        <w:t>Через конфигурационные файлы:</w:t>
      </w:r>
    </w:p>
    <w:p w14:paraId="15699A38" w14:textId="77777777" w:rsidR="00CC1CD0" w:rsidRPr="00CC1CD0" w:rsidRDefault="00CC1CD0" w:rsidP="00CC1CD0">
      <w:pPr>
        <w:numPr>
          <w:ilvl w:val="0"/>
          <w:numId w:val="7"/>
        </w:numPr>
        <w:tabs>
          <w:tab w:val="clear" w:pos="720"/>
          <w:tab w:val="num" w:pos="1068"/>
        </w:tabs>
        <w:spacing w:line="360" w:lineRule="auto"/>
        <w:ind w:left="1068"/>
      </w:pPr>
      <w:r w:rsidRPr="00CC1CD0">
        <w:t>Добавьте .</w:t>
      </w:r>
      <w:proofErr w:type="spellStart"/>
      <w:r w:rsidRPr="00CC1CD0">
        <w:t>desktop</w:t>
      </w:r>
      <w:proofErr w:type="spellEnd"/>
      <w:r w:rsidRPr="00CC1CD0">
        <w:t>-файлы приложений в директорию ~/.</w:t>
      </w:r>
      <w:proofErr w:type="spellStart"/>
      <w:r w:rsidRPr="00CC1CD0">
        <w:t>config</w:t>
      </w:r>
      <w:proofErr w:type="spellEnd"/>
      <w:r w:rsidRPr="00CC1CD0">
        <w:t>/</w:t>
      </w:r>
      <w:proofErr w:type="spellStart"/>
      <w:r w:rsidRPr="00CC1CD0">
        <w:t>autostart</w:t>
      </w:r>
      <w:proofErr w:type="spellEnd"/>
      <w:r w:rsidRPr="00CC1CD0">
        <w:t>/</w:t>
      </w:r>
    </w:p>
    <w:p w14:paraId="0F4E14D6" w14:textId="77777777" w:rsidR="00CC1CD0" w:rsidRPr="00CC1CD0" w:rsidRDefault="00CC1CD0" w:rsidP="00CC1CD0">
      <w:pPr>
        <w:numPr>
          <w:ilvl w:val="0"/>
          <w:numId w:val="7"/>
        </w:numPr>
        <w:tabs>
          <w:tab w:val="clear" w:pos="720"/>
          <w:tab w:val="num" w:pos="1068"/>
        </w:tabs>
        <w:spacing w:line="360" w:lineRule="auto"/>
        <w:ind w:left="1068"/>
      </w:pPr>
      <w:r w:rsidRPr="00CC1CD0">
        <w:t>Или отредактируйте файл ~</w:t>
      </w:r>
      <w:proofErr w:type="gramStart"/>
      <w:r w:rsidRPr="00CC1CD0">
        <w:t>/.</w:t>
      </w:r>
      <w:proofErr w:type="spellStart"/>
      <w:r w:rsidRPr="00CC1CD0">
        <w:t>fly</w:t>
      </w:r>
      <w:proofErr w:type="spellEnd"/>
      <w:proofErr w:type="gramEnd"/>
      <w:r w:rsidRPr="00CC1CD0">
        <w:t>/</w:t>
      </w:r>
      <w:proofErr w:type="spellStart"/>
      <w:r w:rsidRPr="00CC1CD0">
        <w:t>startup</w:t>
      </w:r>
      <w:proofErr w:type="spellEnd"/>
      <w:r w:rsidRPr="00CC1CD0">
        <w:t xml:space="preserve"> для добавления команд запуска</w:t>
      </w:r>
    </w:p>
    <w:p w14:paraId="681B0CDA" w14:textId="77777777" w:rsidR="00F72D6B" w:rsidRPr="00BF337D" w:rsidRDefault="00F72D6B" w:rsidP="00CC1CD0">
      <w:pPr>
        <w:spacing w:line="360" w:lineRule="auto"/>
        <w:ind w:firstLine="0"/>
      </w:pPr>
    </w:p>
    <w:p w14:paraId="40690631" w14:textId="6148F7A5" w:rsidR="00B843A9" w:rsidRPr="00CC1CD0" w:rsidRDefault="00045367" w:rsidP="00F72D6B">
      <w:pPr>
        <w:spacing w:line="360" w:lineRule="auto"/>
      </w:pPr>
      <w:r w:rsidRPr="00045367">
        <w:lastRenderedPageBreak/>
        <w:t>6. Для чего предназначен режим одного приложения в режиме «Графический киоск»?</w:t>
      </w:r>
    </w:p>
    <w:p w14:paraId="131B4D33" w14:textId="77777777" w:rsidR="00CC1CD0" w:rsidRPr="00CC1CD0" w:rsidRDefault="00CC1CD0" w:rsidP="00CC1CD0">
      <w:pPr>
        <w:spacing w:line="360" w:lineRule="auto"/>
      </w:pPr>
      <w:r w:rsidRPr="00CC1CD0">
        <w:t>Режим одного приложения предназначен для создания максимально ограниченной среды, где пользователь может работать только с одной конкретной программой. Основные применения:</w:t>
      </w:r>
    </w:p>
    <w:p w14:paraId="196D616A" w14:textId="77777777" w:rsidR="00CC1CD0" w:rsidRPr="00CC1CD0" w:rsidRDefault="00CC1CD0" w:rsidP="00CC1CD0">
      <w:pPr>
        <w:numPr>
          <w:ilvl w:val="0"/>
          <w:numId w:val="8"/>
        </w:numPr>
        <w:tabs>
          <w:tab w:val="clear" w:pos="720"/>
          <w:tab w:val="num" w:pos="1068"/>
        </w:tabs>
        <w:spacing w:line="360" w:lineRule="auto"/>
        <w:ind w:left="1068"/>
      </w:pPr>
      <w:r w:rsidRPr="00CC1CD0">
        <w:t>Информационные киоски</w:t>
      </w:r>
    </w:p>
    <w:p w14:paraId="143EE8B7" w14:textId="77777777" w:rsidR="00CC1CD0" w:rsidRPr="00CC1CD0" w:rsidRDefault="00CC1CD0" w:rsidP="00CC1CD0">
      <w:pPr>
        <w:numPr>
          <w:ilvl w:val="0"/>
          <w:numId w:val="8"/>
        </w:numPr>
        <w:tabs>
          <w:tab w:val="clear" w:pos="720"/>
          <w:tab w:val="num" w:pos="1068"/>
        </w:tabs>
        <w:spacing w:line="360" w:lineRule="auto"/>
        <w:ind w:left="1068"/>
      </w:pPr>
      <w:r w:rsidRPr="00CC1CD0">
        <w:t>Терминалы для ввода данных</w:t>
      </w:r>
    </w:p>
    <w:p w14:paraId="4C7279B7" w14:textId="77777777" w:rsidR="00CC1CD0" w:rsidRPr="00CC1CD0" w:rsidRDefault="00CC1CD0" w:rsidP="00CC1CD0">
      <w:pPr>
        <w:numPr>
          <w:ilvl w:val="0"/>
          <w:numId w:val="8"/>
        </w:numPr>
        <w:tabs>
          <w:tab w:val="clear" w:pos="720"/>
          <w:tab w:val="num" w:pos="1068"/>
        </w:tabs>
        <w:spacing w:line="360" w:lineRule="auto"/>
        <w:ind w:left="1068"/>
      </w:pPr>
      <w:r w:rsidRPr="00CC1CD0">
        <w:t>Специализированное оборудование с одним интерфейсом</w:t>
      </w:r>
    </w:p>
    <w:p w14:paraId="5EB43506" w14:textId="77777777" w:rsidR="00CC1CD0" w:rsidRPr="00CC1CD0" w:rsidRDefault="00CC1CD0" w:rsidP="00CC1CD0">
      <w:pPr>
        <w:numPr>
          <w:ilvl w:val="0"/>
          <w:numId w:val="8"/>
        </w:numPr>
        <w:tabs>
          <w:tab w:val="clear" w:pos="720"/>
          <w:tab w:val="num" w:pos="1068"/>
        </w:tabs>
        <w:spacing w:line="360" w:lineRule="auto"/>
        <w:ind w:left="1068"/>
      </w:pPr>
      <w:r w:rsidRPr="00CC1CD0">
        <w:t>Системы, где требуется полностью исключить доступ к ОС</w:t>
      </w:r>
    </w:p>
    <w:p w14:paraId="42631553" w14:textId="77777777" w:rsidR="00CC1CD0" w:rsidRPr="00CC1CD0" w:rsidRDefault="00CC1CD0" w:rsidP="00CC1CD0">
      <w:pPr>
        <w:numPr>
          <w:ilvl w:val="0"/>
          <w:numId w:val="8"/>
        </w:numPr>
        <w:tabs>
          <w:tab w:val="clear" w:pos="720"/>
          <w:tab w:val="num" w:pos="1068"/>
        </w:tabs>
        <w:spacing w:line="360" w:lineRule="auto"/>
        <w:ind w:left="1068"/>
      </w:pPr>
      <w:r w:rsidRPr="00CC1CD0">
        <w:t>Публичные терминалы (банкоматы, платежные системы)</w:t>
      </w:r>
    </w:p>
    <w:p w14:paraId="6E35EB70" w14:textId="77777777" w:rsidR="00CC1CD0" w:rsidRPr="00CC1CD0" w:rsidRDefault="00CC1CD0" w:rsidP="00CC1CD0">
      <w:pPr>
        <w:spacing w:line="360" w:lineRule="auto"/>
        <w:ind w:left="348"/>
      </w:pPr>
      <w:r w:rsidRPr="00CC1CD0">
        <w:t>В этом режиме:</w:t>
      </w:r>
    </w:p>
    <w:p w14:paraId="2596232C" w14:textId="77777777" w:rsidR="00CC1CD0" w:rsidRPr="00CC1CD0" w:rsidRDefault="00CC1CD0" w:rsidP="00CC1CD0">
      <w:pPr>
        <w:numPr>
          <w:ilvl w:val="0"/>
          <w:numId w:val="9"/>
        </w:numPr>
        <w:tabs>
          <w:tab w:val="clear" w:pos="720"/>
          <w:tab w:val="num" w:pos="1068"/>
        </w:tabs>
        <w:spacing w:line="360" w:lineRule="auto"/>
        <w:ind w:left="1068"/>
      </w:pPr>
      <w:r w:rsidRPr="00CC1CD0">
        <w:t>Приложение запускается в полноэкранном режиме</w:t>
      </w:r>
    </w:p>
    <w:p w14:paraId="0BD00FA7" w14:textId="77777777" w:rsidR="00CC1CD0" w:rsidRPr="00CC1CD0" w:rsidRDefault="00CC1CD0" w:rsidP="00CC1CD0">
      <w:pPr>
        <w:numPr>
          <w:ilvl w:val="0"/>
          <w:numId w:val="9"/>
        </w:numPr>
        <w:tabs>
          <w:tab w:val="clear" w:pos="720"/>
          <w:tab w:val="num" w:pos="1068"/>
        </w:tabs>
        <w:spacing w:line="360" w:lineRule="auto"/>
        <w:ind w:left="1068"/>
      </w:pPr>
      <w:r w:rsidRPr="00CC1CD0">
        <w:t>Скрываются все элементы интерфейса ОС</w:t>
      </w:r>
    </w:p>
    <w:p w14:paraId="47F523C7" w14:textId="77777777" w:rsidR="00CC1CD0" w:rsidRPr="00CC1CD0" w:rsidRDefault="00CC1CD0" w:rsidP="00CC1CD0">
      <w:pPr>
        <w:numPr>
          <w:ilvl w:val="0"/>
          <w:numId w:val="9"/>
        </w:numPr>
        <w:tabs>
          <w:tab w:val="clear" w:pos="720"/>
          <w:tab w:val="num" w:pos="1068"/>
        </w:tabs>
        <w:spacing w:line="360" w:lineRule="auto"/>
        <w:ind w:left="1068"/>
      </w:pPr>
      <w:r w:rsidRPr="00CC1CD0">
        <w:t>Блокируются системные сочетания клавиш</w:t>
      </w:r>
    </w:p>
    <w:p w14:paraId="226A6648" w14:textId="77777777" w:rsidR="00CC1CD0" w:rsidRPr="00CC1CD0" w:rsidRDefault="00CC1CD0" w:rsidP="00CC1CD0">
      <w:pPr>
        <w:numPr>
          <w:ilvl w:val="0"/>
          <w:numId w:val="9"/>
        </w:numPr>
        <w:tabs>
          <w:tab w:val="clear" w:pos="720"/>
          <w:tab w:val="num" w:pos="1068"/>
        </w:tabs>
        <w:spacing w:line="360" w:lineRule="auto"/>
        <w:ind w:left="1068"/>
      </w:pPr>
      <w:r w:rsidRPr="00CC1CD0">
        <w:t>Пользователь не может выйти из приложения без специальных прав</w:t>
      </w:r>
    </w:p>
    <w:p w14:paraId="66E29B97" w14:textId="77777777" w:rsidR="00CC1CD0" w:rsidRPr="00CC1CD0" w:rsidRDefault="00CC1CD0" w:rsidP="00CC1CD0">
      <w:pPr>
        <w:spacing w:line="360" w:lineRule="auto"/>
      </w:pPr>
      <w:r w:rsidRPr="00CC1CD0">
        <w:t xml:space="preserve">Настройка осуществляется через </w:t>
      </w:r>
      <w:r w:rsidRPr="00CC1CD0">
        <w:rPr>
          <w:b/>
          <w:bCs/>
        </w:rPr>
        <w:t>«Центр управления Astra Linux»</w:t>
      </w:r>
      <w:r w:rsidRPr="00CC1CD0">
        <w:t xml:space="preserve"> в разделе </w:t>
      </w:r>
      <w:r w:rsidRPr="00CC1CD0">
        <w:rPr>
          <w:b/>
          <w:bCs/>
        </w:rPr>
        <w:t>«Киоск» → «Киоск-2»</w:t>
      </w:r>
      <w:r w:rsidRPr="00CC1CD0">
        <w:t>, где указывается путь к исполняемому файлу приложения.</w:t>
      </w:r>
    </w:p>
    <w:p w14:paraId="654F4095" w14:textId="77777777" w:rsidR="00CC1CD0" w:rsidRPr="00CC1CD0" w:rsidRDefault="00CC1CD0" w:rsidP="00F72D6B">
      <w:pPr>
        <w:spacing w:line="360" w:lineRule="auto"/>
      </w:pPr>
    </w:p>
    <w:p w14:paraId="22158E70" w14:textId="77777777" w:rsidR="00FA77FD" w:rsidRPr="00B843A9" w:rsidRDefault="00FA77FD" w:rsidP="00B843A9"/>
    <w:sectPr w:rsidR="00FA77FD" w:rsidRPr="00B843A9" w:rsidSect="0086551E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134" w:right="851" w:bottom="1134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84EC1" w14:textId="77777777" w:rsidR="00E9177F" w:rsidRDefault="00E9177F" w:rsidP="00791B52">
      <w:r>
        <w:separator/>
      </w:r>
    </w:p>
  </w:endnote>
  <w:endnote w:type="continuationSeparator" w:id="0">
    <w:p w14:paraId="578FA129" w14:textId="77777777" w:rsidR="00E9177F" w:rsidRDefault="00E9177F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654358"/>
      <w:docPartObj>
        <w:docPartGallery w:val="Page Numbers (Bottom of Page)"/>
        <w:docPartUnique/>
      </w:docPartObj>
    </w:sdtPr>
    <w:sdtContent>
      <w:p w14:paraId="6678E601" w14:textId="77777777" w:rsidR="00347FEF" w:rsidRDefault="00347FE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1C9C4A" w14:textId="77777777" w:rsidR="00791B52" w:rsidRDefault="00791B52" w:rsidP="00FA77FD">
    <w:pPr>
      <w:pStyle w:val="a8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7C86" w14:textId="77777777" w:rsidR="00791B52" w:rsidRDefault="00791B52" w:rsidP="00791B52">
    <w:pPr>
      <w:pStyle w:val="a8"/>
      <w:ind w:firstLine="0"/>
      <w:jc w:val="center"/>
    </w:pPr>
    <w:r>
      <w:t>Ростов-на-Дону</w:t>
    </w:r>
  </w:p>
  <w:p w14:paraId="31AAED8F" w14:textId="480619C7" w:rsidR="00791B52" w:rsidRDefault="00791B52" w:rsidP="00791B52">
    <w:pPr>
      <w:pStyle w:val="a8"/>
      <w:ind w:firstLine="0"/>
      <w:jc w:val="center"/>
    </w:pPr>
    <w:r>
      <w:t>202</w:t>
    </w:r>
    <w:r w:rsidR="009738CD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4BDD9" w14:textId="77777777" w:rsidR="00E9177F" w:rsidRDefault="00E9177F" w:rsidP="00791B52">
      <w:r>
        <w:separator/>
      </w:r>
    </w:p>
  </w:footnote>
  <w:footnote w:type="continuationSeparator" w:id="0">
    <w:p w14:paraId="0A70410D" w14:textId="77777777" w:rsidR="00E9177F" w:rsidRDefault="00E9177F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51604" w14:textId="77777777" w:rsidR="00791B52" w:rsidRDefault="00791B52" w:rsidP="00791B52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E5B25" w14:textId="77777777" w:rsidR="00791B52" w:rsidRDefault="00791B52" w:rsidP="00791B52">
    <w:pPr>
      <w:pStyle w:val="a6"/>
      <w:ind w:firstLine="0"/>
    </w:pPr>
    <w:r>
      <w:rPr>
        <w:noProof/>
      </w:rPr>
      <w:drawing>
        <wp:anchor distT="0" distB="0" distL="0" distR="0" simplePos="0" relativeHeight="251660288" behindDoc="0" locked="0" layoutInCell="1" allowOverlap="1" wp14:anchorId="5F48D51E" wp14:editId="0824CD73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53C08"/>
    <w:multiLevelType w:val="multilevel"/>
    <w:tmpl w:val="839C8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F4D43"/>
    <w:multiLevelType w:val="multilevel"/>
    <w:tmpl w:val="B330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451D3"/>
    <w:multiLevelType w:val="multilevel"/>
    <w:tmpl w:val="8FEA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45389"/>
    <w:multiLevelType w:val="multilevel"/>
    <w:tmpl w:val="CA76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2726E"/>
    <w:multiLevelType w:val="hybridMultilevel"/>
    <w:tmpl w:val="ABF212A0"/>
    <w:lvl w:ilvl="0" w:tplc="FDDA5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CB33F40"/>
    <w:multiLevelType w:val="multilevel"/>
    <w:tmpl w:val="87A0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A32B1"/>
    <w:multiLevelType w:val="multilevel"/>
    <w:tmpl w:val="C8C8506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C21B5"/>
    <w:multiLevelType w:val="hybridMultilevel"/>
    <w:tmpl w:val="4AF02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E6194"/>
    <w:multiLevelType w:val="multilevel"/>
    <w:tmpl w:val="8F121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A24CD0"/>
    <w:multiLevelType w:val="multilevel"/>
    <w:tmpl w:val="2D46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0024F"/>
    <w:multiLevelType w:val="multilevel"/>
    <w:tmpl w:val="7FF42CD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806E6"/>
    <w:multiLevelType w:val="multilevel"/>
    <w:tmpl w:val="9ED8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B493A"/>
    <w:multiLevelType w:val="multilevel"/>
    <w:tmpl w:val="E66E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34A71"/>
    <w:multiLevelType w:val="multilevel"/>
    <w:tmpl w:val="216CB84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4" w15:restartNumberingAfterBreak="0">
    <w:nsid w:val="602B1CB1"/>
    <w:multiLevelType w:val="multilevel"/>
    <w:tmpl w:val="E86E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204208"/>
    <w:multiLevelType w:val="multilevel"/>
    <w:tmpl w:val="D40C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D52ED"/>
    <w:multiLevelType w:val="multilevel"/>
    <w:tmpl w:val="06D4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62973"/>
    <w:multiLevelType w:val="multilevel"/>
    <w:tmpl w:val="9A182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631E11"/>
    <w:multiLevelType w:val="multilevel"/>
    <w:tmpl w:val="599C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74716D"/>
    <w:multiLevelType w:val="multilevel"/>
    <w:tmpl w:val="5296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5D690D"/>
    <w:multiLevelType w:val="multilevel"/>
    <w:tmpl w:val="A51E1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8513436">
    <w:abstractNumId w:val="7"/>
  </w:num>
  <w:num w:numId="2" w16cid:durableId="831137436">
    <w:abstractNumId w:val="4"/>
  </w:num>
  <w:num w:numId="3" w16cid:durableId="1309045717">
    <w:abstractNumId w:val="10"/>
  </w:num>
  <w:num w:numId="4" w16cid:durableId="876889891">
    <w:abstractNumId w:val="6"/>
  </w:num>
  <w:num w:numId="5" w16cid:durableId="141820875">
    <w:abstractNumId w:val="13"/>
  </w:num>
  <w:num w:numId="6" w16cid:durableId="96873637">
    <w:abstractNumId w:val="8"/>
  </w:num>
  <w:num w:numId="7" w16cid:durableId="627515738">
    <w:abstractNumId w:val="19"/>
  </w:num>
  <w:num w:numId="8" w16cid:durableId="1895892870">
    <w:abstractNumId w:val="15"/>
  </w:num>
  <w:num w:numId="9" w16cid:durableId="1242252364">
    <w:abstractNumId w:val="14"/>
  </w:num>
  <w:num w:numId="10" w16cid:durableId="1791238673">
    <w:abstractNumId w:val="0"/>
  </w:num>
  <w:num w:numId="11" w16cid:durableId="699546638">
    <w:abstractNumId w:val="3"/>
  </w:num>
  <w:num w:numId="12" w16cid:durableId="919408997">
    <w:abstractNumId w:val="5"/>
  </w:num>
  <w:num w:numId="13" w16cid:durableId="1092817739">
    <w:abstractNumId w:val="18"/>
  </w:num>
  <w:num w:numId="14" w16cid:durableId="1110005021">
    <w:abstractNumId w:val="16"/>
  </w:num>
  <w:num w:numId="15" w16cid:durableId="500898112">
    <w:abstractNumId w:val="1"/>
  </w:num>
  <w:num w:numId="16" w16cid:durableId="873663329">
    <w:abstractNumId w:val="17"/>
  </w:num>
  <w:num w:numId="17" w16cid:durableId="2015640971">
    <w:abstractNumId w:val="11"/>
  </w:num>
  <w:num w:numId="18" w16cid:durableId="2011061887">
    <w:abstractNumId w:val="2"/>
  </w:num>
  <w:num w:numId="19" w16cid:durableId="170604882">
    <w:abstractNumId w:val="20"/>
  </w:num>
  <w:num w:numId="20" w16cid:durableId="1485200751">
    <w:abstractNumId w:val="12"/>
  </w:num>
  <w:num w:numId="21" w16cid:durableId="10293750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959"/>
    <w:rsid w:val="00020393"/>
    <w:rsid w:val="0003168E"/>
    <w:rsid w:val="00045367"/>
    <w:rsid w:val="00053F88"/>
    <w:rsid w:val="0005494C"/>
    <w:rsid w:val="000B47DA"/>
    <w:rsid w:val="000B4F43"/>
    <w:rsid w:val="000E04C5"/>
    <w:rsid w:val="00141FCE"/>
    <w:rsid w:val="00142FD7"/>
    <w:rsid w:val="001448B0"/>
    <w:rsid w:val="001E7D8F"/>
    <w:rsid w:val="001F7AB5"/>
    <w:rsid w:val="002414F7"/>
    <w:rsid w:val="002466B4"/>
    <w:rsid w:val="002557EA"/>
    <w:rsid w:val="002A63BB"/>
    <w:rsid w:val="002B1D82"/>
    <w:rsid w:val="002C341A"/>
    <w:rsid w:val="002F2B8D"/>
    <w:rsid w:val="00321ABD"/>
    <w:rsid w:val="003337B3"/>
    <w:rsid w:val="00346CA9"/>
    <w:rsid w:val="00347FEF"/>
    <w:rsid w:val="003665B1"/>
    <w:rsid w:val="00375413"/>
    <w:rsid w:val="003D1B4A"/>
    <w:rsid w:val="0044588A"/>
    <w:rsid w:val="00462973"/>
    <w:rsid w:val="00490F09"/>
    <w:rsid w:val="00497F2B"/>
    <w:rsid w:val="004C25DB"/>
    <w:rsid w:val="004D5CCF"/>
    <w:rsid w:val="004E121D"/>
    <w:rsid w:val="004E18E7"/>
    <w:rsid w:val="00521758"/>
    <w:rsid w:val="00582959"/>
    <w:rsid w:val="00585724"/>
    <w:rsid w:val="005B029C"/>
    <w:rsid w:val="005E6040"/>
    <w:rsid w:val="00603D22"/>
    <w:rsid w:val="006222C3"/>
    <w:rsid w:val="00675483"/>
    <w:rsid w:val="006A2E83"/>
    <w:rsid w:val="006E2E76"/>
    <w:rsid w:val="0070595A"/>
    <w:rsid w:val="00705C82"/>
    <w:rsid w:val="007066EE"/>
    <w:rsid w:val="00706854"/>
    <w:rsid w:val="00736040"/>
    <w:rsid w:val="0076477C"/>
    <w:rsid w:val="00791B52"/>
    <w:rsid w:val="007E2DC3"/>
    <w:rsid w:val="00851B42"/>
    <w:rsid w:val="0086551E"/>
    <w:rsid w:val="008818C0"/>
    <w:rsid w:val="008852F6"/>
    <w:rsid w:val="008A4137"/>
    <w:rsid w:val="008C1A57"/>
    <w:rsid w:val="008E3C73"/>
    <w:rsid w:val="008F45BF"/>
    <w:rsid w:val="00911ECE"/>
    <w:rsid w:val="009738CD"/>
    <w:rsid w:val="00976A13"/>
    <w:rsid w:val="00987C73"/>
    <w:rsid w:val="009D3625"/>
    <w:rsid w:val="00A53CE7"/>
    <w:rsid w:val="00B41839"/>
    <w:rsid w:val="00B806BD"/>
    <w:rsid w:val="00B81D75"/>
    <w:rsid w:val="00B843A9"/>
    <w:rsid w:val="00B911B8"/>
    <w:rsid w:val="00B964A5"/>
    <w:rsid w:val="00BF337D"/>
    <w:rsid w:val="00C0161F"/>
    <w:rsid w:val="00C02B90"/>
    <w:rsid w:val="00C14062"/>
    <w:rsid w:val="00C22EFF"/>
    <w:rsid w:val="00C23E12"/>
    <w:rsid w:val="00C420DD"/>
    <w:rsid w:val="00C95A5D"/>
    <w:rsid w:val="00CA7C18"/>
    <w:rsid w:val="00CC1CD0"/>
    <w:rsid w:val="00D30B29"/>
    <w:rsid w:val="00D73C52"/>
    <w:rsid w:val="00D9782E"/>
    <w:rsid w:val="00DA2A92"/>
    <w:rsid w:val="00E0645A"/>
    <w:rsid w:val="00E123D2"/>
    <w:rsid w:val="00E71F5C"/>
    <w:rsid w:val="00E9177F"/>
    <w:rsid w:val="00EB7944"/>
    <w:rsid w:val="00EC4472"/>
    <w:rsid w:val="00ED64F5"/>
    <w:rsid w:val="00ED6EA1"/>
    <w:rsid w:val="00F177FD"/>
    <w:rsid w:val="00F34A30"/>
    <w:rsid w:val="00F418BF"/>
    <w:rsid w:val="00F50F1C"/>
    <w:rsid w:val="00F72D6B"/>
    <w:rsid w:val="00FA23D3"/>
    <w:rsid w:val="00FA77FD"/>
    <w:rsid w:val="00FF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24B483"/>
  <w15:chartTrackingRefBased/>
  <w15:docId w15:val="{74E5BE78-BEF9-4670-9708-A0E23292E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551E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B7944"/>
    <w:pPr>
      <w:outlineLvl w:val="0"/>
    </w:pPr>
    <w:rPr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5A5D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33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33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5A5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EB7944"/>
    <w:rPr>
      <w:rFonts w:ascii="Times New Roman" w:eastAsia="Times New Roman" w:hAnsi="Times New Roman" w:cs="Times New Roman"/>
      <w:bCs/>
      <w:sz w:val="28"/>
      <w:szCs w:val="28"/>
    </w:rPr>
  </w:style>
  <w:style w:type="paragraph" w:styleId="a3">
    <w:name w:val="Body Text"/>
    <w:basedOn w:val="a"/>
    <w:link w:val="a4"/>
    <w:uiPriority w:val="1"/>
    <w:semiHidden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EB7944"/>
    <w:pPr>
      <w:spacing w:before="240" w:line="259" w:lineRule="auto"/>
      <w:jc w:val="center"/>
      <w:outlineLvl w:val="9"/>
    </w:pPr>
    <w:rPr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5B029C"/>
    <w:pPr>
      <w:spacing w:after="200"/>
    </w:pPr>
    <w:rPr>
      <w:iCs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BF337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F337D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y\OneDrive\Documents\&#1053;&#1072;&#1089;&#1090;&#1088;&#1072;&#1080;&#1074;&#1072;&#1077;&#1084;&#1099;&#1077;%20&#1096;&#1072;&#1073;&#1083;&#1086;&#1085;&#1099;%20Office\&#1051;&#1072;&#1073;&#1086;&#1088;&#1072;&#1090;&#1086;&#1088;&#1085;&#1072;&#1103;%20&#1088;&#1072;&#1073;&#1086;&#1090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36E3A-620E-48BB-8C1B-EE559E336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 работа.dotx</Template>
  <TotalTime>73</TotalTime>
  <Pages>12</Pages>
  <Words>2065</Words>
  <Characters>11777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Ковалец ПК</cp:lastModifiedBy>
  <cp:revision>40</cp:revision>
  <dcterms:created xsi:type="dcterms:W3CDTF">2024-11-08T13:46:00Z</dcterms:created>
  <dcterms:modified xsi:type="dcterms:W3CDTF">2025-11-28T12:49:00Z</dcterms:modified>
</cp:coreProperties>
</file>