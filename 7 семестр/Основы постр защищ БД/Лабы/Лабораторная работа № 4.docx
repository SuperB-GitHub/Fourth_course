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8472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16E7EE92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5AB812C1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62B46D66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3ED5C27D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2993067C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086C8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471F60E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9D5E02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D0413C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0777F33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357B36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8B25A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330555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046534E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0520FE3C" w14:textId="06EB226F" w:rsidR="00071D0A" w:rsidRPr="00071D0A" w:rsidRDefault="00791B52" w:rsidP="00071D0A">
      <w:pPr>
        <w:ind w:firstLine="0"/>
        <w:jc w:val="center"/>
        <w:rPr>
          <w:bCs/>
          <w:szCs w:val="28"/>
          <w:u w:val="single"/>
        </w:rPr>
      </w:pPr>
      <w:r w:rsidRPr="00071D0A">
        <w:rPr>
          <w:b/>
          <w:bCs/>
          <w:szCs w:val="28"/>
        </w:rPr>
        <w:t>Лабораторная</w:t>
      </w:r>
      <w:r w:rsidRPr="00071D0A">
        <w:rPr>
          <w:b/>
          <w:bCs/>
          <w:spacing w:val="-5"/>
          <w:szCs w:val="28"/>
        </w:rPr>
        <w:t xml:space="preserve"> </w:t>
      </w:r>
      <w:r w:rsidRPr="00071D0A">
        <w:rPr>
          <w:b/>
          <w:bCs/>
          <w:szCs w:val="28"/>
        </w:rPr>
        <w:t>работа</w:t>
      </w:r>
      <w:r w:rsidRPr="00071D0A">
        <w:rPr>
          <w:b/>
          <w:bCs/>
          <w:spacing w:val="-6"/>
          <w:szCs w:val="28"/>
        </w:rPr>
        <w:t xml:space="preserve"> </w:t>
      </w:r>
      <w:r w:rsidRPr="00071D0A">
        <w:rPr>
          <w:b/>
          <w:bCs/>
          <w:szCs w:val="28"/>
        </w:rPr>
        <w:t>№</w:t>
      </w:r>
      <w:r w:rsidR="00705C82" w:rsidRPr="00071D0A">
        <w:rPr>
          <w:b/>
          <w:bCs/>
          <w:szCs w:val="28"/>
        </w:rPr>
        <w:t xml:space="preserve"> </w:t>
      </w:r>
      <w:r w:rsidR="004D7D2A" w:rsidRPr="00071D0A">
        <w:rPr>
          <w:b/>
          <w:bCs/>
          <w:szCs w:val="28"/>
        </w:rPr>
        <w:t>4</w:t>
      </w:r>
      <w:r w:rsidRPr="00071D0A">
        <w:rPr>
          <w:bCs/>
          <w:spacing w:val="2"/>
          <w:szCs w:val="28"/>
          <w:u w:val="single"/>
        </w:rPr>
        <w:t xml:space="preserve"> </w:t>
      </w:r>
      <w:r w:rsidRPr="00071D0A">
        <w:rPr>
          <w:b/>
          <w:bCs/>
          <w:spacing w:val="2"/>
          <w:szCs w:val="28"/>
          <w:u w:val="single"/>
        </w:rPr>
        <w:t xml:space="preserve"> </w:t>
      </w:r>
    </w:p>
    <w:p w14:paraId="5DC5FAB8" w14:textId="77777777" w:rsidR="00071D0A" w:rsidRPr="004A5CBD" w:rsidRDefault="00071D0A" w:rsidP="00071D0A">
      <w:pPr>
        <w:ind w:firstLine="0"/>
        <w:jc w:val="center"/>
        <w:rPr>
          <w:bCs/>
          <w:szCs w:val="28"/>
          <w:u w:val="single"/>
        </w:rPr>
      </w:pPr>
      <w:r>
        <w:rPr>
          <w:szCs w:val="28"/>
        </w:rPr>
        <w:t>по дисциплине «Основы построения защищенных баз данных»</w:t>
      </w:r>
      <w:r w:rsidRPr="004A5CBD">
        <w:rPr>
          <w:bCs/>
          <w:spacing w:val="2"/>
          <w:szCs w:val="28"/>
          <w:u w:val="single"/>
        </w:rPr>
        <w:t xml:space="preserve"> </w:t>
      </w:r>
      <w:r w:rsidRPr="004A5CBD">
        <w:rPr>
          <w:b/>
          <w:bCs/>
          <w:spacing w:val="2"/>
          <w:szCs w:val="28"/>
          <w:u w:val="single"/>
        </w:rPr>
        <w:t xml:space="preserve"> </w:t>
      </w:r>
    </w:p>
    <w:p w14:paraId="64265D7A" w14:textId="19BABBD0" w:rsidR="00791B52" w:rsidRPr="00071D0A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071D0A">
        <w:t>на тему</w:t>
      </w:r>
      <w:r w:rsidRPr="00071D0A">
        <w:rPr>
          <w:spacing w:val="-4"/>
        </w:rPr>
        <w:t xml:space="preserve"> </w:t>
      </w:r>
      <w:r w:rsidRPr="00071D0A">
        <w:t>«</w:t>
      </w:r>
      <w:r w:rsidR="009041C7">
        <w:t>Р</w:t>
      </w:r>
      <w:r w:rsidR="004D7D2A" w:rsidRPr="00071D0A">
        <w:t xml:space="preserve">абота с темпоральными БД в СУБД </w:t>
      </w:r>
      <w:r w:rsidR="004D7D2A" w:rsidRPr="00071D0A">
        <w:rPr>
          <w:lang w:val="en-US"/>
        </w:rPr>
        <w:t>PostgreSQL</w:t>
      </w:r>
      <w:r w:rsidRPr="00071D0A">
        <w:t>»</w:t>
      </w:r>
    </w:p>
    <w:p w14:paraId="2EDD0FA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1AE369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370E5D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D2D6E2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1B0066B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0CEF4929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0313EAD8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614CA7A3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16AEE87A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160BA924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21B02814" w14:textId="77777777" w:rsidR="00071D0A" w:rsidRDefault="00071D0A" w:rsidP="00791B52">
      <w:pPr>
        <w:pStyle w:val="a3"/>
        <w:ind w:left="0" w:right="566"/>
        <w:rPr>
          <w:sz w:val="30"/>
        </w:rPr>
      </w:pPr>
    </w:p>
    <w:p w14:paraId="32E77EDF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071D0A" w:rsidRPr="0086551E" w14:paraId="5C84C746" w14:textId="77777777" w:rsidTr="009653BA">
        <w:trPr>
          <w:trHeight w:val="432"/>
          <w:jc w:val="right"/>
        </w:trPr>
        <w:tc>
          <w:tcPr>
            <w:tcW w:w="5103" w:type="dxa"/>
            <w:hideMark/>
          </w:tcPr>
          <w:p w14:paraId="333140AF" w14:textId="77777777" w:rsidR="00071D0A" w:rsidRDefault="00071D0A" w:rsidP="009653BA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038B560A" w14:textId="77777777" w:rsidR="00071D0A" w:rsidRDefault="00071D0A" w:rsidP="009653B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137076A8" w14:textId="77777777" w:rsidR="00071D0A" w:rsidRPr="0086551E" w:rsidRDefault="00071D0A" w:rsidP="009653BA">
            <w:pPr>
              <w:ind w:firstLine="0"/>
              <w:rPr>
                <w:szCs w:val="24"/>
              </w:rPr>
            </w:pPr>
          </w:p>
        </w:tc>
      </w:tr>
      <w:tr w:rsidR="00071D0A" w:rsidRPr="0086551E" w14:paraId="68377528" w14:textId="77777777" w:rsidTr="009653BA">
        <w:trPr>
          <w:trHeight w:val="440"/>
          <w:jc w:val="right"/>
        </w:trPr>
        <w:tc>
          <w:tcPr>
            <w:tcW w:w="5103" w:type="dxa"/>
            <w:hideMark/>
          </w:tcPr>
          <w:p w14:paraId="6CDDA3C4" w14:textId="77777777" w:rsidR="00071D0A" w:rsidRDefault="00071D0A" w:rsidP="009653BA">
            <w:pPr>
              <w:ind w:firstLine="0"/>
              <w:rPr>
                <w:szCs w:val="24"/>
              </w:rPr>
            </w:pPr>
          </w:p>
          <w:p w14:paraId="0DE08028" w14:textId="77777777" w:rsidR="00071D0A" w:rsidRDefault="00071D0A" w:rsidP="009653BA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78A12C02" w14:textId="77777777" w:rsidR="00071D0A" w:rsidRDefault="00071D0A" w:rsidP="009653B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5A2252BE" w14:textId="77777777" w:rsidR="00071D0A" w:rsidRDefault="00071D0A" w:rsidP="009653BA">
            <w:pPr>
              <w:ind w:firstLine="0"/>
              <w:rPr>
                <w:szCs w:val="24"/>
              </w:rPr>
            </w:pPr>
          </w:p>
          <w:p w14:paraId="71CD3357" w14:textId="77777777" w:rsidR="00071D0A" w:rsidRPr="0086551E" w:rsidRDefault="00071D0A" w:rsidP="009653BA">
            <w:pPr>
              <w:ind w:firstLine="0"/>
              <w:rPr>
                <w:szCs w:val="24"/>
              </w:rPr>
            </w:pPr>
          </w:p>
        </w:tc>
      </w:tr>
    </w:tbl>
    <w:p w14:paraId="07C7816D" w14:textId="77777777" w:rsidR="00791B52" w:rsidRDefault="00791B52" w:rsidP="00791B52"/>
    <w:p w14:paraId="0BBCD5F8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09E9DC92" w14:textId="77777777" w:rsidR="009041C7" w:rsidRDefault="008C1A57" w:rsidP="009041C7">
      <w:pPr>
        <w:pStyle w:val="1"/>
        <w:spacing w:line="360" w:lineRule="auto"/>
      </w:pPr>
      <w:bookmarkStart w:id="0" w:name="_Toc179639729"/>
      <w:r w:rsidRPr="00B3069F">
        <w:rPr>
          <w:b/>
          <w:bCs w:val="0"/>
        </w:rPr>
        <w:lastRenderedPageBreak/>
        <w:t>Цель</w:t>
      </w:r>
      <w:bookmarkEnd w:id="0"/>
      <w:r w:rsidR="00B3069F">
        <w:t>: исследовать</w:t>
      </w:r>
      <w:r w:rsidR="00313A6A">
        <w:t xml:space="preserve"> и получить навыки в создании, изменении и применении темпоральных баз данных в СУБД </w:t>
      </w:r>
      <w:r w:rsidR="00313A6A">
        <w:rPr>
          <w:lang w:val="en-US"/>
        </w:rPr>
        <w:t>PostgreSQL</w:t>
      </w:r>
      <w:r w:rsidR="00313A6A" w:rsidRPr="00313A6A">
        <w:t>.</w:t>
      </w:r>
    </w:p>
    <w:p w14:paraId="1AD85CE9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>
        <w:rPr>
          <w:b/>
          <w:bCs w:val="0"/>
        </w:rPr>
        <w:t>Теория:</w:t>
      </w:r>
      <w:r>
        <w:rPr>
          <w:b/>
          <w:bCs w:val="0"/>
        </w:rPr>
        <w:br/>
      </w:r>
      <w:r w:rsidRPr="009041C7">
        <w:rPr>
          <w:b/>
        </w:rPr>
        <w:t>1. Темпоральные базы данных</w:t>
      </w:r>
    </w:p>
    <w:p w14:paraId="797116B4" w14:textId="77777777" w:rsidR="009041C7" w:rsidRPr="009041C7" w:rsidRDefault="009041C7" w:rsidP="009041C7">
      <w:pPr>
        <w:pStyle w:val="1"/>
        <w:numPr>
          <w:ilvl w:val="0"/>
          <w:numId w:val="7"/>
        </w:numPr>
        <w:spacing w:line="360" w:lineRule="auto"/>
      </w:pPr>
      <w:r w:rsidRPr="009041C7">
        <w:rPr>
          <w:b/>
        </w:rPr>
        <w:t>Определение</w:t>
      </w:r>
      <w:r w:rsidRPr="009041C7">
        <w:t>: БД, хранящая историю изменений данных во времени</w:t>
      </w:r>
    </w:p>
    <w:p w14:paraId="02810336" w14:textId="77777777" w:rsidR="009041C7" w:rsidRPr="009041C7" w:rsidRDefault="009041C7" w:rsidP="009041C7">
      <w:pPr>
        <w:pStyle w:val="1"/>
        <w:numPr>
          <w:ilvl w:val="0"/>
          <w:numId w:val="7"/>
        </w:numPr>
        <w:spacing w:line="360" w:lineRule="auto"/>
      </w:pPr>
      <w:r w:rsidRPr="009041C7">
        <w:rPr>
          <w:b/>
        </w:rPr>
        <w:t>Особенности</w:t>
      </w:r>
      <w:r w:rsidRPr="009041C7">
        <w:t>:</w:t>
      </w:r>
    </w:p>
    <w:p w14:paraId="2A64DFFF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Каждая запись имеет временные метки создания и окончания действия</w:t>
      </w:r>
    </w:p>
    <w:p w14:paraId="7AF20803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Можно получить состояние данных на любой момент времени</w:t>
      </w:r>
    </w:p>
    <w:p w14:paraId="322A4BC8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Поддерживается полная история изменений объектов</w:t>
      </w:r>
    </w:p>
    <w:p w14:paraId="1BAA18B1" w14:textId="77777777" w:rsidR="009041C7" w:rsidRPr="009041C7" w:rsidRDefault="009041C7" w:rsidP="009041C7">
      <w:pPr>
        <w:pStyle w:val="1"/>
        <w:numPr>
          <w:ilvl w:val="0"/>
          <w:numId w:val="7"/>
        </w:numPr>
        <w:spacing w:line="360" w:lineRule="auto"/>
      </w:pPr>
      <w:r w:rsidRPr="009041C7">
        <w:rPr>
          <w:b/>
        </w:rPr>
        <w:t>Реализация</w:t>
      </w:r>
      <w:r w:rsidRPr="009041C7">
        <w:t>: через таблицу temporary_object с полями:</w:t>
      </w:r>
    </w:p>
    <w:p w14:paraId="6781FA64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id - идентификатор объекта</w:t>
      </w:r>
    </w:p>
    <w:p w14:paraId="006FC219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time_create - время создания версии</w:t>
      </w:r>
    </w:p>
    <w:p w14:paraId="5A75DE8B" w14:textId="77777777" w:rsidR="009041C7" w:rsidRPr="009041C7" w:rsidRDefault="009041C7" w:rsidP="009041C7">
      <w:pPr>
        <w:pStyle w:val="1"/>
        <w:numPr>
          <w:ilvl w:val="1"/>
          <w:numId w:val="7"/>
        </w:numPr>
        <w:spacing w:line="360" w:lineRule="auto"/>
      </w:pPr>
      <w:r w:rsidRPr="009041C7">
        <w:t>time_dead - время окончания действия версии</w:t>
      </w:r>
    </w:p>
    <w:p w14:paraId="76E773CE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4F83C7F3">
          <v:rect id="_x0000_i1025" style="width:0;height:.75pt" o:hralign="center" o:hrstd="t" o:hrnoshade="t" o:hr="t" fillcolor="#f9fafb" stroked="f"/>
        </w:pict>
      </w:r>
    </w:p>
    <w:p w14:paraId="28528E10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2. Язык PL/pgSQL</w:t>
      </w:r>
    </w:p>
    <w:p w14:paraId="0220C8C5" w14:textId="77777777" w:rsidR="009041C7" w:rsidRPr="009041C7" w:rsidRDefault="009041C7" w:rsidP="009041C7">
      <w:pPr>
        <w:pStyle w:val="1"/>
        <w:numPr>
          <w:ilvl w:val="0"/>
          <w:numId w:val="8"/>
        </w:numPr>
        <w:spacing w:line="360" w:lineRule="auto"/>
      </w:pPr>
      <w:r w:rsidRPr="009041C7">
        <w:rPr>
          <w:b/>
        </w:rPr>
        <w:t>Назначение</w:t>
      </w:r>
      <w:r w:rsidRPr="009041C7">
        <w:t>: процедурное расширение PostgreSQL для написания функций и триггеров</w:t>
      </w:r>
    </w:p>
    <w:p w14:paraId="3EC2CF96" w14:textId="77777777" w:rsidR="009041C7" w:rsidRPr="009041C7" w:rsidRDefault="009041C7" w:rsidP="009041C7">
      <w:pPr>
        <w:pStyle w:val="1"/>
        <w:numPr>
          <w:ilvl w:val="0"/>
          <w:numId w:val="8"/>
        </w:numPr>
        <w:spacing w:line="360" w:lineRule="auto"/>
      </w:pPr>
      <w:r w:rsidRPr="009041C7">
        <w:rPr>
          <w:b/>
        </w:rPr>
        <w:t>Структура функции</w:t>
      </w:r>
      <w:r w:rsidRPr="009041C7">
        <w:t>:</w:t>
      </w:r>
    </w:p>
    <w:p w14:paraId="52A272CD" w14:textId="77777777" w:rsidR="009041C7" w:rsidRPr="009041C7" w:rsidRDefault="009041C7" w:rsidP="009041C7">
      <w:pPr>
        <w:pStyle w:val="1"/>
        <w:spacing w:line="360" w:lineRule="auto"/>
      </w:pPr>
      <w:r w:rsidRPr="009041C7">
        <w:t>sql</w:t>
      </w:r>
    </w:p>
    <w:p w14:paraId="3D1B13FD" w14:textId="77777777" w:rsidR="009041C7" w:rsidRPr="009041C7" w:rsidRDefault="009041C7" w:rsidP="009041C7">
      <w:pPr>
        <w:pStyle w:val="1"/>
        <w:spacing w:line="360" w:lineRule="auto"/>
      </w:pPr>
      <w:r w:rsidRPr="009041C7">
        <w:t>CREATE FUNCTION имя_функции(аргументы)</w:t>
      </w:r>
    </w:p>
    <w:p w14:paraId="52DAB1DE" w14:textId="77777777" w:rsidR="009041C7" w:rsidRPr="009041C7" w:rsidRDefault="009041C7" w:rsidP="009041C7">
      <w:pPr>
        <w:pStyle w:val="1"/>
        <w:spacing w:line="360" w:lineRule="auto"/>
      </w:pPr>
      <w:r w:rsidRPr="009041C7">
        <w:t>RETURNS тип_возвращаемого_значения AS</w:t>
      </w:r>
    </w:p>
    <w:p w14:paraId="2AE66D23" w14:textId="77777777" w:rsidR="009041C7" w:rsidRPr="009041C7" w:rsidRDefault="009041C7" w:rsidP="009041C7">
      <w:pPr>
        <w:pStyle w:val="1"/>
        <w:spacing w:line="360" w:lineRule="auto"/>
      </w:pPr>
      <w:r w:rsidRPr="009041C7">
        <w:t>$$</w:t>
      </w:r>
    </w:p>
    <w:p w14:paraId="64F5A93C" w14:textId="77777777" w:rsidR="009041C7" w:rsidRPr="009041C7" w:rsidRDefault="009041C7" w:rsidP="009041C7">
      <w:pPr>
        <w:pStyle w:val="1"/>
        <w:spacing w:line="360" w:lineRule="auto"/>
      </w:pPr>
      <w:r w:rsidRPr="009041C7">
        <w:t>DECLARE</w:t>
      </w:r>
    </w:p>
    <w:p w14:paraId="3F6A549D" w14:textId="77777777" w:rsidR="009041C7" w:rsidRPr="009041C7" w:rsidRDefault="009041C7" w:rsidP="009041C7">
      <w:pPr>
        <w:pStyle w:val="1"/>
        <w:spacing w:line="360" w:lineRule="auto"/>
      </w:pPr>
      <w:r w:rsidRPr="009041C7">
        <w:t xml:space="preserve">    переменные;</w:t>
      </w:r>
    </w:p>
    <w:p w14:paraId="6D3CE180" w14:textId="77777777" w:rsidR="009041C7" w:rsidRPr="009041C7" w:rsidRDefault="009041C7" w:rsidP="009041C7">
      <w:pPr>
        <w:pStyle w:val="1"/>
        <w:spacing w:line="360" w:lineRule="auto"/>
      </w:pPr>
      <w:r w:rsidRPr="009041C7">
        <w:t>BEGIN</w:t>
      </w:r>
    </w:p>
    <w:p w14:paraId="53A3DCDE" w14:textId="77777777" w:rsidR="009041C7" w:rsidRPr="009041C7" w:rsidRDefault="009041C7" w:rsidP="009041C7">
      <w:pPr>
        <w:pStyle w:val="1"/>
        <w:spacing w:line="360" w:lineRule="auto"/>
      </w:pPr>
      <w:r w:rsidRPr="009041C7">
        <w:t xml:space="preserve">    логика;</w:t>
      </w:r>
    </w:p>
    <w:p w14:paraId="505D03BE" w14:textId="77777777" w:rsidR="009041C7" w:rsidRPr="009041C7" w:rsidRDefault="009041C7" w:rsidP="009041C7">
      <w:pPr>
        <w:pStyle w:val="1"/>
        <w:spacing w:line="360" w:lineRule="auto"/>
      </w:pPr>
      <w:r w:rsidRPr="009041C7">
        <w:t xml:space="preserve">    RETURN значение;</w:t>
      </w:r>
    </w:p>
    <w:p w14:paraId="1B657AB9" w14:textId="77777777" w:rsidR="009041C7" w:rsidRPr="009041C7" w:rsidRDefault="009041C7" w:rsidP="009041C7">
      <w:pPr>
        <w:pStyle w:val="1"/>
        <w:spacing w:line="360" w:lineRule="auto"/>
      </w:pPr>
      <w:r w:rsidRPr="009041C7">
        <w:t>END;</w:t>
      </w:r>
    </w:p>
    <w:p w14:paraId="1F21D7DC" w14:textId="77777777" w:rsidR="009041C7" w:rsidRPr="009041C7" w:rsidRDefault="009041C7" w:rsidP="009041C7">
      <w:pPr>
        <w:pStyle w:val="1"/>
        <w:spacing w:line="360" w:lineRule="auto"/>
      </w:pPr>
      <w:r w:rsidRPr="009041C7">
        <w:t>$$ LANGUAGE plpgsql;</w:t>
      </w:r>
    </w:p>
    <w:p w14:paraId="7062E5CA" w14:textId="77777777" w:rsidR="009041C7" w:rsidRPr="009041C7" w:rsidRDefault="009041C7" w:rsidP="009041C7">
      <w:pPr>
        <w:pStyle w:val="1"/>
        <w:numPr>
          <w:ilvl w:val="0"/>
          <w:numId w:val="9"/>
        </w:numPr>
        <w:spacing w:line="360" w:lineRule="auto"/>
      </w:pPr>
      <w:r w:rsidRPr="009041C7">
        <w:rPr>
          <w:b/>
        </w:rPr>
        <w:t>Особенности</w:t>
      </w:r>
      <w:r w:rsidRPr="009041C7">
        <w:t>:</w:t>
      </w:r>
    </w:p>
    <w:p w14:paraId="1D16728B" w14:textId="77777777" w:rsidR="009041C7" w:rsidRPr="009041C7" w:rsidRDefault="009041C7" w:rsidP="009041C7">
      <w:pPr>
        <w:pStyle w:val="1"/>
        <w:numPr>
          <w:ilvl w:val="1"/>
          <w:numId w:val="9"/>
        </w:numPr>
        <w:spacing w:line="360" w:lineRule="auto"/>
      </w:pPr>
      <w:r w:rsidRPr="009041C7">
        <w:lastRenderedPageBreak/>
        <w:t>Обязательное объявление переменных</w:t>
      </w:r>
    </w:p>
    <w:p w14:paraId="0134F13A" w14:textId="77777777" w:rsidR="009041C7" w:rsidRPr="009041C7" w:rsidRDefault="009041C7" w:rsidP="009041C7">
      <w:pPr>
        <w:pStyle w:val="1"/>
        <w:numPr>
          <w:ilvl w:val="1"/>
          <w:numId w:val="9"/>
        </w:numPr>
        <w:spacing w:line="360" w:lineRule="auto"/>
      </w:pPr>
      <w:r w:rsidRPr="009041C7">
        <w:t>Разделение на логические блоки</w:t>
      </w:r>
    </w:p>
    <w:p w14:paraId="6716F06C" w14:textId="77777777" w:rsidR="009041C7" w:rsidRPr="009041C7" w:rsidRDefault="009041C7" w:rsidP="009041C7">
      <w:pPr>
        <w:pStyle w:val="1"/>
        <w:numPr>
          <w:ilvl w:val="1"/>
          <w:numId w:val="9"/>
        </w:numPr>
        <w:spacing w:line="360" w:lineRule="auto"/>
      </w:pPr>
      <w:r w:rsidRPr="009041C7">
        <w:t>Возврат значения через RETURN</w:t>
      </w:r>
    </w:p>
    <w:p w14:paraId="76123B78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0D9A8C6C">
          <v:rect id="_x0000_i1026" style="width:0;height:.75pt" o:hralign="center" o:hrstd="t" o:hrnoshade="t" o:hr="t" fillcolor="#f9fafb" stroked="f"/>
        </w:pict>
      </w:r>
    </w:p>
    <w:p w14:paraId="348066E7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3. Триггеры в PostgreSQL</w:t>
      </w:r>
    </w:p>
    <w:p w14:paraId="3CF86C95" w14:textId="77777777" w:rsidR="009041C7" w:rsidRPr="009041C7" w:rsidRDefault="009041C7" w:rsidP="009041C7">
      <w:pPr>
        <w:pStyle w:val="1"/>
        <w:numPr>
          <w:ilvl w:val="0"/>
          <w:numId w:val="10"/>
        </w:numPr>
        <w:spacing w:line="360" w:lineRule="auto"/>
      </w:pPr>
      <w:r w:rsidRPr="009041C7">
        <w:rPr>
          <w:b/>
        </w:rPr>
        <w:t>Назначение</w:t>
      </w:r>
      <w:r w:rsidRPr="009041C7">
        <w:t>: автоматическое выполнение функций при операциях с данными</w:t>
      </w:r>
    </w:p>
    <w:p w14:paraId="216A609B" w14:textId="77777777" w:rsidR="009041C7" w:rsidRPr="009041C7" w:rsidRDefault="009041C7" w:rsidP="009041C7">
      <w:pPr>
        <w:pStyle w:val="1"/>
        <w:numPr>
          <w:ilvl w:val="0"/>
          <w:numId w:val="10"/>
        </w:numPr>
        <w:spacing w:line="360" w:lineRule="auto"/>
      </w:pPr>
      <w:r w:rsidRPr="009041C7">
        <w:rPr>
          <w:b/>
        </w:rPr>
        <w:t>Синтаксис создания</w:t>
      </w:r>
      <w:r w:rsidRPr="009041C7">
        <w:t>:</w:t>
      </w:r>
    </w:p>
    <w:p w14:paraId="0908D0EF" w14:textId="77777777" w:rsidR="009041C7" w:rsidRPr="009041C7" w:rsidRDefault="009041C7" w:rsidP="009041C7">
      <w:pPr>
        <w:pStyle w:val="1"/>
        <w:spacing w:line="360" w:lineRule="auto"/>
      </w:pPr>
      <w:r w:rsidRPr="009041C7">
        <w:t>sql</w:t>
      </w:r>
    </w:p>
    <w:p w14:paraId="32442443" w14:textId="77777777" w:rsidR="009041C7" w:rsidRPr="009041C7" w:rsidRDefault="009041C7" w:rsidP="009041C7">
      <w:pPr>
        <w:pStyle w:val="1"/>
        <w:spacing w:line="360" w:lineRule="auto"/>
      </w:pPr>
      <w:r w:rsidRPr="009041C7">
        <w:t>CREATE TRIGGER имя_триггера</w:t>
      </w:r>
    </w:p>
    <w:p w14:paraId="7B2FE418" w14:textId="77777777" w:rsidR="009041C7" w:rsidRPr="009041C7" w:rsidRDefault="009041C7" w:rsidP="009041C7">
      <w:pPr>
        <w:pStyle w:val="1"/>
        <w:spacing w:line="360" w:lineRule="auto"/>
        <w:rPr>
          <w:lang w:val="en-US"/>
        </w:rPr>
      </w:pPr>
      <w:r w:rsidRPr="009041C7">
        <w:rPr>
          <w:lang w:val="en-US"/>
        </w:rPr>
        <w:t>{BEFORE | AFTER} {INSERT | UPDATE | DELETE}</w:t>
      </w:r>
    </w:p>
    <w:p w14:paraId="774E710A" w14:textId="77777777" w:rsidR="009041C7" w:rsidRPr="009041C7" w:rsidRDefault="009041C7" w:rsidP="009041C7">
      <w:pPr>
        <w:pStyle w:val="1"/>
        <w:spacing w:line="360" w:lineRule="auto"/>
        <w:rPr>
          <w:lang w:val="en-US"/>
        </w:rPr>
      </w:pPr>
      <w:r w:rsidRPr="009041C7">
        <w:rPr>
          <w:lang w:val="en-US"/>
        </w:rPr>
        <w:t xml:space="preserve">ON </w:t>
      </w:r>
      <w:r w:rsidRPr="009041C7">
        <w:t>таблица</w:t>
      </w:r>
      <w:r w:rsidRPr="009041C7">
        <w:rPr>
          <w:lang w:val="en-US"/>
        </w:rPr>
        <w:t xml:space="preserve"> FOR EACH {ROW | STATEMENT}</w:t>
      </w:r>
    </w:p>
    <w:p w14:paraId="17538472" w14:textId="77777777" w:rsidR="009041C7" w:rsidRPr="009041C7" w:rsidRDefault="009041C7" w:rsidP="009041C7">
      <w:pPr>
        <w:pStyle w:val="1"/>
        <w:spacing w:line="360" w:lineRule="auto"/>
      </w:pPr>
      <w:r w:rsidRPr="009041C7">
        <w:t>EXECUTE PROCEDURE функция();</w:t>
      </w:r>
    </w:p>
    <w:p w14:paraId="7A0CCDF8" w14:textId="77777777" w:rsidR="009041C7" w:rsidRPr="009041C7" w:rsidRDefault="009041C7" w:rsidP="009041C7">
      <w:pPr>
        <w:pStyle w:val="1"/>
        <w:numPr>
          <w:ilvl w:val="0"/>
          <w:numId w:val="11"/>
        </w:numPr>
        <w:spacing w:line="360" w:lineRule="auto"/>
      </w:pPr>
      <w:r w:rsidRPr="009041C7">
        <w:rPr>
          <w:b/>
        </w:rPr>
        <w:t>Ключевые элементы</w:t>
      </w:r>
      <w:r w:rsidRPr="009041C7">
        <w:t>:</w:t>
      </w:r>
    </w:p>
    <w:p w14:paraId="5846AB03" w14:textId="77777777" w:rsidR="009041C7" w:rsidRPr="009041C7" w:rsidRDefault="009041C7" w:rsidP="009041C7">
      <w:pPr>
        <w:pStyle w:val="1"/>
        <w:numPr>
          <w:ilvl w:val="1"/>
          <w:numId w:val="11"/>
        </w:numPr>
        <w:spacing w:line="360" w:lineRule="auto"/>
      </w:pPr>
      <w:r w:rsidRPr="009041C7">
        <w:rPr>
          <w:b/>
        </w:rPr>
        <w:t>BEFORE</w:t>
      </w:r>
      <w:r w:rsidRPr="009041C7">
        <w:t> - выполнение до операции</w:t>
      </w:r>
    </w:p>
    <w:p w14:paraId="2A1B7F1D" w14:textId="77777777" w:rsidR="009041C7" w:rsidRPr="009041C7" w:rsidRDefault="009041C7" w:rsidP="009041C7">
      <w:pPr>
        <w:pStyle w:val="1"/>
        <w:numPr>
          <w:ilvl w:val="1"/>
          <w:numId w:val="11"/>
        </w:numPr>
        <w:spacing w:line="360" w:lineRule="auto"/>
      </w:pPr>
      <w:r w:rsidRPr="009041C7">
        <w:rPr>
          <w:b/>
        </w:rPr>
        <w:t>AFTER</w:t>
      </w:r>
      <w:r w:rsidRPr="009041C7">
        <w:t> - выполнение после операции</w:t>
      </w:r>
    </w:p>
    <w:p w14:paraId="7BE83A06" w14:textId="77777777" w:rsidR="009041C7" w:rsidRPr="009041C7" w:rsidRDefault="009041C7" w:rsidP="009041C7">
      <w:pPr>
        <w:pStyle w:val="1"/>
        <w:numPr>
          <w:ilvl w:val="1"/>
          <w:numId w:val="11"/>
        </w:numPr>
        <w:spacing w:line="360" w:lineRule="auto"/>
      </w:pPr>
      <w:r w:rsidRPr="009041C7">
        <w:rPr>
          <w:b/>
        </w:rPr>
        <w:t>FOR EACH ROW</w:t>
      </w:r>
      <w:r w:rsidRPr="009041C7">
        <w:t> - для каждой изменяемой строки</w:t>
      </w:r>
    </w:p>
    <w:p w14:paraId="1706E4C1" w14:textId="77777777" w:rsidR="009041C7" w:rsidRPr="009041C7" w:rsidRDefault="009041C7" w:rsidP="009041C7">
      <w:pPr>
        <w:pStyle w:val="1"/>
        <w:numPr>
          <w:ilvl w:val="1"/>
          <w:numId w:val="11"/>
        </w:numPr>
        <w:spacing w:line="360" w:lineRule="auto"/>
      </w:pPr>
      <w:r w:rsidRPr="009041C7">
        <w:rPr>
          <w:b/>
        </w:rPr>
        <w:t>FOR EACH STATEMENT</w:t>
      </w:r>
      <w:r w:rsidRPr="009041C7">
        <w:t> - один раз для всей команды</w:t>
      </w:r>
    </w:p>
    <w:p w14:paraId="7E827B3A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7D09C839">
          <v:rect id="_x0000_i1027" style="width:0;height:.75pt" o:hralign="center" o:hrstd="t" o:hrnoshade="t" o:hr="t" fillcolor="#f9fafb" stroked="f"/>
        </w:pict>
      </w:r>
    </w:p>
    <w:p w14:paraId="6EBE6C55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4. Триггерные функции</w:t>
      </w:r>
    </w:p>
    <w:p w14:paraId="1A4EFA48" w14:textId="77777777" w:rsidR="009041C7" w:rsidRPr="009041C7" w:rsidRDefault="009041C7" w:rsidP="009041C7">
      <w:pPr>
        <w:pStyle w:val="1"/>
        <w:numPr>
          <w:ilvl w:val="0"/>
          <w:numId w:val="12"/>
        </w:numPr>
        <w:spacing w:line="360" w:lineRule="auto"/>
      </w:pPr>
      <w:r w:rsidRPr="009041C7">
        <w:rPr>
          <w:b/>
        </w:rPr>
        <w:t>Специальные переменные</w:t>
      </w:r>
      <w:r w:rsidRPr="009041C7">
        <w:t>:</w:t>
      </w:r>
    </w:p>
    <w:p w14:paraId="62E46A4E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</w:pPr>
      <w:r w:rsidRPr="009041C7">
        <w:t>NEW - новые значения записи (для INSERT/UPDATE)</w:t>
      </w:r>
    </w:p>
    <w:p w14:paraId="6FCF1D7B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</w:pPr>
      <w:r w:rsidRPr="009041C7">
        <w:t>OLD - старые значения записи (для UPDATE/DELETE)</w:t>
      </w:r>
    </w:p>
    <w:p w14:paraId="77AAEE24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</w:pPr>
      <w:r w:rsidRPr="009041C7">
        <w:t>tg_op - тип операции ('INSERT', 'UPDATE', 'DELETE')</w:t>
      </w:r>
    </w:p>
    <w:p w14:paraId="737EE205" w14:textId="77777777" w:rsidR="009041C7" w:rsidRPr="009041C7" w:rsidRDefault="009041C7" w:rsidP="009041C7">
      <w:pPr>
        <w:pStyle w:val="1"/>
        <w:numPr>
          <w:ilvl w:val="0"/>
          <w:numId w:val="12"/>
        </w:numPr>
        <w:spacing w:line="360" w:lineRule="auto"/>
      </w:pPr>
      <w:r w:rsidRPr="009041C7">
        <w:rPr>
          <w:b/>
        </w:rPr>
        <w:t>Логика работы</w:t>
      </w:r>
      <w:r w:rsidRPr="009041C7">
        <w:t>:</w:t>
      </w:r>
    </w:p>
    <w:p w14:paraId="65B1DF43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</w:pPr>
      <w:r w:rsidRPr="009041C7">
        <w:t>Анализ типа операции через tg_op</w:t>
      </w:r>
    </w:p>
    <w:p w14:paraId="73CEFA82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</w:pPr>
      <w:r w:rsidRPr="009041C7">
        <w:t>Модификация данных через NEW</w:t>
      </w:r>
    </w:p>
    <w:p w14:paraId="666D4004" w14:textId="77777777" w:rsidR="009041C7" w:rsidRPr="009041C7" w:rsidRDefault="009041C7" w:rsidP="009041C7">
      <w:pPr>
        <w:pStyle w:val="1"/>
        <w:numPr>
          <w:ilvl w:val="1"/>
          <w:numId w:val="12"/>
        </w:numPr>
        <w:spacing w:line="360" w:lineRule="auto"/>
        <w:rPr>
          <w:lang w:val="en-US"/>
        </w:rPr>
      </w:pPr>
      <w:r w:rsidRPr="009041C7">
        <w:t>Возврат</w:t>
      </w:r>
      <w:r w:rsidRPr="009041C7">
        <w:rPr>
          <w:lang w:val="en-US"/>
        </w:rPr>
        <w:t> NEW (</w:t>
      </w:r>
      <w:r w:rsidRPr="009041C7">
        <w:t>для</w:t>
      </w:r>
      <w:r w:rsidRPr="009041C7">
        <w:rPr>
          <w:lang w:val="en-US"/>
        </w:rPr>
        <w:t xml:space="preserve"> INSERT/UPDATE) </w:t>
      </w:r>
      <w:r w:rsidRPr="009041C7">
        <w:t>или</w:t>
      </w:r>
      <w:r w:rsidRPr="009041C7">
        <w:rPr>
          <w:lang w:val="en-US"/>
        </w:rPr>
        <w:t> OLD (</w:t>
      </w:r>
      <w:r w:rsidRPr="009041C7">
        <w:t>для</w:t>
      </w:r>
      <w:r w:rsidRPr="009041C7">
        <w:rPr>
          <w:lang w:val="en-US"/>
        </w:rPr>
        <w:t xml:space="preserve"> DELETE)</w:t>
      </w:r>
    </w:p>
    <w:p w14:paraId="083DBDC9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7B532D5D">
          <v:rect id="_x0000_i1028" style="width:0;height:.75pt" o:hralign="center" o:hrstd="t" o:hrnoshade="t" o:hr="t" fillcolor="#f9fafb" stroked="f"/>
        </w:pict>
      </w:r>
    </w:p>
    <w:p w14:paraId="43A683D0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5. Механизм темпоральности</w:t>
      </w:r>
    </w:p>
    <w:p w14:paraId="661B9A74" w14:textId="77777777" w:rsidR="009041C7" w:rsidRPr="009041C7" w:rsidRDefault="009041C7" w:rsidP="009041C7">
      <w:pPr>
        <w:pStyle w:val="1"/>
        <w:spacing w:line="360" w:lineRule="auto"/>
      </w:pPr>
      <w:r w:rsidRPr="009041C7">
        <w:rPr>
          <w:b/>
        </w:rPr>
        <w:t>Основной алгоритм при вставке новой записи:</w:t>
      </w:r>
    </w:p>
    <w:p w14:paraId="4C013074" w14:textId="77777777" w:rsidR="009041C7" w:rsidRPr="009041C7" w:rsidRDefault="009041C7" w:rsidP="009041C7">
      <w:pPr>
        <w:pStyle w:val="1"/>
        <w:numPr>
          <w:ilvl w:val="0"/>
          <w:numId w:val="13"/>
        </w:numPr>
        <w:spacing w:line="360" w:lineRule="auto"/>
      </w:pPr>
      <w:r w:rsidRPr="009041C7">
        <w:lastRenderedPageBreak/>
        <w:t>Поиск существующей записи с таким же id</w:t>
      </w:r>
    </w:p>
    <w:p w14:paraId="64ACA396" w14:textId="77777777" w:rsidR="009041C7" w:rsidRPr="009041C7" w:rsidRDefault="009041C7" w:rsidP="009041C7">
      <w:pPr>
        <w:pStyle w:val="1"/>
        <w:numPr>
          <w:ilvl w:val="0"/>
          <w:numId w:val="13"/>
        </w:numPr>
        <w:spacing w:line="360" w:lineRule="auto"/>
      </w:pPr>
      <w:r w:rsidRPr="009041C7">
        <w:t>Если запись найдена:</w:t>
      </w:r>
    </w:p>
    <w:p w14:paraId="4E0C9C57" w14:textId="77777777" w:rsidR="009041C7" w:rsidRPr="009041C7" w:rsidRDefault="009041C7" w:rsidP="009041C7">
      <w:pPr>
        <w:pStyle w:val="1"/>
        <w:numPr>
          <w:ilvl w:val="1"/>
          <w:numId w:val="13"/>
        </w:numPr>
        <w:spacing w:line="360" w:lineRule="auto"/>
      </w:pPr>
      <w:r w:rsidRPr="009041C7">
        <w:t>Установка time_dead = NOW() у старой записи</w:t>
      </w:r>
    </w:p>
    <w:p w14:paraId="54D69031" w14:textId="77777777" w:rsidR="009041C7" w:rsidRPr="009041C7" w:rsidRDefault="009041C7" w:rsidP="009041C7">
      <w:pPr>
        <w:pStyle w:val="1"/>
        <w:numPr>
          <w:ilvl w:val="1"/>
          <w:numId w:val="13"/>
        </w:numPr>
        <w:spacing w:line="360" w:lineRule="auto"/>
      </w:pPr>
      <w:r w:rsidRPr="009041C7">
        <w:t>Создание новой записи с time_create = NOW()</w:t>
      </w:r>
    </w:p>
    <w:p w14:paraId="466698CB" w14:textId="77777777" w:rsidR="009041C7" w:rsidRPr="009041C7" w:rsidRDefault="009041C7" w:rsidP="009041C7">
      <w:pPr>
        <w:pStyle w:val="1"/>
        <w:numPr>
          <w:ilvl w:val="1"/>
          <w:numId w:val="13"/>
        </w:numPr>
        <w:spacing w:line="360" w:lineRule="auto"/>
      </w:pPr>
      <w:r w:rsidRPr="009041C7">
        <w:t>Копирование данных из старой версии (кроме изменяемых полей)</w:t>
      </w:r>
    </w:p>
    <w:p w14:paraId="69007A49" w14:textId="77777777" w:rsidR="009041C7" w:rsidRPr="009041C7" w:rsidRDefault="009041C7" w:rsidP="009041C7">
      <w:pPr>
        <w:pStyle w:val="1"/>
        <w:numPr>
          <w:ilvl w:val="0"/>
          <w:numId w:val="13"/>
        </w:numPr>
        <w:spacing w:line="360" w:lineRule="auto"/>
      </w:pPr>
      <w:r w:rsidRPr="009041C7">
        <w:t>Если запись не найдена:</w:t>
      </w:r>
    </w:p>
    <w:p w14:paraId="52603ADB" w14:textId="77777777" w:rsidR="009041C7" w:rsidRPr="009041C7" w:rsidRDefault="009041C7" w:rsidP="009041C7">
      <w:pPr>
        <w:pStyle w:val="1"/>
        <w:numPr>
          <w:ilvl w:val="1"/>
          <w:numId w:val="13"/>
        </w:numPr>
        <w:spacing w:line="360" w:lineRule="auto"/>
      </w:pPr>
      <w:r w:rsidRPr="009041C7">
        <w:t>Создание новой записи с time_create = NOW()</w:t>
      </w:r>
    </w:p>
    <w:p w14:paraId="50BEB275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41002FF6">
          <v:rect id="_x0000_i1029" style="width:0;height:.75pt" o:hralign="center" o:hrstd="t" o:hrnoshade="t" o:hr="t" fillcolor="#f9fafb" stroked="f"/>
        </w:pict>
      </w:r>
    </w:p>
    <w:p w14:paraId="3ED1169C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6. Наследование таблиц</w:t>
      </w:r>
    </w:p>
    <w:p w14:paraId="765D2BEC" w14:textId="77777777" w:rsidR="009041C7" w:rsidRPr="009041C7" w:rsidRDefault="009041C7" w:rsidP="009041C7">
      <w:pPr>
        <w:pStyle w:val="1"/>
        <w:numPr>
          <w:ilvl w:val="0"/>
          <w:numId w:val="14"/>
        </w:numPr>
        <w:spacing w:line="360" w:lineRule="auto"/>
      </w:pPr>
      <w:r w:rsidRPr="009041C7">
        <w:rPr>
          <w:b/>
        </w:rPr>
        <w:t>Синтаксис</w:t>
      </w:r>
      <w:r w:rsidRPr="009041C7">
        <w:t>: CREATE TABLE дочерняя_таблица () INHERITS (родительская_таблица)</w:t>
      </w:r>
    </w:p>
    <w:p w14:paraId="6F6AE0FC" w14:textId="77777777" w:rsidR="009041C7" w:rsidRPr="009041C7" w:rsidRDefault="009041C7" w:rsidP="009041C7">
      <w:pPr>
        <w:pStyle w:val="1"/>
        <w:numPr>
          <w:ilvl w:val="0"/>
          <w:numId w:val="14"/>
        </w:numPr>
        <w:spacing w:line="360" w:lineRule="auto"/>
      </w:pPr>
      <w:r w:rsidRPr="009041C7">
        <w:rPr>
          <w:b/>
        </w:rPr>
        <w:t>Преимущества</w:t>
      </w:r>
      <w:r w:rsidRPr="009041C7">
        <w:t>:</w:t>
      </w:r>
    </w:p>
    <w:p w14:paraId="7246253F" w14:textId="77777777" w:rsidR="009041C7" w:rsidRPr="009041C7" w:rsidRDefault="009041C7" w:rsidP="009041C7">
      <w:pPr>
        <w:pStyle w:val="1"/>
        <w:numPr>
          <w:ilvl w:val="1"/>
          <w:numId w:val="14"/>
        </w:numPr>
        <w:spacing w:line="360" w:lineRule="auto"/>
      </w:pPr>
      <w:r w:rsidRPr="009041C7">
        <w:t>Автоматическое наследование структуры</w:t>
      </w:r>
    </w:p>
    <w:p w14:paraId="080FCBEA" w14:textId="77777777" w:rsidR="009041C7" w:rsidRPr="009041C7" w:rsidRDefault="009041C7" w:rsidP="009041C7">
      <w:pPr>
        <w:pStyle w:val="1"/>
        <w:numPr>
          <w:ilvl w:val="1"/>
          <w:numId w:val="14"/>
        </w:numPr>
        <w:spacing w:line="360" w:lineRule="auto"/>
      </w:pPr>
      <w:r w:rsidRPr="009041C7">
        <w:t>Единая логика работы для всех темпоральных таблиц</w:t>
      </w:r>
    </w:p>
    <w:p w14:paraId="610E8462" w14:textId="77777777" w:rsidR="009041C7" w:rsidRPr="009041C7" w:rsidRDefault="009041C7" w:rsidP="009041C7">
      <w:pPr>
        <w:pStyle w:val="1"/>
        <w:numPr>
          <w:ilvl w:val="1"/>
          <w:numId w:val="14"/>
        </w:numPr>
        <w:spacing w:line="360" w:lineRule="auto"/>
      </w:pPr>
      <w:r w:rsidRPr="009041C7">
        <w:t>Упрощение запросов к историческим данным</w:t>
      </w:r>
    </w:p>
    <w:p w14:paraId="04F97C2C" w14:textId="77777777" w:rsidR="009041C7" w:rsidRPr="009041C7" w:rsidRDefault="009041C7" w:rsidP="009041C7">
      <w:pPr>
        <w:pStyle w:val="1"/>
        <w:spacing w:line="360" w:lineRule="auto"/>
      </w:pPr>
      <w:r w:rsidRPr="009041C7">
        <w:pict w14:anchorId="3F3CCEDA">
          <v:rect id="_x0000_i1030" style="width:0;height:.75pt" o:hralign="center" o:hrstd="t" o:hrnoshade="t" o:hr="t" fillcolor="#f9fafb" stroked="f"/>
        </w:pict>
      </w:r>
    </w:p>
    <w:p w14:paraId="721D4BEB" w14:textId="77777777" w:rsidR="009041C7" w:rsidRPr="009041C7" w:rsidRDefault="009041C7" w:rsidP="009041C7">
      <w:pPr>
        <w:pStyle w:val="1"/>
        <w:spacing w:line="360" w:lineRule="auto"/>
        <w:rPr>
          <w:b/>
        </w:rPr>
      </w:pPr>
      <w:r w:rsidRPr="009041C7">
        <w:rPr>
          <w:b/>
        </w:rPr>
        <w:t>7. Представления (Views) и безопасность</w:t>
      </w:r>
    </w:p>
    <w:p w14:paraId="68F66F74" w14:textId="77777777" w:rsidR="009041C7" w:rsidRPr="009041C7" w:rsidRDefault="009041C7" w:rsidP="009041C7">
      <w:pPr>
        <w:pStyle w:val="1"/>
        <w:numPr>
          <w:ilvl w:val="0"/>
          <w:numId w:val="15"/>
        </w:numPr>
        <w:spacing w:line="360" w:lineRule="auto"/>
      </w:pPr>
      <w:r w:rsidRPr="009041C7">
        <w:rPr>
          <w:b/>
        </w:rPr>
        <w:t>Представления</w:t>
      </w:r>
      <w:r w:rsidRPr="009041C7">
        <w:t>: виртуальные таблицы для объединения данных</w:t>
      </w:r>
    </w:p>
    <w:p w14:paraId="511EA35C" w14:textId="77777777" w:rsidR="009041C7" w:rsidRPr="009041C7" w:rsidRDefault="009041C7" w:rsidP="009041C7">
      <w:pPr>
        <w:pStyle w:val="1"/>
        <w:numPr>
          <w:ilvl w:val="0"/>
          <w:numId w:val="15"/>
        </w:numPr>
        <w:spacing w:line="360" w:lineRule="auto"/>
      </w:pPr>
      <w:r w:rsidRPr="009041C7">
        <w:rPr>
          <w:b/>
        </w:rPr>
        <w:t>Разграничение прав</w:t>
      </w:r>
      <w:r w:rsidRPr="009041C7">
        <w:t>:</w:t>
      </w:r>
    </w:p>
    <w:p w14:paraId="1F6DE1AE" w14:textId="77777777" w:rsidR="009041C7" w:rsidRPr="009041C7" w:rsidRDefault="009041C7" w:rsidP="009041C7">
      <w:pPr>
        <w:pStyle w:val="1"/>
        <w:numPr>
          <w:ilvl w:val="1"/>
          <w:numId w:val="15"/>
        </w:numPr>
        <w:spacing w:line="360" w:lineRule="auto"/>
      </w:pPr>
      <w:r w:rsidRPr="009041C7">
        <w:rPr>
          <w:b/>
        </w:rPr>
        <w:t>Только чтение</w:t>
      </w:r>
      <w:r w:rsidRPr="009041C7">
        <w:t>: GRANT SELECT</w:t>
      </w:r>
    </w:p>
    <w:p w14:paraId="5577A135" w14:textId="77777777" w:rsidR="009041C7" w:rsidRPr="009041C7" w:rsidRDefault="009041C7" w:rsidP="009041C7">
      <w:pPr>
        <w:pStyle w:val="1"/>
        <w:numPr>
          <w:ilvl w:val="1"/>
          <w:numId w:val="15"/>
        </w:numPr>
        <w:spacing w:line="360" w:lineRule="auto"/>
        <w:rPr>
          <w:lang w:val="en-US"/>
        </w:rPr>
      </w:pPr>
      <w:r w:rsidRPr="009041C7">
        <w:rPr>
          <w:b/>
        </w:rPr>
        <w:t>Чтение</w:t>
      </w:r>
      <w:r w:rsidRPr="009041C7">
        <w:rPr>
          <w:b/>
          <w:lang w:val="en-US"/>
        </w:rPr>
        <w:t xml:space="preserve"> </w:t>
      </w:r>
      <w:r w:rsidRPr="009041C7">
        <w:rPr>
          <w:b/>
        </w:rPr>
        <w:t>и</w:t>
      </w:r>
      <w:r w:rsidRPr="009041C7">
        <w:rPr>
          <w:b/>
          <w:lang w:val="en-US"/>
        </w:rPr>
        <w:t xml:space="preserve"> </w:t>
      </w:r>
      <w:r w:rsidRPr="009041C7">
        <w:rPr>
          <w:b/>
        </w:rPr>
        <w:t>запись</w:t>
      </w:r>
      <w:r w:rsidRPr="009041C7">
        <w:rPr>
          <w:lang w:val="en-US"/>
        </w:rPr>
        <w:t>: GRANT SELECT, INSERT, UPDATE, DELETE</w:t>
      </w:r>
    </w:p>
    <w:p w14:paraId="697055A7" w14:textId="77777777" w:rsidR="009041C7" w:rsidRPr="009041C7" w:rsidRDefault="009041C7" w:rsidP="009041C7">
      <w:pPr>
        <w:pStyle w:val="1"/>
        <w:numPr>
          <w:ilvl w:val="1"/>
          <w:numId w:val="15"/>
        </w:numPr>
        <w:spacing w:line="360" w:lineRule="auto"/>
      </w:pPr>
      <w:r w:rsidRPr="009041C7">
        <w:rPr>
          <w:b/>
        </w:rPr>
        <w:t>INSTEAD OF триггеры</w:t>
      </w:r>
      <w:r w:rsidRPr="009041C7">
        <w:t> - для модификации данных через представления</w:t>
      </w:r>
    </w:p>
    <w:p w14:paraId="2EAC02DD" w14:textId="1592DAFC" w:rsidR="009041C7" w:rsidRDefault="009041C7" w:rsidP="009041C7">
      <w:pPr>
        <w:pStyle w:val="1"/>
        <w:spacing w:line="360" w:lineRule="auto"/>
      </w:pPr>
    </w:p>
    <w:p w14:paraId="49886773" w14:textId="77777777" w:rsidR="006B7B42" w:rsidRPr="006B7B42" w:rsidRDefault="006B7B42" w:rsidP="006B7B42">
      <w:r w:rsidRPr="006B7B42">
        <w:rPr>
          <w:b/>
          <w:bCs/>
        </w:rPr>
        <w:t>Минусы темпоральных баз данных:</w:t>
      </w:r>
    </w:p>
    <w:p w14:paraId="10F57F59" w14:textId="77777777" w:rsidR="006B7B42" w:rsidRPr="006B7B42" w:rsidRDefault="006B7B42" w:rsidP="006B7B42">
      <w:pPr>
        <w:numPr>
          <w:ilvl w:val="0"/>
          <w:numId w:val="16"/>
        </w:numPr>
      </w:pPr>
      <w:r w:rsidRPr="006B7B42">
        <w:rPr>
          <w:b/>
          <w:bCs/>
        </w:rPr>
        <w:t>Увеличение объема данных</w:t>
      </w:r>
    </w:p>
    <w:p w14:paraId="35232145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Хранение всех исторических версий приводит к росту размера БД в 2-5 раз</w:t>
      </w:r>
    </w:p>
    <w:p w14:paraId="1FC026CA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Требуется больше ресурсов для хранения и резервного копирования</w:t>
      </w:r>
    </w:p>
    <w:p w14:paraId="299CDB3E" w14:textId="77777777" w:rsidR="006B7B42" w:rsidRPr="006B7B42" w:rsidRDefault="006B7B42" w:rsidP="006B7B42">
      <w:pPr>
        <w:numPr>
          <w:ilvl w:val="0"/>
          <w:numId w:val="16"/>
        </w:numPr>
      </w:pPr>
      <w:r w:rsidRPr="006B7B42">
        <w:rPr>
          <w:b/>
          <w:bCs/>
        </w:rPr>
        <w:t>Сложность запросов</w:t>
      </w:r>
    </w:p>
    <w:p w14:paraId="0193946C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Запросы усложняются необходимостью учитывать временные метки</w:t>
      </w:r>
    </w:p>
    <w:p w14:paraId="15B19DDF" w14:textId="77777777" w:rsidR="006B7B42" w:rsidRDefault="006B7B42" w:rsidP="006B7B42">
      <w:pPr>
        <w:numPr>
          <w:ilvl w:val="1"/>
          <w:numId w:val="16"/>
        </w:numPr>
      </w:pPr>
      <w:r w:rsidRPr="006B7B42">
        <w:t>Для получения актуальных данных нужно добавлять условия WHERE time_dead IS NULL</w:t>
      </w:r>
    </w:p>
    <w:p w14:paraId="1C82855E" w14:textId="77777777" w:rsidR="006B7B42" w:rsidRPr="006B7B42" w:rsidRDefault="006B7B42" w:rsidP="006B7B42"/>
    <w:p w14:paraId="5A02350D" w14:textId="77777777" w:rsidR="006B7B42" w:rsidRPr="006B7B42" w:rsidRDefault="006B7B42" w:rsidP="006B7B42">
      <w:pPr>
        <w:numPr>
          <w:ilvl w:val="0"/>
          <w:numId w:val="16"/>
        </w:numPr>
      </w:pPr>
      <w:r w:rsidRPr="006B7B42">
        <w:rPr>
          <w:b/>
          <w:bCs/>
        </w:rPr>
        <w:lastRenderedPageBreak/>
        <w:t>Производительность</w:t>
      </w:r>
    </w:p>
    <w:p w14:paraId="21BA0C2D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Индексы должны включать временные поля</w:t>
      </w:r>
    </w:p>
    <w:p w14:paraId="7971F169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Запросы к истории требуют дополнительных JOIN и фильтраций</w:t>
      </w:r>
    </w:p>
    <w:p w14:paraId="23474BE5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Медленнее операции вставки/обновления из-за триггеров</w:t>
      </w:r>
    </w:p>
    <w:p w14:paraId="79A3BECC" w14:textId="77777777" w:rsidR="006B7B42" w:rsidRPr="006B7B42" w:rsidRDefault="006B7B42" w:rsidP="006B7B42">
      <w:pPr>
        <w:numPr>
          <w:ilvl w:val="0"/>
          <w:numId w:val="16"/>
        </w:numPr>
      </w:pPr>
      <w:r w:rsidRPr="006B7B42">
        <w:rPr>
          <w:b/>
          <w:bCs/>
        </w:rPr>
        <w:t>Риск логических ошибок</w:t>
      </w:r>
    </w:p>
    <w:p w14:paraId="19DB935E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Можно случайно работать с устаревшими версиями</w:t>
      </w:r>
    </w:p>
    <w:p w14:paraId="17B14F59" w14:textId="77777777" w:rsidR="006B7B42" w:rsidRPr="006B7B42" w:rsidRDefault="006B7B42" w:rsidP="006B7B42">
      <w:pPr>
        <w:numPr>
          <w:ilvl w:val="1"/>
          <w:numId w:val="16"/>
        </w:numPr>
      </w:pPr>
      <w:r w:rsidRPr="006B7B42">
        <w:t>Сложнее обеспечивать целостность данных между версиями</w:t>
      </w:r>
    </w:p>
    <w:p w14:paraId="083DC6C7" w14:textId="77777777" w:rsidR="006B7B42" w:rsidRPr="006B7B42" w:rsidRDefault="006B7B42" w:rsidP="006B7B42">
      <w:r w:rsidRPr="006B7B42">
        <w:pict w14:anchorId="52ACC82E">
          <v:rect id="_x0000_i1037" style="width:0;height:.75pt" o:hralign="center" o:hrstd="t" o:hrnoshade="t" o:hr="t" fillcolor="#f9fafb" stroked="f"/>
        </w:pict>
      </w:r>
    </w:p>
    <w:p w14:paraId="44FF71AC" w14:textId="77777777" w:rsidR="006B7B42" w:rsidRPr="006B7B42" w:rsidRDefault="006B7B42" w:rsidP="006B7B42">
      <w:r w:rsidRPr="006B7B42">
        <w:rPr>
          <w:b/>
          <w:bCs/>
        </w:rPr>
        <w:t>Безопасность в контексте лабораторной работы:</w:t>
      </w:r>
    </w:p>
    <w:p w14:paraId="16B8A1DD" w14:textId="77777777" w:rsidR="006B7B42" w:rsidRPr="006B7B42" w:rsidRDefault="006B7B42" w:rsidP="006B7B42">
      <w:pPr>
        <w:numPr>
          <w:ilvl w:val="0"/>
          <w:numId w:val="17"/>
        </w:numPr>
      </w:pPr>
      <w:r w:rsidRPr="006B7B42">
        <w:rPr>
          <w:b/>
          <w:bCs/>
        </w:rPr>
        <w:t>Разграничение прав доступа (RBAC)</w:t>
      </w:r>
    </w:p>
    <w:p w14:paraId="44264E9C" w14:textId="77777777" w:rsidR="006B7B42" w:rsidRPr="006B7B42" w:rsidRDefault="006B7B42" w:rsidP="006B7B42">
      <w:r w:rsidRPr="006B7B42">
        <w:t>sql</w:t>
      </w:r>
    </w:p>
    <w:p w14:paraId="0CA2A0C6" w14:textId="77777777" w:rsidR="006B7B42" w:rsidRPr="006B7B42" w:rsidRDefault="006B7B42" w:rsidP="006B7B42">
      <w:r w:rsidRPr="006B7B42">
        <w:t>-- Пользователь только для чтения</w:t>
      </w:r>
    </w:p>
    <w:p w14:paraId="55FE8732" w14:textId="77777777" w:rsidR="006B7B42" w:rsidRPr="006B7B42" w:rsidRDefault="006B7B42" w:rsidP="006B7B42">
      <w:pPr>
        <w:rPr>
          <w:lang w:val="en-US"/>
        </w:rPr>
      </w:pPr>
      <w:r w:rsidRPr="006B7B42">
        <w:rPr>
          <w:lang w:val="en-US"/>
        </w:rPr>
        <w:t>GRANT SELECT ON view_name TO read_only_user;</w:t>
      </w:r>
    </w:p>
    <w:p w14:paraId="20957D01" w14:textId="77777777" w:rsidR="006B7B42" w:rsidRPr="006B7B42" w:rsidRDefault="006B7B42" w:rsidP="006B7B42">
      <w:pPr>
        <w:rPr>
          <w:lang w:val="en-US"/>
        </w:rPr>
      </w:pPr>
    </w:p>
    <w:p w14:paraId="21E96229" w14:textId="77777777" w:rsidR="006B7B42" w:rsidRPr="006B7B42" w:rsidRDefault="006B7B42" w:rsidP="006B7B42">
      <w:pPr>
        <w:rPr>
          <w:lang w:val="en-US"/>
        </w:rPr>
      </w:pPr>
      <w:r w:rsidRPr="006B7B42">
        <w:rPr>
          <w:lang w:val="en-US"/>
        </w:rPr>
        <w:t xml:space="preserve">-- </w:t>
      </w:r>
      <w:r w:rsidRPr="006B7B42">
        <w:t>Пользователь</w:t>
      </w:r>
      <w:r w:rsidRPr="006B7B42">
        <w:rPr>
          <w:lang w:val="en-US"/>
        </w:rPr>
        <w:t xml:space="preserve"> </w:t>
      </w:r>
      <w:r w:rsidRPr="006B7B42">
        <w:t>с</w:t>
      </w:r>
      <w:r w:rsidRPr="006B7B42">
        <w:rPr>
          <w:lang w:val="en-US"/>
        </w:rPr>
        <w:t xml:space="preserve"> </w:t>
      </w:r>
      <w:r w:rsidRPr="006B7B42">
        <w:t>ограниченными</w:t>
      </w:r>
      <w:r w:rsidRPr="006B7B42">
        <w:rPr>
          <w:lang w:val="en-US"/>
        </w:rPr>
        <w:t xml:space="preserve"> </w:t>
      </w:r>
      <w:r w:rsidRPr="006B7B42">
        <w:t>правами</w:t>
      </w:r>
      <w:r w:rsidRPr="006B7B42">
        <w:rPr>
          <w:lang w:val="en-US"/>
        </w:rPr>
        <w:t xml:space="preserve"> </w:t>
      </w:r>
      <w:r w:rsidRPr="006B7B42">
        <w:t>записи</w:t>
      </w:r>
    </w:p>
    <w:p w14:paraId="11678DB9" w14:textId="77777777" w:rsidR="006B7B42" w:rsidRPr="006B7B42" w:rsidRDefault="006B7B42" w:rsidP="006B7B42">
      <w:pPr>
        <w:rPr>
          <w:lang w:val="en-US"/>
        </w:rPr>
      </w:pPr>
      <w:r w:rsidRPr="006B7B42">
        <w:rPr>
          <w:lang w:val="en-US"/>
        </w:rPr>
        <w:t>GRANT SELECT, INSERT, UPDATE ON specific_table TO limited_user;</w:t>
      </w:r>
    </w:p>
    <w:p w14:paraId="4CB4A8FB" w14:textId="77777777" w:rsidR="006B7B42" w:rsidRPr="006B7B42" w:rsidRDefault="006B7B42" w:rsidP="006B7B42">
      <w:pPr>
        <w:rPr>
          <w:lang w:val="en-US"/>
        </w:rPr>
      </w:pPr>
    </w:p>
    <w:p w14:paraId="49C3768E" w14:textId="77777777" w:rsidR="006B7B42" w:rsidRPr="006B7B42" w:rsidRDefault="006B7B42" w:rsidP="006B7B42">
      <w:pPr>
        <w:rPr>
          <w:lang w:val="en-US"/>
        </w:rPr>
      </w:pPr>
      <w:r w:rsidRPr="006B7B42">
        <w:rPr>
          <w:lang w:val="en-US"/>
        </w:rPr>
        <w:t xml:space="preserve">-- </w:t>
      </w:r>
      <w:r w:rsidRPr="006B7B42">
        <w:t>Администратор</w:t>
      </w:r>
      <w:r w:rsidRPr="006B7B42">
        <w:rPr>
          <w:lang w:val="en-US"/>
        </w:rPr>
        <w:t xml:space="preserve"> (</w:t>
      </w:r>
      <w:r w:rsidRPr="006B7B42">
        <w:t>полные</w:t>
      </w:r>
      <w:r w:rsidRPr="006B7B42">
        <w:rPr>
          <w:lang w:val="en-US"/>
        </w:rPr>
        <w:t xml:space="preserve"> </w:t>
      </w:r>
      <w:r w:rsidRPr="006B7B42">
        <w:t>права</w:t>
      </w:r>
      <w:r w:rsidRPr="006B7B42">
        <w:rPr>
          <w:lang w:val="en-US"/>
        </w:rPr>
        <w:t>)</w:t>
      </w:r>
    </w:p>
    <w:p w14:paraId="6AA80977" w14:textId="77777777" w:rsidR="006B7B42" w:rsidRPr="006B7B42" w:rsidRDefault="006B7B42" w:rsidP="006B7B42">
      <w:pPr>
        <w:rPr>
          <w:lang w:val="en-US"/>
        </w:rPr>
      </w:pPr>
      <w:r w:rsidRPr="006B7B42">
        <w:rPr>
          <w:lang w:val="en-US"/>
        </w:rPr>
        <w:t>GRANT ALL ON ALL TABLES IN SCHEMA public TO admin_user;</w:t>
      </w:r>
    </w:p>
    <w:p w14:paraId="4B7FF8F1" w14:textId="77777777" w:rsidR="006B7B42" w:rsidRPr="006B7B42" w:rsidRDefault="006B7B42" w:rsidP="006B7B42">
      <w:pPr>
        <w:numPr>
          <w:ilvl w:val="0"/>
          <w:numId w:val="17"/>
        </w:numPr>
      </w:pPr>
      <w:r w:rsidRPr="006B7B42">
        <w:rPr>
          <w:b/>
          <w:bCs/>
        </w:rPr>
        <w:t>Представления как уровень безопасности</w:t>
      </w:r>
    </w:p>
    <w:p w14:paraId="077DFFCF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Скрывают реальную структуру таблиц</w:t>
      </w:r>
    </w:p>
    <w:p w14:paraId="07CB5BE7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Ограничивают видимые данные через WHERE</w:t>
      </w:r>
    </w:p>
    <w:p w14:paraId="1F916D22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Контролируют доступ к отдельным столбцам</w:t>
      </w:r>
    </w:p>
    <w:p w14:paraId="29147E61" w14:textId="77777777" w:rsidR="006B7B42" w:rsidRPr="006B7B42" w:rsidRDefault="006B7B42" w:rsidP="006B7B42">
      <w:pPr>
        <w:numPr>
          <w:ilvl w:val="0"/>
          <w:numId w:val="17"/>
        </w:numPr>
      </w:pPr>
      <w:r w:rsidRPr="006B7B42">
        <w:rPr>
          <w:b/>
          <w:bCs/>
        </w:rPr>
        <w:t>INSTEAD OF триггеры для контроля модификаций</w:t>
      </w:r>
    </w:p>
    <w:p w14:paraId="12411E97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Проверяют права пользователя перед выполнением операций</w:t>
      </w:r>
    </w:p>
    <w:p w14:paraId="673F480B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Могут ограничивать изменение определенных полей</w:t>
      </w:r>
    </w:p>
    <w:p w14:paraId="01BBA8E3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Реализуют бизнес-логику безопасности</w:t>
      </w:r>
    </w:p>
    <w:p w14:paraId="174ACC9B" w14:textId="77777777" w:rsidR="006B7B42" w:rsidRPr="006B7B42" w:rsidRDefault="006B7B42" w:rsidP="006B7B42">
      <w:pPr>
        <w:numPr>
          <w:ilvl w:val="0"/>
          <w:numId w:val="17"/>
        </w:numPr>
      </w:pPr>
      <w:r w:rsidRPr="006B7B42">
        <w:rPr>
          <w:b/>
          <w:bCs/>
        </w:rPr>
        <w:t>Темпоральная безопасность</w:t>
      </w:r>
    </w:p>
    <w:p w14:paraId="2B981C5F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Контроль доступа к историческим данным</w:t>
      </w:r>
    </w:p>
    <w:p w14:paraId="05852CA0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Запрет на модификацию истории (только добавление новых версий)</w:t>
      </w:r>
    </w:p>
    <w:p w14:paraId="610DADDF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Аудит изменений через временные метки</w:t>
      </w:r>
    </w:p>
    <w:p w14:paraId="64D4233E" w14:textId="77777777" w:rsidR="006B7B42" w:rsidRPr="006B7B42" w:rsidRDefault="006B7B42" w:rsidP="006B7B42">
      <w:pPr>
        <w:numPr>
          <w:ilvl w:val="0"/>
          <w:numId w:val="17"/>
        </w:numPr>
      </w:pPr>
      <w:r w:rsidRPr="006B7B42">
        <w:rPr>
          <w:b/>
          <w:bCs/>
        </w:rPr>
        <w:t>Защита от несанкционированных изменений</w:t>
      </w:r>
    </w:p>
    <w:p w14:paraId="3958FC8E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Триггеры проверяют целостность данных при обновлении</w:t>
      </w:r>
    </w:p>
    <w:p w14:paraId="25DDB72B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Автоматическое проставление временных меток</w:t>
      </w:r>
    </w:p>
    <w:p w14:paraId="45C8AF75" w14:textId="77777777" w:rsidR="006B7B42" w:rsidRPr="006B7B42" w:rsidRDefault="006B7B42" w:rsidP="006B7B42">
      <w:pPr>
        <w:numPr>
          <w:ilvl w:val="1"/>
          <w:numId w:val="17"/>
        </w:numPr>
      </w:pPr>
      <w:r w:rsidRPr="006B7B42">
        <w:t>Запрет прямого изменения time_create/time_dead</w:t>
      </w:r>
    </w:p>
    <w:p w14:paraId="3EFFF63E" w14:textId="77777777" w:rsidR="006B7B42" w:rsidRPr="006B7B42" w:rsidRDefault="006B7B42" w:rsidP="006B7B42">
      <w:r w:rsidRPr="006B7B42">
        <w:rPr>
          <w:b/>
          <w:bCs/>
        </w:rPr>
        <w:t>Итог</w:t>
      </w:r>
      <w:r w:rsidRPr="006B7B42">
        <w:t>: Безопасность в темпоральной БД — это не только классическое разграничение прав, но и защита временной целостности данных + контроль доступа к истории изменений.</w:t>
      </w:r>
    </w:p>
    <w:p w14:paraId="2D3051FE" w14:textId="77777777" w:rsidR="006B7B42" w:rsidRPr="006B7B42" w:rsidRDefault="006B7B42" w:rsidP="006B7B42"/>
    <w:p w14:paraId="5F92335F" w14:textId="77777777" w:rsidR="009041C7" w:rsidRPr="009041C7" w:rsidRDefault="009041C7" w:rsidP="009041C7"/>
    <w:p w14:paraId="04CFC404" w14:textId="02CF0B47" w:rsidR="009F13BA" w:rsidRPr="00AD6EB1" w:rsidRDefault="00F80538" w:rsidP="006B7B42">
      <w:pPr>
        <w:pStyle w:val="1"/>
        <w:spacing w:line="360" w:lineRule="auto"/>
      </w:pPr>
      <w:r w:rsidRPr="00B3069F">
        <w:rPr>
          <w:b/>
          <w:bCs w:val="0"/>
        </w:rPr>
        <w:t>Ход работы</w:t>
      </w:r>
      <w:r w:rsidR="00B3069F">
        <w:t>: создать</w:t>
      </w:r>
      <w:r>
        <w:t xml:space="preserve"> темпоральную БД и приложение реализующее отображение данных на текущую или на любую другую временную отметку:</w:t>
      </w:r>
    </w:p>
    <w:p w14:paraId="63C33CAE" w14:textId="77777777" w:rsidR="00AD6EB1" w:rsidRDefault="00AD6EB1" w:rsidP="00AD6EB1">
      <w:pPr>
        <w:pStyle w:val="ac"/>
        <w:ind w:left="709"/>
        <w:jc w:val="both"/>
      </w:pPr>
    </w:p>
    <w:p w14:paraId="0AB79914" w14:textId="7DC94E37" w:rsidR="00C5443C" w:rsidRDefault="00AD6EB1" w:rsidP="00AD6EB1">
      <w:pPr>
        <w:pStyle w:val="ac"/>
        <w:spacing w:line="360" w:lineRule="auto"/>
        <w:ind w:left="709" w:firstLine="707"/>
        <w:jc w:val="both"/>
      </w:pPr>
      <w:r w:rsidRPr="00AD6EB1">
        <w:rPr>
          <w:b/>
          <w:bCs/>
        </w:rPr>
        <w:lastRenderedPageBreak/>
        <w:t>Задание 1.</w:t>
      </w:r>
      <w:r>
        <w:t xml:space="preserve"> </w:t>
      </w:r>
      <w:r w:rsidR="00F80538" w:rsidRPr="00B971A1">
        <w:t xml:space="preserve">Реализовать базовое отношение </w:t>
      </w:r>
      <w:r w:rsidR="00F80538" w:rsidRPr="00B971A1">
        <w:rPr>
          <w:lang w:val="en-US"/>
        </w:rPr>
        <w:t>temporary</w:t>
      </w:r>
      <w:r w:rsidR="00F80538" w:rsidRPr="00B971A1">
        <w:t>_</w:t>
      </w:r>
      <w:r w:rsidR="00F80538" w:rsidRPr="00B971A1">
        <w:rPr>
          <w:lang w:val="en-US"/>
        </w:rPr>
        <w:t>object</w:t>
      </w:r>
      <w:r w:rsidR="00F80538" w:rsidRPr="00B971A1">
        <w:t>, содержащее атрибуты:</w:t>
      </w:r>
      <w:r>
        <w:t xml:space="preserve"> </w:t>
      </w:r>
      <w:r w:rsidR="00F80538" w:rsidRPr="00B971A1">
        <w:rPr>
          <w:lang w:val="en-US"/>
        </w:rPr>
        <w:t>id</w:t>
      </w:r>
      <w:r w:rsidR="00F80538" w:rsidRPr="00B971A1">
        <w:t xml:space="preserve"> – идентификатор записи, тип: </w:t>
      </w:r>
      <w:r w:rsidR="00F80538" w:rsidRPr="00B971A1">
        <w:rPr>
          <w:lang w:val="en-US"/>
        </w:rPr>
        <w:t>integer</w:t>
      </w:r>
      <w:r w:rsidR="00F80538" w:rsidRPr="00B971A1">
        <w:t>;</w:t>
      </w:r>
      <w:r w:rsidRPr="00AD6EB1">
        <w:t xml:space="preserve"> </w:t>
      </w:r>
      <w:r>
        <w:rPr>
          <w:lang w:val="en-US"/>
        </w:rPr>
        <w:t>t</w:t>
      </w:r>
      <w:r w:rsidR="00F80538" w:rsidRPr="00B971A1">
        <w:rPr>
          <w:lang w:val="en-US"/>
        </w:rPr>
        <w:t>ime</w:t>
      </w:r>
      <w:r w:rsidR="00F80538" w:rsidRPr="00B971A1">
        <w:t>_</w:t>
      </w:r>
      <w:r w:rsidR="00F80538" w:rsidRPr="00B971A1">
        <w:rPr>
          <w:lang w:val="en-US"/>
        </w:rPr>
        <w:t>create</w:t>
      </w:r>
      <w:r w:rsidR="00F80538" w:rsidRPr="00B971A1">
        <w:t xml:space="preserve"> – время создания записи (время рождения), тип </w:t>
      </w:r>
      <w:r w:rsidR="00F80538" w:rsidRPr="00B971A1">
        <w:rPr>
          <w:lang w:val="en-US"/>
        </w:rPr>
        <w:t>timestamp</w:t>
      </w:r>
      <w:r w:rsidR="00F80538" w:rsidRPr="00B971A1">
        <w:t>;</w:t>
      </w:r>
      <w:r w:rsidRPr="00AD6EB1">
        <w:t xml:space="preserve"> </w:t>
      </w:r>
      <w:r w:rsidR="00F80538" w:rsidRPr="00B971A1">
        <w:rPr>
          <w:lang w:val="en-US"/>
        </w:rPr>
        <w:t>time</w:t>
      </w:r>
      <w:r w:rsidR="00F80538" w:rsidRPr="00B971A1">
        <w:t>_</w:t>
      </w:r>
      <w:r w:rsidR="00F80538" w:rsidRPr="00B971A1">
        <w:rPr>
          <w:lang w:val="en-US"/>
        </w:rPr>
        <w:t>dead</w:t>
      </w:r>
      <w:r w:rsidR="00F80538" w:rsidRPr="00B971A1">
        <w:t xml:space="preserve"> – время смерти записи, тип </w:t>
      </w:r>
      <w:r w:rsidR="00F80538" w:rsidRPr="00B971A1">
        <w:rPr>
          <w:lang w:val="en-US"/>
        </w:rPr>
        <w:t>timestamp</w:t>
      </w:r>
      <w:r w:rsidR="00F80538" w:rsidRPr="00B971A1">
        <w:t>.</w:t>
      </w:r>
    </w:p>
    <w:p w14:paraId="2ECA8F3D" w14:textId="3AFA5696" w:rsidR="00AD6EB1" w:rsidRDefault="00012981" w:rsidP="00AD6EB1">
      <w:pPr>
        <w:pStyle w:val="ac"/>
        <w:spacing w:line="360" w:lineRule="auto"/>
        <w:ind w:left="709" w:firstLine="707"/>
        <w:jc w:val="both"/>
      </w:pPr>
      <w:r>
        <w:t xml:space="preserve">При реализации данного задания был использован такой скрипт, который представлен на рисунке 2. </w:t>
      </w:r>
    </w:p>
    <w:p w14:paraId="30D89508" w14:textId="3CE7B7B4" w:rsidR="00012981" w:rsidRDefault="00012981" w:rsidP="00AD6EB1">
      <w:pPr>
        <w:pStyle w:val="ac"/>
        <w:spacing w:line="360" w:lineRule="auto"/>
        <w:ind w:left="709" w:firstLine="707"/>
        <w:jc w:val="both"/>
      </w:pPr>
      <w:r w:rsidRPr="00012981">
        <w:rPr>
          <w:noProof/>
        </w:rPr>
        <w:drawing>
          <wp:inline distT="0" distB="0" distL="0" distR="0" wp14:anchorId="638B045B" wp14:editId="6732EFFF">
            <wp:extent cx="5134692" cy="167663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919" w14:textId="342AB3E4" w:rsidR="00BC61D7" w:rsidRPr="001630A0" w:rsidRDefault="00BC61D7" w:rsidP="00BC61D7">
      <w:pPr>
        <w:pStyle w:val="ac"/>
        <w:spacing w:line="360" w:lineRule="auto"/>
        <w:ind w:left="709" w:firstLine="707"/>
        <w:jc w:val="center"/>
        <w:rPr>
          <w:sz w:val="24"/>
          <w:szCs w:val="24"/>
        </w:rPr>
      </w:pPr>
      <w:r w:rsidRPr="001630A0">
        <w:rPr>
          <w:sz w:val="24"/>
          <w:szCs w:val="24"/>
        </w:rPr>
        <w:t xml:space="preserve">Рисунок 2 </w:t>
      </w:r>
      <w:r w:rsidR="001630A0" w:rsidRPr="001630A0">
        <w:rPr>
          <w:sz w:val="24"/>
          <w:szCs w:val="24"/>
        </w:rPr>
        <w:t>–</w:t>
      </w:r>
      <w:r w:rsidRPr="001630A0">
        <w:rPr>
          <w:sz w:val="24"/>
          <w:szCs w:val="24"/>
        </w:rPr>
        <w:t xml:space="preserve"> </w:t>
      </w:r>
      <w:r w:rsidR="001630A0" w:rsidRPr="001630A0">
        <w:rPr>
          <w:sz w:val="24"/>
          <w:szCs w:val="24"/>
        </w:rPr>
        <w:t xml:space="preserve">реализация объекта </w:t>
      </w:r>
      <w:r w:rsidR="001630A0" w:rsidRPr="001630A0">
        <w:rPr>
          <w:sz w:val="24"/>
          <w:szCs w:val="24"/>
          <w:lang w:val="en-US"/>
        </w:rPr>
        <w:t>temporary</w:t>
      </w:r>
      <w:r w:rsidR="001630A0" w:rsidRPr="001630A0">
        <w:rPr>
          <w:sz w:val="24"/>
          <w:szCs w:val="24"/>
        </w:rPr>
        <w:t>_</w:t>
      </w:r>
      <w:r w:rsidR="001630A0" w:rsidRPr="001630A0">
        <w:rPr>
          <w:sz w:val="24"/>
          <w:szCs w:val="24"/>
          <w:lang w:val="en-US"/>
        </w:rPr>
        <w:t>object</w:t>
      </w:r>
    </w:p>
    <w:p w14:paraId="2BD4F000" w14:textId="38BFCBAB" w:rsidR="00F80538" w:rsidRDefault="00F04628" w:rsidP="00F04628">
      <w:pPr>
        <w:spacing w:line="360" w:lineRule="auto"/>
      </w:pPr>
      <w:r w:rsidRPr="00F04628">
        <w:rPr>
          <w:b/>
          <w:bCs/>
        </w:rPr>
        <w:t>Задание 2</w:t>
      </w:r>
      <w:r>
        <w:t xml:space="preserve">. </w:t>
      </w:r>
      <w:r w:rsidR="00F80538" w:rsidRPr="00B971A1">
        <w:t xml:space="preserve">Создать таблицы, для которых планируется реализовать свойство темпоральности, объявив их наследниками </w:t>
      </w:r>
      <w:r w:rsidR="00F80538" w:rsidRPr="00F04628">
        <w:rPr>
          <w:lang w:val="en-US"/>
        </w:rPr>
        <w:t>temporary</w:t>
      </w:r>
      <w:r w:rsidR="00F80538" w:rsidRPr="00B971A1">
        <w:t>_</w:t>
      </w:r>
      <w:r w:rsidR="00F80538" w:rsidRPr="00F04628">
        <w:rPr>
          <w:lang w:val="en-US"/>
        </w:rPr>
        <w:t>object</w:t>
      </w:r>
      <w:r w:rsidR="00F80538" w:rsidRPr="00B971A1">
        <w:t xml:space="preserve">; </w:t>
      </w:r>
    </w:p>
    <w:p w14:paraId="30F53EA8" w14:textId="1FD8DD46" w:rsidR="00F04628" w:rsidRDefault="00F04628" w:rsidP="00F04628">
      <w:pPr>
        <w:spacing w:line="360" w:lineRule="auto"/>
      </w:pPr>
      <w:r>
        <w:t>Были реализованы такие вот таблицы, которые представлены ниже</w:t>
      </w:r>
      <w:r w:rsidR="00BB081B">
        <w:t xml:space="preserve"> на рисунке 3</w:t>
      </w:r>
      <w:r>
        <w:t xml:space="preserve">. Предметная область – метеостанция для сохранения информации о температуре, направления ветра </w:t>
      </w:r>
      <w:r w:rsidR="00BB081B">
        <w:t xml:space="preserve">и города. </w:t>
      </w:r>
    </w:p>
    <w:p w14:paraId="5DAD9913" w14:textId="77777777" w:rsidR="00BB081B" w:rsidRDefault="00BB081B" w:rsidP="00F04628">
      <w:pPr>
        <w:spacing w:line="360" w:lineRule="auto"/>
      </w:pPr>
    </w:p>
    <w:p w14:paraId="6F24043F" w14:textId="7E057604" w:rsidR="00BB081B" w:rsidRDefault="00BB081B" w:rsidP="00BB081B">
      <w:pPr>
        <w:spacing w:line="360" w:lineRule="auto"/>
        <w:jc w:val="center"/>
      </w:pPr>
      <w:r w:rsidRPr="00BB081B">
        <w:rPr>
          <w:noProof/>
        </w:rPr>
        <w:lastRenderedPageBreak/>
        <w:drawing>
          <wp:inline distT="0" distB="0" distL="0" distR="0" wp14:anchorId="14353848" wp14:editId="400795AA">
            <wp:extent cx="5225483" cy="4503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0524" cy="45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0CC" w14:textId="272EAF44" w:rsidR="00BB081B" w:rsidRPr="00BB081B" w:rsidRDefault="00BB081B" w:rsidP="00BB081B">
      <w:pPr>
        <w:spacing w:line="360" w:lineRule="auto"/>
        <w:jc w:val="center"/>
        <w:rPr>
          <w:sz w:val="24"/>
          <w:szCs w:val="20"/>
        </w:rPr>
      </w:pPr>
      <w:r w:rsidRPr="00BB081B">
        <w:rPr>
          <w:sz w:val="24"/>
          <w:szCs w:val="20"/>
        </w:rPr>
        <w:t>Рисунок 3 – таблицы базы данных</w:t>
      </w:r>
    </w:p>
    <w:p w14:paraId="5BDD53B6" w14:textId="77777777" w:rsidR="00F04628" w:rsidRPr="0002764A" w:rsidRDefault="00F04628" w:rsidP="00F04628">
      <w:pPr>
        <w:spacing w:line="360" w:lineRule="auto"/>
      </w:pPr>
    </w:p>
    <w:p w14:paraId="2307E7C0" w14:textId="3FAB19FA" w:rsidR="00F80538" w:rsidRDefault="0008173D" w:rsidP="0008173D">
      <w:pPr>
        <w:pStyle w:val="ac"/>
        <w:spacing w:line="360" w:lineRule="auto"/>
        <w:ind w:left="709" w:firstLine="707"/>
        <w:jc w:val="both"/>
      </w:pPr>
      <w:r w:rsidRPr="0008173D">
        <w:rPr>
          <w:b/>
          <w:bCs/>
        </w:rPr>
        <w:t>Задание 3</w:t>
      </w:r>
      <w:r>
        <w:t xml:space="preserve">. </w:t>
      </w:r>
      <w:r w:rsidR="00F80538" w:rsidRPr="00B971A1">
        <w:t xml:space="preserve">Для всех ключевых полей (как первичных ключей, так и внешних) создать индексы командой </w:t>
      </w:r>
      <w:r w:rsidR="00F80538" w:rsidRPr="00B971A1">
        <w:rPr>
          <w:lang w:val="en-US"/>
        </w:rPr>
        <w:t>CREATE</w:t>
      </w:r>
      <w:r w:rsidR="00F80538" w:rsidRPr="00B971A1">
        <w:t xml:space="preserve"> </w:t>
      </w:r>
      <w:r w:rsidR="00F80538" w:rsidRPr="00B971A1">
        <w:rPr>
          <w:lang w:val="en-US"/>
        </w:rPr>
        <w:t>INDEX</w:t>
      </w:r>
      <w:r>
        <w:t>.</w:t>
      </w:r>
    </w:p>
    <w:p w14:paraId="22106151" w14:textId="3E3AB0CA" w:rsidR="0008173D" w:rsidRPr="002B5538" w:rsidRDefault="005E5C1C" w:rsidP="0008173D">
      <w:pPr>
        <w:pStyle w:val="ac"/>
        <w:spacing w:line="360" w:lineRule="auto"/>
        <w:ind w:left="709" w:firstLine="707"/>
        <w:jc w:val="both"/>
      </w:pPr>
      <w:r>
        <w:t>Для</w:t>
      </w:r>
      <w:r w:rsidRPr="005E5C1C">
        <w:t xml:space="preserve"> </w:t>
      </w:r>
      <w:r>
        <w:t>создания</w:t>
      </w:r>
      <w:r w:rsidRPr="005E5C1C">
        <w:t xml:space="preserve"> </w:t>
      </w:r>
      <w:r>
        <w:t xml:space="preserve">индексов использовался следующий скрипт, который представлен ниже на рисунке 4. </w:t>
      </w:r>
      <w:r w:rsidR="002B5538">
        <w:t xml:space="preserve">Здесь мы используем обычные </w:t>
      </w:r>
      <w:r w:rsidR="002B5538">
        <w:rPr>
          <w:lang w:val="en-US"/>
        </w:rPr>
        <w:t>BTree</w:t>
      </w:r>
      <w:r w:rsidR="002B5538" w:rsidRPr="002B5538">
        <w:t xml:space="preserve"> </w:t>
      </w:r>
      <w:r w:rsidR="002B5538">
        <w:t xml:space="preserve">индексы, специфических данных не содержится, чтобы использовать иные типы индексов. </w:t>
      </w:r>
    </w:p>
    <w:p w14:paraId="24FF5056" w14:textId="77777777" w:rsidR="005E5C1C" w:rsidRDefault="005E5C1C" w:rsidP="0008173D">
      <w:pPr>
        <w:pStyle w:val="ac"/>
        <w:spacing w:line="360" w:lineRule="auto"/>
        <w:ind w:left="709" w:firstLine="707"/>
        <w:jc w:val="both"/>
      </w:pPr>
    </w:p>
    <w:p w14:paraId="7EB8F5D6" w14:textId="71B9CA3B" w:rsidR="005E5C1C" w:rsidRDefault="005E5C1C" w:rsidP="007643A8">
      <w:pPr>
        <w:pStyle w:val="ac"/>
        <w:spacing w:line="360" w:lineRule="auto"/>
        <w:ind w:left="709" w:firstLine="707"/>
        <w:jc w:val="center"/>
      </w:pPr>
      <w:r w:rsidRPr="005E5C1C">
        <w:rPr>
          <w:noProof/>
        </w:rPr>
        <w:drawing>
          <wp:inline distT="0" distB="0" distL="0" distR="0" wp14:anchorId="3BF492C2" wp14:editId="72398D1E">
            <wp:extent cx="5532120" cy="11878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250" cy="11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3536" w14:textId="674B1DEB" w:rsidR="005E5C1C" w:rsidRPr="005E5C1C" w:rsidRDefault="005E5C1C" w:rsidP="005E5C1C">
      <w:pPr>
        <w:pStyle w:val="ac"/>
        <w:spacing w:line="360" w:lineRule="auto"/>
        <w:ind w:left="709" w:firstLine="707"/>
        <w:jc w:val="center"/>
        <w:rPr>
          <w:sz w:val="24"/>
          <w:szCs w:val="24"/>
        </w:rPr>
      </w:pPr>
      <w:r w:rsidRPr="005E5C1C">
        <w:rPr>
          <w:sz w:val="24"/>
          <w:szCs w:val="24"/>
        </w:rPr>
        <w:t>Рисунок 4 – создание индексов для базы данных</w:t>
      </w:r>
    </w:p>
    <w:p w14:paraId="015269A0" w14:textId="19B5F500" w:rsidR="00F80538" w:rsidRDefault="002B5538" w:rsidP="004D0D24">
      <w:pPr>
        <w:spacing w:line="360" w:lineRule="auto"/>
      </w:pPr>
      <w:r w:rsidRPr="002B5538">
        <w:rPr>
          <w:b/>
          <w:bCs/>
        </w:rPr>
        <w:lastRenderedPageBreak/>
        <w:t>Задание 4</w:t>
      </w:r>
      <w:r>
        <w:t xml:space="preserve">. </w:t>
      </w:r>
      <w:r w:rsidR="00F80538" w:rsidRPr="00B971A1">
        <w:t xml:space="preserve">Определить триггерную функцию(-и), которая(-ые) при добавлении новой записи в отношение, поддерживающее свойство темпоральности, проверяет наличие такой записи среди существующих объектов (сравнение по </w:t>
      </w:r>
      <w:r w:rsidR="00F80538" w:rsidRPr="002B5538">
        <w:rPr>
          <w:lang w:val="en-US"/>
        </w:rPr>
        <w:t>id</w:t>
      </w:r>
      <w:r w:rsidR="00F80538" w:rsidRPr="00B971A1">
        <w:t xml:space="preserve">). </w:t>
      </w:r>
      <w:r w:rsidR="004D0D24" w:rsidRPr="00B971A1">
        <w:t xml:space="preserve">Если запись с таким </w:t>
      </w:r>
      <w:r w:rsidR="004D0D24" w:rsidRPr="00B971A1">
        <w:rPr>
          <w:lang w:val="en-US"/>
        </w:rPr>
        <w:t>id</w:t>
      </w:r>
      <w:r w:rsidR="004D0D24" w:rsidRPr="00B971A1">
        <w:t xml:space="preserve"> найдена, то для этой записи устанавливается время смерти, а добавляемая запись содержит в себе соответственные значения атрибутов найденной записи (кроме тех, которые заданы для новой записи), пустое значение времени смерти и новое значение времени рождения, равное текущему моменту. Таким образом, у новой записи время рождения равно, времени смерти ее предка. Если запись с таким </w:t>
      </w:r>
      <w:r w:rsidR="004D0D24" w:rsidRPr="00B971A1">
        <w:rPr>
          <w:lang w:val="en-US"/>
        </w:rPr>
        <w:t>id</w:t>
      </w:r>
      <w:r w:rsidR="004D0D24" w:rsidRPr="00B971A1">
        <w:t xml:space="preserve"> на найдена, то происходит ее добавление в БД с установлением в качестве времени рождения текущего момента времени.</w:t>
      </w:r>
    </w:p>
    <w:p w14:paraId="1DCC9A1B" w14:textId="24066077" w:rsidR="007643A8" w:rsidRDefault="007643A8" w:rsidP="004D0D24">
      <w:pPr>
        <w:spacing w:line="360" w:lineRule="auto"/>
      </w:pPr>
      <w:r>
        <w:t>Был реализован</w:t>
      </w:r>
      <w:r w:rsidR="004D0D24">
        <w:t>о несколько</w:t>
      </w:r>
      <w:r>
        <w:t xml:space="preserve"> триггер</w:t>
      </w:r>
      <w:r w:rsidR="004D0D24">
        <w:t xml:space="preserve">ов. Первый триггер, </w:t>
      </w:r>
      <w:r>
        <w:t>представленный на рисунке 5, позволяет отслеживать прошлое состояние температур и если были изменения, то вносить во временную таблицу базы данных.</w:t>
      </w:r>
    </w:p>
    <w:p w14:paraId="780A0181" w14:textId="50FC321A" w:rsidR="007643A8" w:rsidRDefault="007643A8" w:rsidP="007643A8">
      <w:pPr>
        <w:spacing w:line="360" w:lineRule="auto"/>
        <w:jc w:val="center"/>
      </w:pPr>
      <w:r w:rsidRPr="007643A8">
        <w:rPr>
          <w:noProof/>
        </w:rPr>
        <w:drawing>
          <wp:inline distT="0" distB="0" distL="0" distR="0" wp14:anchorId="77A033FA" wp14:editId="13BF3837">
            <wp:extent cx="5417820" cy="3488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373" cy="35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E0E4" w14:textId="2B3A8F64" w:rsidR="007643A8" w:rsidRPr="007643A8" w:rsidRDefault="007643A8" w:rsidP="007643A8">
      <w:pPr>
        <w:spacing w:line="360" w:lineRule="auto"/>
        <w:jc w:val="center"/>
        <w:rPr>
          <w:sz w:val="24"/>
          <w:szCs w:val="20"/>
        </w:rPr>
      </w:pPr>
      <w:r w:rsidRPr="007643A8">
        <w:rPr>
          <w:sz w:val="24"/>
          <w:szCs w:val="20"/>
        </w:rPr>
        <w:t xml:space="preserve">Рисунок 5 – триггерная функция для </w:t>
      </w:r>
      <w:r w:rsidR="004D0D24">
        <w:rPr>
          <w:sz w:val="24"/>
          <w:szCs w:val="20"/>
        </w:rPr>
        <w:t>проверки изменения температуры</w:t>
      </w:r>
    </w:p>
    <w:p w14:paraId="735EC9D8" w14:textId="77777777" w:rsidR="004D0D24" w:rsidRDefault="004D0D24" w:rsidP="004D0D24">
      <w:pPr>
        <w:spacing w:line="360" w:lineRule="auto"/>
      </w:pPr>
    </w:p>
    <w:p w14:paraId="5D75056F" w14:textId="78F452BA" w:rsidR="001940A1" w:rsidRDefault="004D0D24" w:rsidP="004D0D24">
      <w:pPr>
        <w:spacing w:line="360" w:lineRule="auto"/>
      </w:pPr>
      <w:r>
        <w:t xml:space="preserve">Рассмотрим ещё один триггер, который </w:t>
      </w:r>
      <w:r w:rsidR="001940A1">
        <w:t xml:space="preserve">проверяет изменилась ли запись ветра. Если были изменения, то записывает в темпоральную таблицу. Сниппет программы представлен на рисунке 6. </w:t>
      </w:r>
    </w:p>
    <w:p w14:paraId="5016B529" w14:textId="77777777" w:rsidR="001940A1" w:rsidRDefault="001940A1" w:rsidP="004D0D24">
      <w:pPr>
        <w:spacing w:line="360" w:lineRule="auto"/>
      </w:pPr>
    </w:p>
    <w:p w14:paraId="2D96DD54" w14:textId="5D633C35" w:rsidR="007643A8" w:rsidRDefault="001940A1" w:rsidP="001940A1">
      <w:pPr>
        <w:spacing w:line="360" w:lineRule="auto"/>
        <w:jc w:val="center"/>
      </w:pPr>
      <w:r w:rsidRPr="001940A1">
        <w:rPr>
          <w:noProof/>
        </w:rPr>
        <w:drawing>
          <wp:inline distT="0" distB="0" distL="0" distR="0" wp14:anchorId="1A16E9A3" wp14:editId="008AC897">
            <wp:extent cx="5305460" cy="3429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252" cy="344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0DB8" w14:textId="208CEDE8" w:rsidR="004D0D24" w:rsidRPr="005953B1" w:rsidRDefault="001940A1" w:rsidP="005953B1">
      <w:pPr>
        <w:spacing w:line="360" w:lineRule="auto"/>
        <w:jc w:val="center"/>
        <w:rPr>
          <w:sz w:val="24"/>
          <w:szCs w:val="20"/>
        </w:rPr>
      </w:pPr>
      <w:r w:rsidRPr="001940A1">
        <w:rPr>
          <w:sz w:val="24"/>
          <w:szCs w:val="20"/>
        </w:rPr>
        <w:t>Рисунок 6 – триггерная функция для проверки изменения направления ветра</w:t>
      </w:r>
    </w:p>
    <w:p w14:paraId="34829C00" w14:textId="413B0C97" w:rsidR="000471D9" w:rsidRDefault="00906394" w:rsidP="00906394">
      <w:pPr>
        <w:keepNext/>
        <w:ind w:left="707"/>
      </w:pPr>
      <w:r>
        <w:rPr>
          <w:b/>
          <w:bCs/>
        </w:rPr>
        <w:t xml:space="preserve">Задание 5. </w:t>
      </w:r>
      <w:r>
        <w:t xml:space="preserve">Создание нескольких пользователей в базе данных. </w:t>
      </w:r>
    </w:p>
    <w:p w14:paraId="115ECB02" w14:textId="7C9ED082" w:rsidR="00906394" w:rsidRDefault="00906394" w:rsidP="00906394">
      <w:pPr>
        <w:keepNext/>
        <w:ind w:left="707"/>
      </w:pPr>
    </w:p>
    <w:p w14:paraId="76B2BED4" w14:textId="48551053" w:rsidR="00906394" w:rsidRDefault="00906394" w:rsidP="00AF6BCA">
      <w:pPr>
        <w:keepNext/>
        <w:spacing w:line="360" w:lineRule="auto"/>
        <w:ind w:left="707"/>
      </w:pPr>
      <w:r>
        <w:t xml:space="preserve">Для создания нескольких пользователей был использован скрипт, который представлен ниже на рисунке 7. Можно отметить, что мы создали нескольких пользователей, выдали права на подключение к базе данных. Для читателя был выдан доступ к операциям </w:t>
      </w:r>
      <w:r>
        <w:rPr>
          <w:lang w:val="en-US"/>
        </w:rPr>
        <w:t>SELECT</w:t>
      </w:r>
      <w:r>
        <w:t xml:space="preserve">, </w:t>
      </w:r>
      <w:r w:rsidR="00AF6BCA">
        <w:t xml:space="preserve">а для </w:t>
      </w:r>
      <w:r w:rsidR="00AF6BCA">
        <w:rPr>
          <w:lang w:val="en-US"/>
        </w:rPr>
        <w:t>editor</w:t>
      </w:r>
      <w:r w:rsidR="00AF6BCA">
        <w:t xml:space="preserve"> были выданы </w:t>
      </w:r>
      <w:r w:rsidR="00AF6BCA">
        <w:lastRenderedPageBreak/>
        <w:t xml:space="preserve">права на операции </w:t>
      </w:r>
      <w:r w:rsidR="00AF6BCA">
        <w:rPr>
          <w:lang w:val="en-US"/>
        </w:rPr>
        <w:t>UPDATE</w:t>
      </w:r>
      <w:r w:rsidR="00AF6BCA" w:rsidRPr="00AF6BCA">
        <w:t xml:space="preserve">, </w:t>
      </w:r>
      <w:r w:rsidR="00AF6BCA">
        <w:rPr>
          <w:lang w:val="en-US"/>
        </w:rPr>
        <w:t>SELECT</w:t>
      </w:r>
      <w:r w:rsidR="00AF6BCA" w:rsidRPr="00AF6BCA">
        <w:t xml:space="preserve">. </w:t>
      </w:r>
    </w:p>
    <w:p w14:paraId="0260199F" w14:textId="074A9C49" w:rsidR="00AF6BCA" w:rsidRDefault="00AF6BCA" w:rsidP="00906394">
      <w:pPr>
        <w:keepNext/>
        <w:ind w:left="707"/>
      </w:pPr>
    </w:p>
    <w:p w14:paraId="545A6234" w14:textId="11FB192A" w:rsidR="00AF6BCA" w:rsidRDefault="00AF6BCA" w:rsidP="00906394">
      <w:pPr>
        <w:keepNext/>
        <w:ind w:left="707"/>
      </w:pPr>
      <w:r w:rsidRPr="00AF6BCA">
        <w:rPr>
          <w:noProof/>
        </w:rPr>
        <w:drawing>
          <wp:inline distT="0" distB="0" distL="0" distR="0" wp14:anchorId="2DC2A3FF" wp14:editId="61FAAB31">
            <wp:extent cx="5374640" cy="287219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945" cy="28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20FE" w14:textId="4ACB9311" w:rsidR="00F279DA" w:rsidRPr="00AF6BCA" w:rsidRDefault="00F279DA" w:rsidP="00F279DA">
      <w:pPr>
        <w:keepNext/>
        <w:ind w:left="707"/>
        <w:jc w:val="center"/>
      </w:pPr>
      <w:r w:rsidRPr="00F279DA">
        <w:rPr>
          <w:sz w:val="24"/>
          <w:szCs w:val="20"/>
        </w:rPr>
        <w:t>Рисунок 7 – создание пользователей и выдача прав</w:t>
      </w:r>
    </w:p>
    <w:p w14:paraId="3B56D1E7" w14:textId="77777777" w:rsidR="00906394" w:rsidRPr="00906394" w:rsidRDefault="00906394" w:rsidP="00906394">
      <w:pPr>
        <w:keepNext/>
        <w:ind w:left="707"/>
        <w:rPr>
          <w:b/>
          <w:bCs/>
        </w:rPr>
      </w:pPr>
    </w:p>
    <w:p w14:paraId="0453FF90" w14:textId="77777777" w:rsidR="00AF6BCA" w:rsidRDefault="00AF6BCA" w:rsidP="00AF6BCA">
      <w:pPr>
        <w:spacing w:line="360" w:lineRule="auto"/>
        <w:ind w:left="707"/>
        <w:rPr>
          <w:b/>
          <w:bCs/>
        </w:rPr>
      </w:pPr>
    </w:p>
    <w:p w14:paraId="2C584E4F" w14:textId="589FC815" w:rsidR="00AF6BCA" w:rsidRDefault="00AF6BCA" w:rsidP="00AF6BCA">
      <w:pPr>
        <w:spacing w:line="360" w:lineRule="auto"/>
        <w:ind w:left="707"/>
      </w:pPr>
      <w:r w:rsidRPr="00AF6BCA">
        <w:rPr>
          <w:b/>
          <w:bCs/>
        </w:rPr>
        <w:t>Задание 6</w:t>
      </w:r>
      <w:r>
        <w:t>. Создать представление, объединяющее и представляющее данные из нескольких темпоральных таблиц.</w:t>
      </w:r>
    </w:p>
    <w:p w14:paraId="7BECF6E4" w14:textId="2875884D" w:rsidR="00AF6BCA" w:rsidRPr="00551369" w:rsidRDefault="00AF6BCA" w:rsidP="00AF6BCA">
      <w:pPr>
        <w:pStyle w:val="ac"/>
        <w:ind w:left="709"/>
        <w:jc w:val="both"/>
      </w:pPr>
      <w:r>
        <w:tab/>
        <w:t xml:space="preserve">Было создано представление </w:t>
      </w:r>
      <w:r>
        <w:rPr>
          <w:lang w:val="en-US"/>
        </w:rPr>
        <w:t>weather</w:t>
      </w:r>
      <w:r>
        <w:t xml:space="preserve">, которое предоставляет возможность отображать данные из нескольких таблиц. </w:t>
      </w:r>
      <w:r w:rsidR="00551369">
        <w:rPr>
          <w:lang w:val="en-US"/>
        </w:rPr>
        <w:t>View</w:t>
      </w:r>
      <w:r w:rsidR="00551369">
        <w:t xml:space="preserve"> представлен на рисунке 8.</w:t>
      </w:r>
    </w:p>
    <w:p w14:paraId="43CDAE9F" w14:textId="77777777" w:rsidR="00AF6BCA" w:rsidRDefault="00AF6BCA" w:rsidP="00AF6BCA">
      <w:pPr>
        <w:pStyle w:val="ac"/>
        <w:ind w:left="709"/>
        <w:jc w:val="both"/>
      </w:pPr>
    </w:p>
    <w:p w14:paraId="5A8D9D1B" w14:textId="49344527" w:rsidR="00AF6BCA" w:rsidRDefault="00AF6BCA" w:rsidP="00AF6BCA">
      <w:pPr>
        <w:pStyle w:val="ac"/>
        <w:ind w:left="709"/>
        <w:jc w:val="both"/>
      </w:pPr>
      <w:r w:rsidRPr="00AF6BCA">
        <w:rPr>
          <w:noProof/>
        </w:rPr>
        <w:drawing>
          <wp:inline distT="0" distB="0" distL="0" distR="0" wp14:anchorId="0BFE822B" wp14:editId="516CDE7A">
            <wp:extent cx="6188793" cy="113538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6908" cy="11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CAB9" w14:textId="1EDDF1C8" w:rsidR="00551369" w:rsidRDefault="00551369" w:rsidP="00551369">
      <w:pPr>
        <w:pStyle w:val="ac"/>
        <w:ind w:left="709"/>
        <w:jc w:val="center"/>
        <w:rPr>
          <w:sz w:val="24"/>
          <w:szCs w:val="24"/>
        </w:rPr>
      </w:pPr>
      <w:r w:rsidRPr="00551369">
        <w:rPr>
          <w:sz w:val="24"/>
          <w:szCs w:val="24"/>
        </w:rPr>
        <w:t xml:space="preserve">Рисунок 8 – представление для отображения данных </w:t>
      </w:r>
    </w:p>
    <w:p w14:paraId="439144F9" w14:textId="77777777" w:rsidR="00A22F74" w:rsidRPr="00551369" w:rsidRDefault="00A22F74" w:rsidP="00551369">
      <w:pPr>
        <w:pStyle w:val="ac"/>
        <w:ind w:left="709"/>
        <w:jc w:val="center"/>
        <w:rPr>
          <w:sz w:val="24"/>
          <w:szCs w:val="24"/>
        </w:rPr>
      </w:pPr>
    </w:p>
    <w:p w14:paraId="44D55B08" w14:textId="047B601B" w:rsidR="00F80538" w:rsidRDefault="00F279DA" w:rsidP="00F279DA">
      <w:pPr>
        <w:spacing w:line="360" w:lineRule="auto"/>
        <w:ind w:left="708"/>
      </w:pPr>
      <w:r w:rsidRPr="00F279DA">
        <w:rPr>
          <w:b/>
          <w:bCs/>
        </w:rPr>
        <w:t>Задание 7</w:t>
      </w:r>
      <w:r>
        <w:t xml:space="preserve">. </w:t>
      </w:r>
      <w:r w:rsidR="00F80538">
        <w:t>Реализовать разграничение прав доступа для пользователей с использованием представления:</w:t>
      </w:r>
      <w:r>
        <w:t xml:space="preserve"> </w:t>
      </w:r>
      <w:r w:rsidR="00F80538">
        <w:t>один пользователь только читает;</w:t>
      </w:r>
      <w:r>
        <w:t xml:space="preserve"> </w:t>
      </w:r>
      <w:r w:rsidR="00F80538">
        <w:t xml:space="preserve">другой может читать и изменять данные, но только в одной из таблиц представления (для реализации изменения данных через представление использовать </w:t>
      </w:r>
      <w:r w:rsidR="00F80538" w:rsidRPr="000D5745">
        <w:t xml:space="preserve">INSTEAD OF </w:t>
      </w:r>
      <w:r w:rsidR="00F80538">
        <w:t>триггер);</w:t>
      </w:r>
      <w:r>
        <w:t xml:space="preserve"> </w:t>
      </w:r>
      <w:r w:rsidR="00F80538">
        <w:t>администратор (</w:t>
      </w:r>
      <w:r w:rsidR="00F80538" w:rsidRPr="00F279DA">
        <w:rPr>
          <w:lang w:val="en-US"/>
        </w:rPr>
        <w:t>postgres</w:t>
      </w:r>
      <w:r w:rsidR="00F80538" w:rsidRPr="00305790">
        <w:t xml:space="preserve">) </w:t>
      </w:r>
      <w:r w:rsidR="00F80538">
        <w:t>может читать и изменять данные в любой из таблиц представления.</w:t>
      </w:r>
    </w:p>
    <w:p w14:paraId="2910FFB4" w14:textId="5F074933" w:rsidR="00B843A9" w:rsidRDefault="00F279DA" w:rsidP="00F279DA">
      <w:pPr>
        <w:spacing w:line="360" w:lineRule="auto"/>
      </w:pPr>
      <w:r>
        <w:lastRenderedPageBreak/>
        <w:tab/>
      </w:r>
      <w:r w:rsidR="00A22F74">
        <w:t xml:space="preserve">Для реализации обновление </w:t>
      </w:r>
      <w:r w:rsidR="00A22F74">
        <w:rPr>
          <w:lang w:val="en-US"/>
        </w:rPr>
        <w:t>View</w:t>
      </w:r>
      <w:r w:rsidR="00A22F74">
        <w:t xml:space="preserve"> использовался следующий триггер, который представлен на рисунке 9. </w:t>
      </w:r>
    </w:p>
    <w:p w14:paraId="35902430" w14:textId="77777777" w:rsidR="00A22F74" w:rsidRDefault="00A22F74" w:rsidP="00F279DA">
      <w:pPr>
        <w:spacing w:line="360" w:lineRule="auto"/>
      </w:pPr>
    </w:p>
    <w:p w14:paraId="3009D2DA" w14:textId="75C9062C" w:rsidR="00A22F74" w:rsidRDefault="00A22F74" w:rsidP="00A22F74">
      <w:pPr>
        <w:spacing w:line="360" w:lineRule="auto"/>
        <w:jc w:val="center"/>
      </w:pPr>
      <w:r w:rsidRPr="00A22F74">
        <w:rPr>
          <w:noProof/>
        </w:rPr>
        <w:drawing>
          <wp:inline distT="0" distB="0" distL="0" distR="0" wp14:anchorId="74C9AF5E" wp14:editId="1748CDAE">
            <wp:extent cx="5656580" cy="5297362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907" cy="52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A625" w14:textId="64B900F6" w:rsidR="00D21716" w:rsidRPr="00A07F90" w:rsidRDefault="00A22F74" w:rsidP="00A07F90">
      <w:pPr>
        <w:spacing w:line="360" w:lineRule="auto"/>
        <w:jc w:val="center"/>
        <w:rPr>
          <w:sz w:val="24"/>
          <w:szCs w:val="20"/>
        </w:rPr>
      </w:pPr>
      <w:r w:rsidRPr="00A22F74">
        <w:rPr>
          <w:sz w:val="24"/>
          <w:szCs w:val="20"/>
        </w:rPr>
        <w:t xml:space="preserve">Рисунок 9 – триггер для обновления данных в </w:t>
      </w:r>
      <w:r w:rsidRPr="00A22F74">
        <w:rPr>
          <w:sz w:val="24"/>
          <w:szCs w:val="20"/>
          <w:lang w:val="en-US"/>
        </w:rPr>
        <w:t>View</w:t>
      </w:r>
      <w:r w:rsidR="008F660F">
        <w:rPr>
          <w:sz w:val="24"/>
          <w:szCs w:val="20"/>
        </w:rPr>
        <w:t>ъх</w:t>
      </w:r>
    </w:p>
    <w:sectPr w:rsidR="00D21716" w:rsidRPr="00A07F90" w:rsidSect="0086551E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E45F" w14:textId="77777777" w:rsidR="000A3483" w:rsidRDefault="000A3483" w:rsidP="00791B52">
      <w:r>
        <w:separator/>
      </w:r>
    </w:p>
  </w:endnote>
  <w:endnote w:type="continuationSeparator" w:id="0">
    <w:p w14:paraId="6DAE1539" w14:textId="77777777" w:rsidR="000A3483" w:rsidRDefault="000A3483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592FA86A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5CD176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A402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62D7B3F8" w14:textId="6C1FBCCA" w:rsidR="00791B52" w:rsidRDefault="00791B52" w:rsidP="00791B52">
    <w:pPr>
      <w:pStyle w:val="a8"/>
      <w:ind w:firstLine="0"/>
      <w:jc w:val="center"/>
    </w:pPr>
    <w:r>
      <w:t>202</w:t>
    </w:r>
    <w:r w:rsidR="0008173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6C10" w14:textId="77777777" w:rsidR="000A3483" w:rsidRDefault="000A3483" w:rsidP="00791B52">
      <w:r>
        <w:separator/>
      </w:r>
    </w:p>
  </w:footnote>
  <w:footnote w:type="continuationSeparator" w:id="0">
    <w:p w14:paraId="6F8B98FB" w14:textId="77777777" w:rsidR="000A3483" w:rsidRDefault="000A3483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A5B4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E9E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3D6C9697" wp14:editId="09D9ED9C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0B"/>
    <w:multiLevelType w:val="multilevel"/>
    <w:tmpl w:val="6B7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AE2"/>
    <w:multiLevelType w:val="hybridMultilevel"/>
    <w:tmpl w:val="E6DE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6B82"/>
    <w:multiLevelType w:val="hybridMultilevel"/>
    <w:tmpl w:val="E01872F6"/>
    <w:lvl w:ilvl="0" w:tplc="FA540B02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792B"/>
    <w:multiLevelType w:val="multilevel"/>
    <w:tmpl w:val="7096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E605F"/>
    <w:multiLevelType w:val="hybridMultilevel"/>
    <w:tmpl w:val="AA5650CE"/>
    <w:lvl w:ilvl="0" w:tplc="041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734C9E"/>
    <w:multiLevelType w:val="multilevel"/>
    <w:tmpl w:val="F8AE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159C6"/>
    <w:multiLevelType w:val="multilevel"/>
    <w:tmpl w:val="767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10118"/>
    <w:multiLevelType w:val="multilevel"/>
    <w:tmpl w:val="5CFE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A0495"/>
    <w:multiLevelType w:val="multilevel"/>
    <w:tmpl w:val="CEA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A6D28"/>
    <w:multiLevelType w:val="hybridMultilevel"/>
    <w:tmpl w:val="39200534"/>
    <w:lvl w:ilvl="0" w:tplc="EF507F64">
      <w:start w:val="1"/>
      <w:numFmt w:val="lowerLetter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23E035F"/>
    <w:multiLevelType w:val="multilevel"/>
    <w:tmpl w:val="043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E613D"/>
    <w:multiLevelType w:val="multilevel"/>
    <w:tmpl w:val="5DF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62DFD"/>
    <w:multiLevelType w:val="multilevel"/>
    <w:tmpl w:val="E18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B581B"/>
    <w:multiLevelType w:val="multilevel"/>
    <w:tmpl w:val="AAE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22112"/>
    <w:multiLevelType w:val="multilevel"/>
    <w:tmpl w:val="B72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94223">
    <w:abstractNumId w:val="8"/>
  </w:num>
  <w:num w:numId="2" w16cid:durableId="2017997365">
    <w:abstractNumId w:val="5"/>
  </w:num>
  <w:num w:numId="3" w16cid:durableId="2088460367">
    <w:abstractNumId w:val="1"/>
  </w:num>
  <w:num w:numId="4" w16cid:durableId="1882208278">
    <w:abstractNumId w:val="4"/>
  </w:num>
  <w:num w:numId="5" w16cid:durableId="1734307082">
    <w:abstractNumId w:val="2"/>
  </w:num>
  <w:num w:numId="6" w16cid:durableId="1094472555">
    <w:abstractNumId w:val="11"/>
  </w:num>
  <w:num w:numId="7" w16cid:durableId="667975186">
    <w:abstractNumId w:val="10"/>
  </w:num>
  <w:num w:numId="8" w16cid:durableId="715202143">
    <w:abstractNumId w:val="14"/>
  </w:num>
  <w:num w:numId="9" w16cid:durableId="1604222226">
    <w:abstractNumId w:val="13"/>
  </w:num>
  <w:num w:numId="10" w16cid:durableId="532378498">
    <w:abstractNumId w:val="15"/>
  </w:num>
  <w:num w:numId="11" w16cid:durableId="640113558">
    <w:abstractNumId w:val="0"/>
  </w:num>
  <w:num w:numId="12" w16cid:durableId="2015180410">
    <w:abstractNumId w:val="12"/>
  </w:num>
  <w:num w:numId="13" w16cid:durableId="1804888348">
    <w:abstractNumId w:val="6"/>
  </w:num>
  <w:num w:numId="14" w16cid:durableId="519778903">
    <w:abstractNumId w:val="7"/>
  </w:num>
  <w:num w:numId="15" w16cid:durableId="762915402">
    <w:abstractNumId w:val="16"/>
  </w:num>
  <w:num w:numId="16" w16cid:durableId="2030522360">
    <w:abstractNumId w:val="9"/>
  </w:num>
  <w:num w:numId="17" w16cid:durableId="67851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3F"/>
    <w:rsid w:val="00012981"/>
    <w:rsid w:val="00020393"/>
    <w:rsid w:val="0002764A"/>
    <w:rsid w:val="00031FEC"/>
    <w:rsid w:val="00042363"/>
    <w:rsid w:val="000471D9"/>
    <w:rsid w:val="00053F88"/>
    <w:rsid w:val="0005494C"/>
    <w:rsid w:val="00065FBE"/>
    <w:rsid w:val="0006664D"/>
    <w:rsid w:val="00071D0A"/>
    <w:rsid w:val="0008173D"/>
    <w:rsid w:val="00093D36"/>
    <w:rsid w:val="00097CB3"/>
    <w:rsid w:val="000A0B3E"/>
    <w:rsid w:val="000A3483"/>
    <w:rsid w:val="000A70A8"/>
    <w:rsid w:val="000B25D8"/>
    <w:rsid w:val="000B4F43"/>
    <w:rsid w:val="000E04C5"/>
    <w:rsid w:val="00142FD7"/>
    <w:rsid w:val="001448B0"/>
    <w:rsid w:val="00161F45"/>
    <w:rsid w:val="001630A0"/>
    <w:rsid w:val="001940A1"/>
    <w:rsid w:val="001A3303"/>
    <w:rsid w:val="001B7562"/>
    <w:rsid w:val="001E7511"/>
    <w:rsid w:val="001E7D8F"/>
    <w:rsid w:val="0020010F"/>
    <w:rsid w:val="00201AAA"/>
    <w:rsid w:val="00225195"/>
    <w:rsid w:val="002307C9"/>
    <w:rsid w:val="0024457C"/>
    <w:rsid w:val="002557EA"/>
    <w:rsid w:val="00286799"/>
    <w:rsid w:val="002965B8"/>
    <w:rsid w:val="002A6FE2"/>
    <w:rsid w:val="002B5538"/>
    <w:rsid w:val="002D0D79"/>
    <w:rsid w:val="00313A6A"/>
    <w:rsid w:val="003167F0"/>
    <w:rsid w:val="003337B3"/>
    <w:rsid w:val="00346CA9"/>
    <w:rsid w:val="00347FEF"/>
    <w:rsid w:val="003665B1"/>
    <w:rsid w:val="003E0166"/>
    <w:rsid w:val="003F2E08"/>
    <w:rsid w:val="00462973"/>
    <w:rsid w:val="00490DA8"/>
    <w:rsid w:val="00497F2B"/>
    <w:rsid w:val="004C46F7"/>
    <w:rsid w:val="004D0D24"/>
    <w:rsid w:val="004D5CCF"/>
    <w:rsid w:val="004D7D2A"/>
    <w:rsid w:val="004E18E7"/>
    <w:rsid w:val="00504582"/>
    <w:rsid w:val="00522B00"/>
    <w:rsid w:val="00522EA5"/>
    <w:rsid w:val="00531C05"/>
    <w:rsid w:val="00551369"/>
    <w:rsid w:val="00571061"/>
    <w:rsid w:val="00583A32"/>
    <w:rsid w:val="00584631"/>
    <w:rsid w:val="00585724"/>
    <w:rsid w:val="005953B1"/>
    <w:rsid w:val="005B029C"/>
    <w:rsid w:val="005B3ABB"/>
    <w:rsid w:val="005E5C1C"/>
    <w:rsid w:val="005E6040"/>
    <w:rsid w:val="00603D22"/>
    <w:rsid w:val="006222C3"/>
    <w:rsid w:val="00630134"/>
    <w:rsid w:val="00635356"/>
    <w:rsid w:val="00680C9D"/>
    <w:rsid w:val="00681806"/>
    <w:rsid w:val="006B7B42"/>
    <w:rsid w:val="006D258F"/>
    <w:rsid w:val="006D4AF5"/>
    <w:rsid w:val="006F623F"/>
    <w:rsid w:val="007007F0"/>
    <w:rsid w:val="00705C82"/>
    <w:rsid w:val="0072185F"/>
    <w:rsid w:val="007639BE"/>
    <w:rsid w:val="007643A8"/>
    <w:rsid w:val="00776ED1"/>
    <w:rsid w:val="00791B52"/>
    <w:rsid w:val="007E2DC3"/>
    <w:rsid w:val="007E7E58"/>
    <w:rsid w:val="00845E6E"/>
    <w:rsid w:val="00851B42"/>
    <w:rsid w:val="0086551E"/>
    <w:rsid w:val="008742A7"/>
    <w:rsid w:val="008A4137"/>
    <w:rsid w:val="008B2D80"/>
    <w:rsid w:val="008C1A57"/>
    <w:rsid w:val="008D1C69"/>
    <w:rsid w:val="008F660F"/>
    <w:rsid w:val="009041C7"/>
    <w:rsid w:val="00906394"/>
    <w:rsid w:val="009115F0"/>
    <w:rsid w:val="00914560"/>
    <w:rsid w:val="009420B2"/>
    <w:rsid w:val="00973D86"/>
    <w:rsid w:val="00975A2E"/>
    <w:rsid w:val="009D0BFB"/>
    <w:rsid w:val="009D3625"/>
    <w:rsid w:val="009F13BA"/>
    <w:rsid w:val="00A07F90"/>
    <w:rsid w:val="00A22F74"/>
    <w:rsid w:val="00A447AF"/>
    <w:rsid w:val="00A53CE7"/>
    <w:rsid w:val="00AC1A4E"/>
    <w:rsid w:val="00AD6EB1"/>
    <w:rsid w:val="00AD7B61"/>
    <w:rsid w:val="00AF6BCA"/>
    <w:rsid w:val="00B108A1"/>
    <w:rsid w:val="00B24724"/>
    <w:rsid w:val="00B3069F"/>
    <w:rsid w:val="00B41839"/>
    <w:rsid w:val="00B531F8"/>
    <w:rsid w:val="00B76F35"/>
    <w:rsid w:val="00B806BD"/>
    <w:rsid w:val="00B81D75"/>
    <w:rsid w:val="00B843A9"/>
    <w:rsid w:val="00B951E1"/>
    <w:rsid w:val="00BB081B"/>
    <w:rsid w:val="00BC61D7"/>
    <w:rsid w:val="00BE2770"/>
    <w:rsid w:val="00C00A2B"/>
    <w:rsid w:val="00C0269A"/>
    <w:rsid w:val="00C02B90"/>
    <w:rsid w:val="00C07E0A"/>
    <w:rsid w:val="00C14062"/>
    <w:rsid w:val="00C23522"/>
    <w:rsid w:val="00C23E12"/>
    <w:rsid w:val="00C535F6"/>
    <w:rsid w:val="00C5443C"/>
    <w:rsid w:val="00C56E9E"/>
    <w:rsid w:val="00C67BBD"/>
    <w:rsid w:val="00C9272B"/>
    <w:rsid w:val="00C95A5D"/>
    <w:rsid w:val="00CA7C18"/>
    <w:rsid w:val="00CC0287"/>
    <w:rsid w:val="00CC13CC"/>
    <w:rsid w:val="00CD2C19"/>
    <w:rsid w:val="00D00049"/>
    <w:rsid w:val="00D21716"/>
    <w:rsid w:val="00D528B5"/>
    <w:rsid w:val="00D73C52"/>
    <w:rsid w:val="00D81916"/>
    <w:rsid w:val="00D8200F"/>
    <w:rsid w:val="00D9782E"/>
    <w:rsid w:val="00DA2A92"/>
    <w:rsid w:val="00DA5189"/>
    <w:rsid w:val="00DC4789"/>
    <w:rsid w:val="00DF5CDD"/>
    <w:rsid w:val="00E0645A"/>
    <w:rsid w:val="00E146A6"/>
    <w:rsid w:val="00E20951"/>
    <w:rsid w:val="00E23A97"/>
    <w:rsid w:val="00E5503C"/>
    <w:rsid w:val="00E720B4"/>
    <w:rsid w:val="00E96021"/>
    <w:rsid w:val="00E976C1"/>
    <w:rsid w:val="00EB7944"/>
    <w:rsid w:val="00ED64F5"/>
    <w:rsid w:val="00F04628"/>
    <w:rsid w:val="00F156EA"/>
    <w:rsid w:val="00F279DA"/>
    <w:rsid w:val="00F423BA"/>
    <w:rsid w:val="00F80538"/>
    <w:rsid w:val="00FA125C"/>
    <w:rsid w:val="00FA1FE5"/>
    <w:rsid w:val="00FA23D3"/>
    <w:rsid w:val="00FA77FD"/>
    <w:rsid w:val="00FC6B49"/>
    <w:rsid w:val="00FE76F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AD02D0"/>
  <w15:chartTrackingRefBased/>
  <w15:docId w15:val="{0FD64AB8-B40D-4C72-886D-9FBD32D1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1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9041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448</TotalTime>
  <Pages>11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101</cp:revision>
  <dcterms:created xsi:type="dcterms:W3CDTF">2024-12-04T17:16:00Z</dcterms:created>
  <dcterms:modified xsi:type="dcterms:W3CDTF">2025-10-28T12:26:00Z</dcterms:modified>
</cp:coreProperties>
</file>