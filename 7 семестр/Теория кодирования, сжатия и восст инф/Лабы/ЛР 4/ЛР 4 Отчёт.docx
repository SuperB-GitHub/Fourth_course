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03D66" w14:textId="77777777" w:rsidR="00791B52" w:rsidRPr="00020393" w:rsidRDefault="00791B52" w:rsidP="00020393">
      <w:pPr>
        <w:jc w:val="center"/>
        <w:rPr>
          <w:b/>
          <w:bCs/>
        </w:rPr>
      </w:pPr>
      <w:r w:rsidRPr="00020393">
        <w:rPr>
          <w:b/>
          <w:bCs/>
        </w:rPr>
        <w:t>МИНИСТЕРСТВО НАУКИ И ВЫСШЕГО ОБРАЗОВАНИЯ</w:t>
      </w:r>
      <w:r w:rsidRPr="00020393">
        <w:rPr>
          <w:b/>
          <w:bCs/>
          <w:spacing w:val="-67"/>
        </w:rPr>
        <w:t xml:space="preserve"> </w:t>
      </w:r>
      <w:r w:rsidRPr="00020393">
        <w:rPr>
          <w:b/>
          <w:bCs/>
        </w:rPr>
        <w:t>РОССИЙСКОЙ</w:t>
      </w:r>
      <w:r w:rsidRPr="00020393">
        <w:rPr>
          <w:b/>
          <w:bCs/>
          <w:spacing w:val="-2"/>
        </w:rPr>
        <w:t xml:space="preserve"> </w:t>
      </w:r>
      <w:r w:rsidRPr="00020393">
        <w:rPr>
          <w:b/>
          <w:bCs/>
        </w:rPr>
        <w:t>ФЕДЕРАЦИИ</w:t>
      </w:r>
    </w:p>
    <w:p w14:paraId="11203FFC" w14:textId="77777777" w:rsidR="00FF0AB3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ФЕДЕРАЛЬНОЕ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ГОСУДАРСТВЕННОЕ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БЮДЖЕТНОЕ</w:t>
      </w:r>
    </w:p>
    <w:p w14:paraId="1D43566E" w14:textId="77777777" w:rsidR="00791B52" w:rsidRPr="0086551E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ОБРАЗОВАТЕЛЬНОЕ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УЧРЕЖДЕНИЕ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ВЫСШЕГО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ОБРАЗОВАНИЯ</w:t>
      </w:r>
    </w:p>
    <w:p w14:paraId="3B57700F" w14:textId="77777777" w:rsidR="00791B52" w:rsidRPr="00142FD7" w:rsidRDefault="00791B52" w:rsidP="00FF0AB3">
      <w:pPr>
        <w:ind w:firstLine="0"/>
        <w:jc w:val="center"/>
      </w:pPr>
      <w:r w:rsidRPr="00142FD7">
        <w:t>«ДОНСКОЙ ГОСУДАРСТВЕННЫЙ ТЕХНИЧЕСКИЙ УНИВЕРСИТЕТ» (ДГТУ)</w:t>
      </w:r>
    </w:p>
    <w:p w14:paraId="2472CED6" w14:textId="77777777" w:rsidR="00791B52" w:rsidRPr="0086551E" w:rsidRDefault="00791B52" w:rsidP="00791B52">
      <w:pPr>
        <w:pStyle w:val="a3"/>
        <w:spacing w:before="6"/>
        <w:ind w:left="0" w:right="566"/>
        <w:rPr>
          <w:b/>
        </w:rPr>
      </w:pPr>
    </w:p>
    <w:p w14:paraId="6375A3FC" w14:textId="77777777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Факультет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«Информатика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вычислительная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техника»</w:t>
      </w:r>
    </w:p>
    <w:p w14:paraId="3320D5E3" w14:textId="77777777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Кафедра</w:t>
      </w:r>
      <w:r w:rsidRPr="0086551E">
        <w:rPr>
          <w:spacing w:val="-4"/>
          <w:szCs w:val="28"/>
        </w:rPr>
        <w:t xml:space="preserve"> </w:t>
      </w:r>
      <w:r w:rsidRPr="0086551E">
        <w:rPr>
          <w:szCs w:val="28"/>
        </w:rPr>
        <w:t>«Кибербезопасность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информационных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систем»</w:t>
      </w:r>
    </w:p>
    <w:p w14:paraId="0DBA290E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39C5AB6B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6F4DFD96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1E065BE8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750082DC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2FA918E0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052C1309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06E2E297" w14:textId="77777777" w:rsidR="00791B52" w:rsidRPr="0086551E" w:rsidRDefault="00791B52" w:rsidP="00791B52">
      <w:pPr>
        <w:pStyle w:val="a3"/>
        <w:spacing w:before="4"/>
        <w:ind w:left="0" w:right="566"/>
        <w:rPr>
          <w:sz w:val="32"/>
          <w:szCs w:val="32"/>
        </w:rPr>
      </w:pPr>
    </w:p>
    <w:p w14:paraId="491B75AD" w14:textId="32D7FB63" w:rsidR="00791B52" w:rsidRPr="00B61F93" w:rsidRDefault="00791B52" w:rsidP="004E18E7">
      <w:pPr>
        <w:ind w:firstLine="0"/>
        <w:jc w:val="center"/>
        <w:rPr>
          <w:bCs/>
          <w:szCs w:val="28"/>
          <w:u w:val="single"/>
        </w:rPr>
      </w:pPr>
      <w:r w:rsidRPr="00B61F93">
        <w:rPr>
          <w:b/>
          <w:bCs/>
          <w:szCs w:val="28"/>
        </w:rPr>
        <w:t>Лабораторная</w:t>
      </w:r>
      <w:r w:rsidRPr="00B61F93">
        <w:rPr>
          <w:b/>
          <w:bCs/>
          <w:spacing w:val="-5"/>
          <w:szCs w:val="28"/>
        </w:rPr>
        <w:t xml:space="preserve"> </w:t>
      </w:r>
      <w:r w:rsidRPr="00B61F93">
        <w:rPr>
          <w:b/>
          <w:bCs/>
          <w:szCs w:val="28"/>
        </w:rPr>
        <w:t>работа</w:t>
      </w:r>
      <w:r w:rsidRPr="00B61F93">
        <w:rPr>
          <w:b/>
          <w:bCs/>
          <w:spacing w:val="-6"/>
          <w:szCs w:val="28"/>
        </w:rPr>
        <w:t xml:space="preserve"> </w:t>
      </w:r>
      <w:r w:rsidRPr="00B61F93">
        <w:rPr>
          <w:b/>
          <w:bCs/>
          <w:szCs w:val="28"/>
        </w:rPr>
        <w:t>№</w:t>
      </w:r>
      <w:r w:rsidR="00705C82" w:rsidRPr="00B61F93">
        <w:rPr>
          <w:b/>
          <w:bCs/>
          <w:szCs w:val="28"/>
        </w:rPr>
        <w:t xml:space="preserve"> </w:t>
      </w:r>
      <w:r w:rsidR="004F01C0" w:rsidRPr="00B61F93">
        <w:rPr>
          <w:b/>
          <w:bCs/>
          <w:szCs w:val="28"/>
        </w:rPr>
        <w:t>4</w:t>
      </w:r>
      <w:r w:rsidRPr="00B61F93">
        <w:rPr>
          <w:bCs/>
          <w:spacing w:val="2"/>
          <w:szCs w:val="28"/>
          <w:u w:val="single"/>
        </w:rPr>
        <w:t xml:space="preserve"> </w:t>
      </w:r>
      <w:r w:rsidRPr="00B61F93">
        <w:rPr>
          <w:b/>
          <w:bCs/>
          <w:spacing w:val="2"/>
          <w:szCs w:val="28"/>
          <w:u w:val="single"/>
        </w:rPr>
        <w:t xml:space="preserve"> </w:t>
      </w:r>
    </w:p>
    <w:p w14:paraId="3D7E37E1" w14:textId="0419874A" w:rsidR="00791B52" w:rsidRPr="00B61F93" w:rsidRDefault="00791B52" w:rsidP="004E18E7">
      <w:pPr>
        <w:pStyle w:val="a3"/>
        <w:tabs>
          <w:tab w:val="left" w:pos="2175"/>
          <w:tab w:val="left" w:pos="3846"/>
          <w:tab w:val="left" w:pos="5080"/>
          <w:tab w:val="left" w:pos="6837"/>
          <w:tab w:val="left" w:pos="8225"/>
        </w:tabs>
        <w:ind w:right="306" w:firstLine="0"/>
        <w:jc w:val="center"/>
      </w:pPr>
      <w:r w:rsidRPr="00B61F93">
        <w:t>на тему</w:t>
      </w:r>
      <w:r w:rsidRPr="00B61F93">
        <w:rPr>
          <w:spacing w:val="-4"/>
        </w:rPr>
        <w:t xml:space="preserve"> </w:t>
      </w:r>
      <w:r w:rsidRPr="00B61F93">
        <w:t>«</w:t>
      </w:r>
      <w:r w:rsidR="004F01C0" w:rsidRPr="00B61F93">
        <w:t>Определение пропускной способности дискретного канала связи с помехами</w:t>
      </w:r>
      <w:r w:rsidRPr="00B61F93">
        <w:t>»</w:t>
      </w:r>
    </w:p>
    <w:p w14:paraId="2E3277E6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612E7F21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4FD00741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7AB32286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45406DAF" w14:textId="3F99BE51" w:rsidR="00791B52" w:rsidRDefault="00791B52" w:rsidP="00791B52">
      <w:pPr>
        <w:pStyle w:val="a3"/>
        <w:ind w:left="0" w:right="566"/>
        <w:rPr>
          <w:sz w:val="30"/>
        </w:rPr>
      </w:pPr>
    </w:p>
    <w:p w14:paraId="08270824" w14:textId="5C6FF0F8" w:rsidR="00B61F93" w:rsidRDefault="00B61F93" w:rsidP="00791B52">
      <w:pPr>
        <w:pStyle w:val="a3"/>
        <w:ind w:left="0" w:right="566"/>
        <w:rPr>
          <w:sz w:val="30"/>
        </w:rPr>
      </w:pPr>
    </w:p>
    <w:p w14:paraId="4D7C3428" w14:textId="30E9C91C" w:rsidR="00B61F93" w:rsidRDefault="00B61F93" w:rsidP="00791B52">
      <w:pPr>
        <w:pStyle w:val="a3"/>
        <w:ind w:left="0" w:right="566"/>
        <w:rPr>
          <w:sz w:val="30"/>
        </w:rPr>
      </w:pPr>
    </w:p>
    <w:p w14:paraId="13D50434" w14:textId="6E0EE7E0" w:rsidR="00B61F93" w:rsidRDefault="00B61F93" w:rsidP="00791B52">
      <w:pPr>
        <w:pStyle w:val="a3"/>
        <w:ind w:left="0" w:right="566"/>
        <w:rPr>
          <w:sz w:val="30"/>
        </w:rPr>
      </w:pPr>
    </w:p>
    <w:p w14:paraId="4CE263ED" w14:textId="77777777" w:rsidR="00B61F93" w:rsidRDefault="00B61F93" w:rsidP="00791B52">
      <w:pPr>
        <w:pStyle w:val="a3"/>
        <w:ind w:left="0" w:right="566"/>
        <w:rPr>
          <w:sz w:val="30"/>
        </w:rPr>
      </w:pPr>
    </w:p>
    <w:p w14:paraId="658E57D5" w14:textId="77777777" w:rsidR="00B61F93" w:rsidRPr="00306525" w:rsidRDefault="00B61F93" w:rsidP="00B61F93">
      <w:pPr>
        <w:ind w:left="-709"/>
        <w:rPr>
          <w:b/>
          <w:bCs/>
          <w:lang w:bidi="ru-RU"/>
        </w:rPr>
      </w:pPr>
    </w:p>
    <w:p w14:paraId="20CC6444" w14:textId="77777777" w:rsidR="00B61F93" w:rsidRPr="00306525" w:rsidRDefault="00B61F93" w:rsidP="00B61F93">
      <w:pPr>
        <w:ind w:left="-709"/>
        <w:jc w:val="right"/>
      </w:pPr>
      <w:r w:rsidRPr="00306525">
        <w:t>Выполнил обучающийся гр.</w:t>
      </w:r>
      <w:r>
        <w:t xml:space="preserve"> ВКБ42</w:t>
      </w:r>
      <w:r w:rsidRPr="00306525">
        <w:t xml:space="preserve"> </w:t>
      </w:r>
    </w:p>
    <w:p w14:paraId="5C2F4F08" w14:textId="77777777" w:rsidR="00B61F93" w:rsidRPr="00306525" w:rsidRDefault="00B61F93" w:rsidP="00B61F93">
      <w:pPr>
        <w:ind w:left="-709"/>
        <w:jc w:val="right"/>
      </w:pPr>
    </w:p>
    <w:p w14:paraId="1DF7C6F1" w14:textId="77777777" w:rsidR="00B61F93" w:rsidRPr="00B504BF" w:rsidRDefault="00B61F93" w:rsidP="00B61F93">
      <w:pPr>
        <w:ind w:left="-709"/>
        <w:jc w:val="right"/>
      </w:pPr>
      <w:r>
        <w:t>Ковалец И.А</w:t>
      </w:r>
      <w:r w:rsidRPr="00B504BF">
        <w:t>.</w:t>
      </w:r>
    </w:p>
    <w:p w14:paraId="4597C7A5" w14:textId="77777777" w:rsidR="00B61F93" w:rsidRPr="00306525" w:rsidRDefault="00B61F93" w:rsidP="00B61F93">
      <w:pPr>
        <w:ind w:left="-709"/>
        <w:jc w:val="right"/>
      </w:pPr>
    </w:p>
    <w:p w14:paraId="6AD2D257" w14:textId="77777777" w:rsidR="00B61F93" w:rsidRPr="00306525" w:rsidRDefault="00B61F93" w:rsidP="00B61F93">
      <w:pPr>
        <w:ind w:left="-709"/>
        <w:jc w:val="right"/>
      </w:pPr>
      <w:r w:rsidRPr="00306525">
        <w:t>Проверил:</w:t>
      </w:r>
    </w:p>
    <w:p w14:paraId="34DC45CC" w14:textId="77777777" w:rsidR="00B61F93" w:rsidRPr="00306525" w:rsidRDefault="00B61F93" w:rsidP="00B61F93">
      <w:pPr>
        <w:ind w:left="-709"/>
        <w:jc w:val="right"/>
      </w:pPr>
    </w:p>
    <w:p w14:paraId="016E760F" w14:textId="77777777" w:rsidR="00B61F93" w:rsidRPr="00B504BF" w:rsidRDefault="00B61F93" w:rsidP="00B61F93">
      <w:pPr>
        <w:ind w:left="-709"/>
        <w:jc w:val="right"/>
      </w:pPr>
      <w:r>
        <w:t>Доцент Егорова Р</w:t>
      </w:r>
      <w:r w:rsidRPr="00B504BF">
        <w:t>.</w:t>
      </w:r>
      <w:r>
        <w:t>В</w:t>
      </w:r>
      <w:r w:rsidRPr="00B504BF">
        <w:t>.</w:t>
      </w:r>
    </w:p>
    <w:p w14:paraId="05B3D3DA" w14:textId="77777777" w:rsidR="00B61F93" w:rsidRPr="00B504BF" w:rsidRDefault="00B61F93" w:rsidP="00B61F93">
      <w:pPr>
        <w:spacing w:line="259" w:lineRule="auto"/>
      </w:pPr>
    </w:p>
    <w:p w14:paraId="51CB6513" w14:textId="77777777" w:rsidR="00791B52" w:rsidRDefault="00791B52" w:rsidP="00791B52"/>
    <w:p w14:paraId="014D048B" w14:textId="4A4C5C9A" w:rsidR="00B81D75" w:rsidRDefault="00791B52" w:rsidP="004E4DFF">
      <w:pPr>
        <w:widowControl/>
        <w:autoSpaceDE/>
        <w:spacing w:after="160" w:line="256" w:lineRule="auto"/>
        <w:ind w:firstLine="0"/>
        <w:jc w:val="left"/>
      </w:pPr>
      <w:r>
        <w:br w:type="page"/>
      </w:r>
    </w:p>
    <w:p w14:paraId="6242B2A4" w14:textId="77777777" w:rsidR="008C1A57" w:rsidRPr="00A10947" w:rsidRDefault="008C1A57" w:rsidP="008C1A57">
      <w:pPr>
        <w:pStyle w:val="1"/>
        <w:rPr>
          <w:b/>
          <w:bCs w:val="0"/>
        </w:rPr>
      </w:pPr>
      <w:bookmarkStart w:id="0" w:name="_Toc182850343"/>
      <w:r w:rsidRPr="00A10947">
        <w:rPr>
          <w:b/>
          <w:bCs w:val="0"/>
        </w:rPr>
        <w:lastRenderedPageBreak/>
        <w:t>Цель</w:t>
      </w:r>
      <w:bookmarkEnd w:id="0"/>
    </w:p>
    <w:p w14:paraId="33CC244E" w14:textId="762F8B51" w:rsidR="00EB7944" w:rsidRPr="005B5604" w:rsidRDefault="006B749A" w:rsidP="00EB7944">
      <w:pPr>
        <w:rPr>
          <w:szCs w:val="28"/>
        </w:rPr>
      </w:pPr>
      <w:r>
        <w:rPr>
          <w:szCs w:val="28"/>
        </w:rPr>
        <w:t>П</w:t>
      </w:r>
      <w:r w:rsidRPr="00DD054D">
        <w:rPr>
          <w:szCs w:val="28"/>
        </w:rPr>
        <w:t>риобрести умение рассчитывать пропускную способность дискретного симметричного канала связи при наличии помех.</w:t>
      </w:r>
    </w:p>
    <w:p w14:paraId="5878EB3C" w14:textId="77777777" w:rsidR="00A10947" w:rsidRPr="005B5604" w:rsidRDefault="00A10947" w:rsidP="00311C24"/>
    <w:p w14:paraId="733DAF76" w14:textId="5DA0782C" w:rsidR="00BE11B9" w:rsidRPr="00A10947" w:rsidRDefault="00CB5B82" w:rsidP="00CB5B82">
      <w:pPr>
        <w:widowControl/>
        <w:autoSpaceDE/>
        <w:autoSpaceDN/>
        <w:spacing w:after="160" w:line="259" w:lineRule="auto"/>
        <w:ind w:firstLine="0"/>
        <w:jc w:val="center"/>
        <w:rPr>
          <w:b/>
          <w:bCs/>
        </w:rPr>
      </w:pPr>
      <w:r w:rsidRPr="00A10947">
        <w:rPr>
          <w:b/>
          <w:bCs/>
        </w:rPr>
        <w:t xml:space="preserve">Вариант </w:t>
      </w:r>
      <w:r w:rsidR="00A10947" w:rsidRPr="00A10947">
        <w:rPr>
          <w:b/>
          <w:bCs/>
        </w:rPr>
        <w:t>7</w:t>
      </w:r>
    </w:p>
    <w:p w14:paraId="473E84C4" w14:textId="4134A6FE" w:rsidR="00004C18" w:rsidRDefault="00004C18" w:rsidP="00004C18">
      <w:pPr>
        <w:pStyle w:val="ad"/>
        <w:keepNext/>
      </w:pPr>
      <w:bookmarkStart w:id="1" w:name="_Ref182840961"/>
      <w:r>
        <w:t xml:space="preserve">Таблица </w:t>
      </w:r>
      <w:fldSimple w:instr=" SEQ Таблица \* ARABIC ">
        <w:r>
          <w:rPr>
            <w:noProof/>
          </w:rPr>
          <w:t>1</w:t>
        </w:r>
      </w:fldSimple>
      <w:bookmarkEnd w:id="1"/>
      <w:r>
        <w:t xml:space="preserve"> -</w:t>
      </w:r>
      <w:r w:rsidRPr="00004C18">
        <w:t xml:space="preserve"> </w:t>
      </w:r>
      <w:r>
        <w:t>Вероятности появления символов в сообщениях на выходе источника</w:t>
      </w:r>
    </w:p>
    <w:tbl>
      <w:tblPr>
        <w:tblStyle w:val="a5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706"/>
        <w:gridCol w:w="706"/>
        <w:gridCol w:w="706"/>
        <w:gridCol w:w="706"/>
      </w:tblGrid>
      <w:tr w:rsidR="003F76F0" w14:paraId="4AEEA4F8" w14:textId="77777777" w:rsidTr="00216F74">
        <w:trPr>
          <w:jc w:val="center"/>
        </w:trPr>
        <w:tc>
          <w:tcPr>
            <w:tcW w:w="0" w:type="auto"/>
            <w:gridSpan w:val="4"/>
          </w:tcPr>
          <w:p w14:paraId="47978D0D" w14:textId="6D028765" w:rsidR="003F76F0" w:rsidRDefault="003F76F0" w:rsidP="00F53C8F">
            <w:pPr>
              <w:ind w:firstLine="0"/>
              <w:jc w:val="center"/>
            </w:pPr>
            <w:r>
              <w:t>Символы алфавита</w:t>
            </w:r>
          </w:p>
        </w:tc>
      </w:tr>
      <w:tr w:rsidR="003F76F0" w14:paraId="254F45D7" w14:textId="77777777" w:rsidTr="00216F74">
        <w:trPr>
          <w:jc w:val="center"/>
        </w:trPr>
        <w:tc>
          <w:tcPr>
            <w:tcW w:w="0" w:type="auto"/>
          </w:tcPr>
          <w:p w14:paraId="403BA532" w14:textId="017006FA" w:rsidR="003F76F0" w:rsidRPr="000A2B5B" w:rsidRDefault="00000000" w:rsidP="000A2B5B">
            <w:pPr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B3D469B" w14:textId="7D86E5AC" w:rsidR="003F76F0" w:rsidRDefault="00000000" w:rsidP="00BE11B9">
            <w:pPr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8CA812D" w14:textId="1197ECA1" w:rsidR="003F76F0" w:rsidRDefault="00000000" w:rsidP="00BE11B9">
            <w:pPr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BCA5F28" w14:textId="11FCAC92" w:rsidR="003F76F0" w:rsidRDefault="00000000" w:rsidP="00BE11B9">
            <w:pPr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</w:tr>
      <w:tr w:rsidR="003F76F0" w14:paraId="63A2E059" w14:textId="77777777" w:rsidTr="00216F74">
        <w:trPr>
          <w:jc w:val="center"/>
        </w:trPr>
        <w:tc>
          <w:tcPr>
            <w:tcW w:w="0" w:type="auto"/>
          </w:tcPr>
          <w:p w14:paraId="35658CD7" w14:textId="002DCB05" w:rsidR="003F76F0" w:rsidRPr="003F76F0" w:rsidRDefault="003F76F0" w:rsidP="00BE11B9">
            <w:pPr>
              <w:ind w:firstLine="0"/>
            </w:pPr>
            <w:r>
              <w:t>0,</w:t>
            </w:r>
            <w:r w:rsidR="00A10947">
              <w:t>10</w:t>
            </w:r>
          </w:p>
        </w:tc>
        <w:tc>
          <w:tcPr>
            <w:tcW w:w="0" w:type="auto"/>
          </w:tcPr>
          <w:p w14:paraId="13D8E555" w14:textId="1F6CC324" w:rsidR="003F76F0" w:rsidRPr="003F76F0" w:rsidRDefault="003F76F0" w:rsidP="00BE11B9">
            <w:pPr>
              <w:ind w:firstLine="0"/>
            </w:pPr>
            <w:r>
              <w:t>0,</w:t>
            </w:r>
            <w:r w:rsidR="00A10947">
              <w:t>40</w:t>
            </w:r>
          </w:p>
        </w:tc>
        <w:tc>
          <w:tcPr>
            <w:tcW w:w="0" w:type="auto"/>
          </w:tcPr>
          <w:p w14:paraId="02E29D76" w14:textId="166FE2F3" w:rsidR="003F76F0" w:rsidRDefault="003F76F0" w:rsidP="00BE11B9">
            <w:pPr>
              <w:ind w:firstLine="0"/>
            </w:pPr>
            <w:r>
              <w:t>0,3</w:t>
            </w:r>
            <w:r w:rsidR="00A10947">
              <w:t>1</w:t>
            </w:r>
          </w:p>
        </w:tc>
        <w:tc>
          <w:tcPr>
            <w:tcW w:w="0" w:type="auto"/>
          </w:tcPr>
          <w:p w14:paraId="4ABF7874" w14:textId="117AD4BC" w:rsidR="003F76F0" w:rsidRDefault="003F76F0" w:rsidP="00BE11B9">
            <w:pPr>
              <w:ind w:firstLine="0"/>
            </w:pPr>
            <w:r>
              <w:t>0,</w:t>
            </w:r>
            <w:r w:rsidR="00A10947">
              <w:t>19</w:t>
            </w:r>
          </w:p>
        </w:tc>
      </w:tr>
    </w:tbl>
    <w:p w14:paraId="3B166160" w14:textId="28ACFA56" w:rsidR="009653A4" w:rsidRDefault="009653A4" w:rsidP="00107AC6">
      <w:pPr>
        <w:ind w:firstLine="0"/>
      </w:pPr>
    </w:p>
    <w:p w14:paraId="0D7062C4" w14:textId="77777777" w:rsidR="00004C18" w:rsidRDefault="00004C18" w:rsidP="00107AC6">
      <w:pPr>
        <w:ind w:firstLine="0"/>
      </w:pPr>
    </w:p>
    <w:p w14:paraId="2576C817" w14:textId="403C7A13" w:rsidR="00004C18" w:rsidRDefault="00004C18" w:rsidP="00004C18">
      <w:pPr>
        <w:pStyle w:val="ad"/>
        <w:keepNext/>
      </w:pPr>
      <w:bookmarkStart w:id="2" w:name="_Ref182841011"/>
      <w:r>
        <w:t xml:space="preserve">Таблица </w:t>
      </w:r>
      <w:fldSimple w:instr=" SEQ Таблица \* ARABIC ">
        <w:r>
          <w:rPr>
            <w:noProof/>
          </w:rPr>
          <w:t>2</w:t>
        </w:r>
      </w:fldSimple>
      <w:bookmarkEnd w:id="2"/>
      <w:r>
        <w:t xml:space="preserve"> - матрица переходных вероятностей </w:t>
      </w:r>
      <m:oMath>
        <m:r>
          <m:rPr>
            <m:sty m:val="p"/>
          </m:rPr>
          <w:rPr>
            <w:rFonts w:ascii="Cambria Math" w:hAnsi="Cambria Math"/>
          </w:rPr>
          <m:t>P(</m:t>
        </m:r>
        <m:r>
          <m:rPr>
            <m:sty m:val="p"/>
          </m:rPr>
          <w:rPr>
            <w:rFonts w:ascii="Cambria Math" w:hAnsi="Cambria Math"/>
            <w:lang w:val="en-US"/>
          </w:rPr>
          <m:t>b</m:t>
        </m:r>
        <m:r>
          <m:rPr>
            <m:sty m:val="p"/>
          </m:rPr>
          <w:rPr>
            <w:rFonts w:ascii="Cambria Math" w:hAnsi="Cambria Math"/>
          </w:rPr>
          <m:t>|a)</m:t>
        </m:r>
      </m:oMath>
    </w:p>
    <w:tbl>
      <w:tblPr>
        <w:tblStyle w:val="a5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655"/>
        <w:gridCol w:w="706"/>
        <w:gridCol w:w="706"/>
        <w:gridCol w:w="706"/>
        <w:gridCol w:w="706"/>
      </w:tblGrid>
      <w:tr w:rsidR="00626273" w14:paraId="05B3643E" w14:textId="77777777" w:rsidTr="00BE022F">
        <w:trPr>
          <w:jc w:val="center"/>
        </w:trPr>
        <w:tc>
          <w:tcPr>
            <w:tcW w:w="0" w:type="auto"/>
            <w:vMerge w:val="restart"/>
          </w:tcPr>
          <w:p w14:paraId="4F104004" w14:textId="77777777" w:rsidR="00216F74" w:rsidRDefault="00626273" w:rsidP="00107AC6">
            <w:pPr>
              <w:ind w:left="-110" w:firstLine="0"/>
              <w:jc w:val="center"/>
              <w:rPr>
                <w:lang w:val="en-US"/>
              </w:rPr>
            </w:pPr>
            <w:r>
              <w:t xml:space="preserve">Первичные </w:t>
            </w:r>
          </w:p>
          <w:p w14:paraId="60E9AA2E" w14:textId="7E70F913" w:rsidR="00626273" w:rsidRPr="00626273" w:rsidRDefault="00626273" w:rsidP="00107AC6">
            <w:pPr>
              <w:ind w:left="-110" w:firstLine="0"/>
              <w:jc w:val="center"/>
            </w:pPr>
            <w:r>
              <w:t>символы</w:t>
            </w:r>
          </w:p>
        </w:tc>
        <w:tc>
          <w:tcPr>
            <w:tcW w:w="0" w:type="auto"/>
            <w:gridSpan w:val="4"/>
          </w:tcPr>
          <w:p w14:paraId="64EA25A7" w14:textId="35CB8233" w:rsidR="00626273" w:rsidRDefault="00626273" w:rsidP="00107AC6">
            <w:pPr>
              <w:ind w:firstLine="0"/>
              <w:jc w:val="center"/>
            </w:pPr>
            <w:r>
              <w:t>Принятые символы</w:t>
            </w:r>
          </w:p>
        </w:tc>
      </w:tr>
      <w:tr w:rsidR="00107AC6" w14:paraId="0F5D448F" w14:textId="77777777" w:rsidTr="00BE022F">
        <w:trPr>
          <w:jc w:val="center"/>
        </w:trPr>
        <w:tc>
          <w:tcPr>
            <w:tcW w:w="0" w:type="auto"/>
            <w:vMerge/>
          </w:tcPr>
          <w:p w14:paraId="4E195991" w14:textId="77777777" w:rsidR="00626273" w:rsidRDefault="00626273" w:rsidP="00107AC6">
            <w:pPr>
              <w:ind w:left="-110" w:firstLine="0"/>
              <w:jc w:val="center"/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D8DEE9C" w14:textId="2132E327" w:rsidR="00626273" w:rsidRDefault="00000000" w:rsidP="00107AC6">
            <w:pPr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907B5D6" w14:textId="520E73F8" w:rsidR="00626273" w:rsidRDefault="00000000" w:rsidP="00107AC6">
            <w:pPr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7D77A15" w14:textId="143397B8" w:rsidR="00626273" w:rsidRDefault="00000000" w:rsidP="00107AC6">
            <w:pPr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07338F7" w14:textId="247C38BE" w:rsidR="00626273" w:rsidRDefault="00000000" w:rsidP="00107AC6">
            <w:pPr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</w:tr>
      <w:tr w:rsidR="00F934C3" w14:paraId="04EA454E" w14:textId="77777777" w:rsidTr="00BE022F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14:paraId="081BD9ED" w14:textId="692BB0ED" w:rsidR="009653A4" w:rsidRPr="00626273" w:rsidRDefault="00000000" w:rsidP="00107AC6">
            <w:pPr>
              <w:ind w:left="-110"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F840083" w14:textId="1C574885" w:rsidR="009653A4" w:rsidRPr="00F934C3" w:rsidRDefault="00F934C3" w:rsidP="00107AC6">
            <w:pPr>
              <w:ind w:firstLine="0"/>
              <w:jc w:val="center"/>
            </w:pPr>
            <w:r>
              <w:t>0,9</w:t>
            </w:r>
            <w:r w:rsidR="00A10947"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1469E5" w14:textId="39A91F3E" w:rsidR="009653A4" w:rsidRPr="00F934C3" w:rsidRDefault="00F934C3" w:rsidP="00107AC6">
            <w:pPr>
              <w:ind w:firstLine="0"/>
              <w:jc w:val="center"/>
            </w:pPr>
            <w:r>
              <w:t>0,0</w:t>
            </w:r>
            <w:r w:rsidR="00A10947"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2F5AE6" w14:textId="305EB6F4" w:rsidR="009653A4" w:rsidRPr="00A10947" w:rsidRDefault="00F934C3" w:rsidP="00107AC6">
            <w:pPr>
              <w:ind w:firstLine="0"/>
              <w:jc w:val="center"/>
              <w:rPr>
                <w:lang w:val="en-US"/>
              </w:rPr>
            </w:pPr>
            <w:r>
              <w:t>0</w:t>
            </w:r>
            <w:r w:rsidR="00A10947">
              <w:rPr>
                <w:lang w:val="en-US"/>
              </w:rPr>
              <w:t>,02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BBEE1D4" w14:textId="765E12C4" w:rsidR="009653A4" w:rsidRDefault="00F934C3" w:rsidP="00107AC6">
            <w:pPr>
              <w:ind w:firstLine="0"/>
              <w:jc w:val="center"/>
            </w:pPr>
            <w:r>
              <w:t>0</w:t>
            </w:r>
          </w:p>
        </w:tc>
      </w:tr>
      <w:tr w:rsidR="00F934C3" w14:paraId="16B90225" w14:textId="77777777" w:rsidTr="00BE022F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14:paraId="2A717929" w14:textId="20A521FE" w:rsidR="009653A4" w:rsidRDefault="00000000" w:rsidP="00107AC6">
            <w:pPr>
              <w:ind w:left="-11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41D9BB" w14:textId="020B2E0D" w:rsidR="009653A4" w:rsidRPr="00A10947" w:rsidRDefault="00F934C3" w:rsidP="00107AC6">
            <w:pPr>
              <w:ind w:firstLine="0"/>
              <w:jc w:val="center"/>
              <w:rPr>
                <w:lang w:val="en-US"/>
              </w:rPr>
            </w:pPr>
            <w:r>
              <w:t>0,0</w:t>
            </w:r>
            <w:r w:rsidR="00A10947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F4AD1D9" w14:textId="48243515" w:rsidR="009653A4" w:rsidRPr="00A10947" w:rsidRDefault="00F934C3" w:rsidP="00107AC6">
            <w:pPr>
              <w:ind w:firstLine="0"/>
              <w:jc w:val="center"/>
              <w:rPr>
                <w:lang w:val="en-US"/>
              </w:rPr>
            </w:pPr>
            <w:r>
              <w:t>0,9</w:t>
            </w:r>
            <w:r w:rsidR="00A10947">
              <w:rPr>
                <w:lang w:val="en-US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4612F6D" w14:textId="4357580E" w:rsidR="009653A4" w:rsidRDefault="00F934C3" w:rsidP="00107AC6">
            <w:pPr>
              <w:ind w:firstLine="0"/>
              <w:jc w:val="center"/>
            </w:pPr>
            <w: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6527E9" w14:textId="08D9F86A" w:rsidR="009653A4" w:rsidRDefault="00F934C3" w:rsidP="00107AC6">
            <w:pPr>
              <w:ind w:firstLine="0"/>
              <w:jc w:val="center"/>
            </w:pPr>
            <w:r>
              <w:t>0</w:t>
            </w:r>
          </w:p>
        </w:tc>
      </w:tr>
      <w:tr w:rsidR="00F934C3" w14:paraId="191211D1" w14:textId="77777777" w:rsidTr="00BE022F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14:paraId="5293F984" w14:textId="505E43B1" w:rsidR="009653A4" w:rsidRDefault="00000000" w:rsidP="00107AC6">
            <w:pPr>
              <w:ind w:left="-11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D82003" w14:textId="2D1BC07E" w:rsidR="009653A4" w:rsidRDefault="00F934C3" w:rsidP="00107AC6">
            <w:pPr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2B50CB83" w14:textId="11FB514E" w:rsidR="009653A4" w:rsidRPr="00A10947" w:rsidRDefault="00F934C3" w:rsidP="00107AC6">
            <w:pPr>
              <w:ind w:firstLine="0"/>
              <w:jc w:val="center"/>
              <w:rPr>
                <w:lang w:val="en-US"/>
              </w:rPr>
            </w:pPr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59C31D0" w14:textId="29EACC76" w:rsidR="009653A4" w:rsidRPr="00A10947" w:rsidRDefault="00F934C3" w:rsidP="00107AC6">
            <w:pPr>
              <w:ind w:firstLine="0"/>
              <w:jc w:val="center"/>
              <w:rPr>
                <w:lang w:val="en-US"/>
              </w:rPr>
            </w:pPr>
            <w:r>
              <w:t>0,9</w:t>
            </w:r>
            <w:r w:rsidR="00A10947">
              <w:rPr>
                <w:lang w:val="en-US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42FCE81" w14:textId="6F9FB0E0" w:rsidR="009653A4" w:rsidRPr="00A10947" w:rsidRDefault="00F934C3" w:rsidP="00107AC6">
            <w:pPr>
              <w:ind w:firstLine="0"/>
              <w:jc w:val="center"/>
              <w:rPr>
                <w:lang w:val="en-US"/>
              </w:rPr>
            </w:pPr>
            <w:r>
              <w:t>0,0</w:t>
            </w:r>
            <w:r w:rsidR="00A10947">
              <w:rPr>
                <w:lang w:val="en-US"/>
              </w:rPr>
              <w:t>1</w:t>
            </w:r>
          </w:p>
        </w:tc>
      </w:tr>
      <w:tr w:rsidR="00F934C3" w14:paraId="4720D898" w14:textId="77777777" w:rsidTr="00BE022F">
        <w:trPr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14:paraId="6542486E" w14:textId="66BACDC2" w:rsidR="009653A4" w:rsidRDefault="00000000" w:rsidP="00107AC6">
            <w:pPr>
              <w:ind w:left="-11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AE18512" w14:textId="56C4103F" w:rsidR="009653A4" w:rsidRDefault="00F934C3" w:rsidP="00107AC6">
            <w:pPr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BAC699" w14:textId="3E5D9715" w:rsidR="009653A4" w:rsidRPr="00A10947" w:rsidRDefault="00F934C3" w:rsidP="00107AC6">
            <w:pPr>
              <w:ind w:firstLine="0"/>
              <w:jc w:val="center"/>
              <w:rPr>
                <w:lang w:val="en-US"/>
              </w:rPr>
            </w:pPr>
            <w:r>
              <w:t>0,0</w:t>
            </w:r>
            <w:r w:rsidR="00A10947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61CB3A" w14:textId="06C7F5E7" w:rsidR="009653A4" w:rsidRPr="00A10947" w:rsidRDefault="00F934C3" w:rsidP="00107AC6">
            <w:pPr>
              <w:ind w:firstLine="0"/>
              <w:jc w:val="center"/>
              <w:rPr>
                <w:lang w:val="en-US"/>
              </w:rPr>
            </w:pPr>
            <w:r>
              <w:t>0,0</w:t>
            </w:r>
            <w:r w:rsidR="00A10947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2BE3C6C" w14:textId="3DF96C76" w:rsidR="009653A4" w:rsidRPr="00A10947" w:rsidRDefault="00F934C3" w:rsidP="00107AC6">
            <w:pPr>
              <w:ind w:firstLine="0"/>
              <w:jc w:val="center"/>
              <w:rPr>
                <w:lang w:val="en-US"/>
              </w:rPr>
            </w:pPr>
            <w:r>
              <w:t>0,9</w:t>
            </w:r>
            <w:r w:rsidR="00A10947">
              <w:rPr>
                <w:lang w:val="en-US"/>
              </w:rPr>
              <w:t>4</w:t>
            </w:r>
          </w:p>
        </w:tc>
      </w:tr>
    </w:tbl>
    <w:p w14:paraId="55811414" w14:textId="17914525" w:rsidR="00311C24" w:rsidRDefault="00311C24" w:rsidP="00BE11B9"/>
    <w:p w14:paraId="793F49CE" w14:textId="16150A3B" w:rsidR="00FA77FD" w:rsidRPr="00A10947" w:rsidRDefault="00311C24" w:rsidP="00311C24">
      <w:pPr>
        <w:pStyle w:val="1"/>
        <w:rPr>
          <w:b/>
          <w:bCs w:val="0"/>
        </w:rPr>
      </w:pPr>
      <w:bookmarkStart w:id="3" w:name="_Toc182850345"/>
      <w:r w:rsidRPr="00A10947">
        <w:rPr>
          <w:b/>
          <w:bCs w:val="0"/>
        </w:rPr>
        <w:t>Ход работы</w:t>
      </w:r>
      <w:bookmarkEnd w:id="3"/>
    </w:p>
    <w:p w14:paraId="472BC86B" w14:textId="066F0CB4" w:rsidR="00CB5B82" w:rsidRDefault="00CB5B82" w:rsidP="00CB5B82">
      <w:r>
        <w:t>Пусть потребуется определить пропускную способность канала связи для двух</w:t>
      </w:r>
      <w:r w:rsidR="0021245F" w:rsidRPr="0021245F">
        <w:t xml:space="preserve"> </w:t>
      </w:r>
      <w:r w:rsidR="0021245F">
        <w:t xml:space="preserve">систем А (источник) и В (получатель), если известны вероятности появления символов </w:t>
      </w:r>
      <w:r w:rsidR="00C624E5">
        <w:t xml:space="preserve">в сообщениях на выходе </w:t>
      </w:r>
      <w:r w:rsidR="004A4C7F">
        <w:t>си</w:t>
      </w:r>
      <w:r w:rsidR="00C624E5">
        <w:t xml:space="preserve">стемы, представленные в таблице </w:t>
      </w:r>
      <w:r w:rsidR="004A4C7F">
        <w:fldChar w:fldCharType="begin"/>
      </w:r>
      <w:r w:rsidR="004A4C7F">
        <w:instrText xml:space="preserve"> REF _Ref182840961 \h </w:instrText>
      </w:r>
      <w:r w:rsidR="004A4C7F">
        <w:fldChar w:fldCharType="separate"/>
      </w:r>
      <w:r w:rsidR="004A4C7F">
        <w:rPr>
          <w:noProof/>
        </w:rPr>
        <w:t>1</w:t>
      </w:r>
      <w:r w:rsidR="004A4C7F">
        <w:fldChar w:fldCharType="end"/>
      </w:r>
      <w:r w:rsidR="004A4C7F">
        <w:t xml:space="preserve">, </w:t>
      </w:r>
      <w:r w:rsidR="00C457E5">
        <w:t xml:space="preserve">и матрица условных вероятностей, представленная в таблице </w:t>
      </w:r>
      <w:r w:rsidR="00C457E5">
        <w:fldChar w:fldCharType="begin"/>
      </w:r>
      <w:r w:rsidR="00C457E5">
        <w:instrText xml:space="preserve"> REF _Ref182841011 \h </w:instrText>
      </w:r>
      <w:r w:rsidR="00C457E5">
        <w:fldChar w:fldCharType="separate"/>
      </w:r>
      <w:r w:rsidR="00C457E5">
        <w:rPr>
          <w:noProof/>
        </w:rPr>
        <w:t>2</w:t>
      </w:r>
      <w:r w:rsidR="00C457E5">
        <w:fldChar w:fldCharType="end"/>
      </w:r>
      <w:r w:rsidR="00C457E5">
        <w:t>.</w:t>
      </w:r>
    </w:p>
    <w:p w14:paraId="599379AA" w14:textId="0C498DEF" w:rsidR="00C457E5" w:rsidRPr="005B5604" w:rsidRDefault="00C457E5" w:rsidP="00CB5B82">
      <w:r>
        <w:t>Также известно, что каждый символ сообщений вырабатывается за 0,01 сек.</w:t>
      </w:r>
    </w:p>
    <w:p w14:paraId="1C179D7B" w14:textId="77777777" w:rsidR="00A10947" w:rsidRPr="005B5604" w:rsidRDefault="00A10947" w:rsidP="00CB5B82"/>
    <w:p w14:paraId="5434AFA3" w14:textId="72B36FA0" w:rsidR="00C457E5" w:rsidRPr="00A10947" w:rsidRDefault="00130279" w:rsidP="00C457E5">
      <w:pPr>
        <w:pStyle w:val="2"/>
        <w:jc w:val="center"/>
        <w:rPr>
          <w:b/>
          <w:bCs/>
        </w:rPr>
      </w:pPr>
      <w:bookmarkStart w:id="4" w:name="_Toc182850346"/>
      <w:r w:rsidRPr="00A10947">
        <w:rPr>
          <w:b/>
          <w:bCs/>
        </w:rPr>
        <w:t>Решение</w:t>
      </w:r>
      <w:bookmarkEnd w:id="4"/>
    </w:p>
    <w:p w14:paraId="44724A74" w14:textId="770D3387" w:rsidR="00130279" w:rsidRDefault="00130279" w:rsidP="00130279">
      <w:r>
        <w:t>Найдём значения совместных вероятностей и построим матрицу совместных вероятностей для объединённой системы:</w:t>
      </w:r>
    </w:p>
    <w:p w14:paraId="281D1196" w14:textId="3BAF52BE" w:rsidR="00130279" w:rsidRDefault="00AC56D4" w:rsidP="00130279">
      <w:pPr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*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=0,1*0,95= 0,095</m:t>
        </m:r>
      </m:oMath>
      <w:r w:rsidR="00781F92">
        <w:rPr>
          <w:i/>
        </w:rPr>
        <w:t xml:space="preserve"> </w:t>
      </w:r>
    </w:p>
    <w:p w14:paraId="1946DAC4" w14:textId="3F2205BC" w:rsidR="00891AD2" w:rsidRDefault="00891AD2" w:rsidP="00130279"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*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 xml:space="preserve">=0,4*0,02=0,008 </m:t>
        </m:r>
      </m:oMath>
      <w:r w:rsidR="00284349">
        <w:rPr>
          <w:i/>
          <w:iCs/>
        </w:rPr>
        <w:t xml:space="preserve"> </w:t>
      </w:r>
    </w:p>
    <w:p w14:paraId="1C9967E8" w14:textId="12A266E0" w:rsidR="00AC56D4" w:rsidRDefault="00AC56D4" w:rsidP="00130279"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*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=0,31*0=0</m:t>
        </m:r>
      </m:oMath>
      <w:r w:rsidR="00D66CB6">
        <w:t xml:space="preserve"> </w:t>
      </w:r>
    </w:p>
    <w:p w14:paraId="04987E00" w14:textId="7BCC318C" w:rsidR="00D66CB6" w:rsidRPr="00A10947" w:rsidRDefault="00D66CB6" w:rsidP="00130279">
      <w:pPr>
        <w:rPr>
          <w:iCs/>
        </w:r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</m:d>
        <m:r>
          <w:rPr>
            <w:rFonts w:ascii="Cambria Math" w:hAnsi="Cambria Math"/>
          </w:rPr>
          <m:t>*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</m:d>
        <m:r>
          <w:rPr>
            <w:rFonts w:ascii="Cambria Math" w:hAnsi="Cambria Math"/>
          </w:rPr>
          <m:t>=0,19*0=0</m:t>
        </m:r>
      </m:oMath>
      <w:r w:rsidR="001D26A6">
        <w:rPr>
          <w:iCs/>
        </w:rPr>
        <w:t xml:space="preserve"> </w:t>
      </w:r>
    </w:p>
    <w:p w14:paraId="1195957A" w14:textId="77777777" w:rsidR="00A10947" w:rsidRPr="00A10947" w:rsidRDefault="00A10947" w:rsidP="00130279">
      <w:pPr>
        <w:rPr>
          <w:iCs/>
        </w:rPr>
      </w:pPr>
    </w:p>
    <w:p w14:paraId="695E1F1B" w14:textId="772329AC" w:rsidR="0004060A" w:rsidRDefault="0004060A" w:rsidP="00130279"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*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=0,1*0,03=0,003</m:t>
        </m:r>
      </m:oMath>
      <w:r w:rsidR="00E013B9">
        <w:rPr>
          <w:i/>
          <w:iCs/>
        </w:rPr>
        <w:t xml:space="preserve"> </w:t>
      </w:r>
    </w:p>
    <w:p w14:paraId="334A07B8" w14:textId="17762795" w:rsidR="00D03636" w:rsidRDefault="00D03636" w:rsidP="00130279">
      <w:pPr>
        <w:rPr>
          <w:iCs/>
        </w:r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*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=0,4*0,97=0,388</m:t>
        </m:r>
      </m:oMath>
      <w:r w:rsidR="00273233">
        <w:rPr>
          <w:i/>
        </w:rPr>
        <w:t xml:space="preserve"> </w:t>
      </w:r>
    </w:p>
    <w:p w14:paraId="35F13F55" w14:textId="15EB6715" w:rsidR="000C48E7" w:rsidRDefault="000C48E7" w:rsidP="00130279"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*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=0,31*0=0</m:t>
        </m:r>
      </m:oMath>
      <w:r w:rsidR="00FE460D">
        <w:rPr>
          <w:i/>
          <w:iCs/>
        </w:rPr>
        <w:t xml:space="preserve"> </w:t>
      </w:r>
    </w:p>
    <w:p w14:paraId="2CB4D144" w14:textId="7660A58F" w:rsidR="00ED4025" w:rsidRPr="00A10947" w:rsidRDefault="00ED4025" w:rsidP="00130279">
      <w:pPr>
        <w:rPr>
          <w:i/>
        </w:r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</m:d>
        <m:r>
          <w:rPr>
            <w:rFonts w:ascii="Cambria Math" w:hAnsi="Cambria Math"/>
          </w:rPr>
          <m:t>*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</m:d>
        <m:r>
          <w:rPr>
            <w:rFonts w:ascii="Cambria Math" w:hAnsi="Cambria Math"/>
          </w:rPr>
          <m:t>=0,19*0,02=0,0038</m:t>
        </m:r>
      </m:oMath>
      <w:r w:rsidR="008C2598">
        <w:rPr>
          <w:i/>
        </w:rPr>
        <w:t xml:space="preserve"> </w:t>
      </w:r>
    </w:p>
    <w:p w14:paraId="75D13EE9" w14:textId="77777777" w:rsidR="00A10947" w:rsidRDefault="00A10947" w:rsidP="00130279">
      <w:pPr>
        <w:rPr>
          <w:iCs/>
        </w:rPr>
      </w:pPr>
    </w:p>
    <w:p w14:paraId="0104C1E7" w14:textId="77777777" w:rsidR="00157DC5" w:rsidRPr="00A10947" w:rsidRDefault="00157DC5" w:rsidP="00130279">
      <w:pPr>
        <w:rPr>
          <w:iCs/>
        </w:rPr>
      </w:pPr>
    </w:p>
    <w:p w14:paraId="5D29191C" w14:textId="6736468F" w:rsidR="00D91654" w:rsidRDefault="00D91654" w:rsidP="00130279">
      <m:oMath>
        <m:r>
          <w:rPr>
            <w:rFonts w:ascii="Cambria Math" w:hAnsi="Cambria Math"/>
          </w:rPr>
          <w:lastRenderedPageBreak/>
          <m:t>p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*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=0,1*0,02=0,002</m:t>
        </m:r>
      </m:oMath>
      <w:r>
        <w:rPr>
          <w:i/>
          <w:iCs/>
        </w:rPr>
        <w:t xml:space="preserve"> </w:t>
      </w:r>
    </w:p>
    <w:p w14:paraId="46CBEE3D" w14:textId="6209AB6A" w:rsidR="00627FCB" w:rsidRDefault="00627FCB" w:rsidP="00130279">
      <w:pPr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*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=0,4*0,01=0,004</m:t>
        </m:r>
      </m:oMath>
      <w:r>
        <w:rPr>
          <w:i/>
        </w:rPr>
        <w:t xml:space="preserve"> </w:t>
      </w:r>
    </w:p>
    <w:p w14:paraId="76AD236A" w14:textId="04143EFE" w:rsidR="00175D36" w:rsidRDefault="00175D36" w:rsidP="00130279"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*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=0,31*0,99=0,3069</m:t>
        </m:r>
      </m:oMath>
      <w:r w:rsidR="008148AE">
        <w:rPr>
          <w:i/>
          <w:iCs/>
        </w:rPr>
        <w:t xml:space="preserve"> </w:t>
      </w:r>
    </w:p>
    <w:p w14:paraId="6B27EAA2" w14:textId="7B3E9FA2" w:rsidR="00191696" w:rsidRPr="00FB1DA0" w:rsidRDefault="00191696" w:rsidP="00130279">
      <w:pPr>
        <w:rPr>
          <w:i/>
        </w:r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</m:d>
        <m:r>
          <w:rPr>
            <w:rFonts w:ascii="Cambria Math" w:hAnsi="Cambria Math"/>
          </w:rPr>
          <m:t>*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</m:d>
        <m:r>
          <w:rPr>
            <w:rFonts w:ascii="Cambria Math" w:hAnsi="Cambria Math"/>
          </w:rPr>
          <m:t>=0,19*0,04=0,0076</m:t>
        </m:r>
      </m:oMath>
      <w:r>
        <w:rPr>
          <w:i/>
        </w:rPr>
        <w:t xml:space="preserve"> </w:t>
      </w:r>
    </w:p>
    <w:p w14:paraId="53D483DC" w14:textId="77777777" w:rsidR="00A10947" w:rsidRPr="00FB1DA0" w:rsidRDefault="00A10947" w:rsidP="00130279">
      <w:pPr>
        <w:rPr>
          <w:iCs/>
        </w:rPr>
      </w:pPr>
    </w:p>
    <w:p w14:paraId="45DBF514" w14:textId="09ED4D31" w:rsidR="006E0B74" w:rsidRDefault="006E0B74" w:rsidP="00130279">
      <m:oMath>
        <m:r>
          <m:rPr>
            <m:sty m:val="p"/>
          </m:rP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*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=0,1*0= 0</m:t>
        </m:r>
      </m:oMath>
      <w:r w:rsidR="003602B5">
        <w:rPr>
          <w:i/>
          <w:iCs/>
        </w:rPr>
        <w:t xml:space="preserve"> </w:t>
      </w:r>
    </w:p>
    <w:p w14:paraId="31CD04B8" w14:textId="2EF725D1" w:rsidR="00631FEA" w:rsidRDefault="00631FEA" w:rsidP="00130279">
      <w:pPr>
        <w:rPr>
          <w:iCs/>
        </w:r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*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=0,4*0=0</m:t>
        </m:r>
      </m:oMath>
      <w:r>
        <w:rPr>
          <w:i/>
        </w:rPr>
        <w:t xml:space="preserve"> </w:t>
      </w:r>
    </w:p>
    <w:p w14:paraId="65C6FE1C" w14:textId="7753DECD" w:rsidR="00731427" w:rsidRDefault="00731427" w:rsidP="00130279"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*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=0,31*0,01=0,031</m:t>
        </m:r>
      </m:oMath>
      <w:r w:rsidR="00BF7103">
        <w:rPr>
          <w:i/>
          <w:iCs/>
        </w:rPr>
        <w:t xml:space="preserve"> </w:t>
      </w:r>
    </w:p>
    <w:p w14:paraId="09BBF84F" w14:textId="49CA4223" w:rsidR="003D63A4" w:rsidRPr="00FB1DA0" w:rsidRDefault="003D63A4" w:rsidP="00130279">
      <w:pPr>
        <w:rPr>
          <w:i/>
        </w:rPr>
      </w:pPr>
      <m:oMath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</m:d>
        <m:r>
          <w:rPr>
            <w:rFonts w:ascii="Cambria Math" w:hAnsi="Cambria Math"/>
          </w:rPr>
          <m:t>*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</m:d>
        <m:r>
          <w:rPr>
            <w:rFonts w:ascii="Cambria Math" w:hAnsi="Cambria Math"/>
          </w:rPr>
          <m:t>=0,19*0,94=0,1786</m:t>
        </m:r>
      </m:oMath>
      <w:r w:rsidR="00497594">
        <w:rPr>
          <w:i/>
        </w:rPr>
        <w:t xml:space="preserve"> </w:t>
      </w:r>
    </w:p>
    <w:p w14:paraId="229566FF" w14:textId="77777777" w:rsidR="00A10947" w:rsidRPr="00FB1DA0" w:rsidRDefault="00A10947" w:rsidP="00130279">
      <w:pPr>
        <w:rPr>
          <w:iCs/>
        </w:rPr>
      </w:pPr>
    </w:p>
    <w:p w14:paraId="759D6A27" w14:textId="4D8A72D3" w:rsidR="008D3B22" w:rsidRPr="00275758" w:rsidRDefault="00B028C8" w:rsidP="00130279">
      <w:pPr>
        <w:rPr>
          <w:iCs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a, b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  <m:r>
                            <w:rPr>
                              <w:rFonts w:ascii="Cambria Math" w:hAnsi="Cambria Math"/>
                            </w:rPr>
                            <m:t>,09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  <m:r>
                            <w:rPr>
                              <w:rFonts w:ascii="Cambria Math" w:hAnsi="Cambria Math"/>
                            </w:rPr>
                            <m:t>,003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  <m:r>
                            <w:rPr>
                              <w:rFonts w:ascii="Cambria Math" w:hAnsi="Cambria Math"/>
                            </w:rPr>
                            <m:t>,008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  <m:r>
                            <w:rPr>
                              <w:rFonts w:ascii="Cambria Math" w:hAnsi="Cambria Math"/>
                            </w:rPr>
                            <m:t>,3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88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0,002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  <m:r>
                            <w:rPr>
                              <w:rFonts w:ascii="Cambria Math" w:hAnsi="Cambria Math"/>
                            </w:rPr>
                            <m:t>,004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  <m:r>
                            <w:rPr>
                              <w:rFonts w:ascii="Cambria Math" w:hAnsi="Cambria Math"/>
                            </w:rPr>
                            <m:t>,0038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  <m:r>
                            <w:rPr>
                              <w:rFonts w:ascii="Cambria Math" w:hAnsi="Cambria Math"/>
                            </w:rPr>
                            <m:t>,306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9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  <m:r>
                            <w:rPr>
                              <w:rFonts w:ascii="Cambria Math" w:hAnsi="Cambria Math"/>
                            </w:rPr>
                            <m:t>,03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  <m:r>
                            <w:rPr>
                              <w:rFonts w:ascii="Cambria Math" w:hAnsi="Cambria Math"/>
                            </w:rPr>
                            <m:t>,007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6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  <m:r>
                            <w:rPr>
                              <w:rFonts w:ascii="Cambria Math" w:hAnsi="Cambria Math"/>
                            </w:rPr>
                            <m:t>,1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786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4F634CA7" w14:textId="77777777" w:rsidR="00174BB2" w:rsidRPr="00174BB2" w:rsidRDefault="00174BB2" w:rsidP="00130279">
      <w:pPr>
        <w:rPr>
          <w:iCs/>
        </w:rPr>
      </w:pPr>
    </w:p>
    <w:p w14:paraId="7A1707F3" w14:textId="5FF59574" w:rsidR="00D66CB6" w:rsidRDefault="00F42B9C" w:rsidP="00130279">
      <w:r>
        <w:t>Найдём вероятности появления сигналов на входе системы В суммированием столбцов полученной матрицы:</w:t>
      </w:r>
    </w:p>
    <w:p w14:paraId="47A28E3D" w14:textId="74A6A60D" w:rsidR="00F42B9C" w:rsidRDefault="00F42B9C" w:rsidP="00130279">
      <w:pPr>
        <w:rPr>
          <w:iCs/>
        </w:r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</m:e>
        </m:d>
        <m:r>
          <w:rPr>
            <w:rFonts w:ascii="Cambria Math" w:hAnsi="Cambria Math"/>
            <w:lang w:val="en-US"/>
          </w:rPr>
          <m:t>=0,095+0,</m:t>
        </m:r>
        <m:r>
          <w:rPr>
            <w:rFonts w:ascii="Cambria Math" w:hAnsi="Cambria Math"/>
          </w:rPr>
          <m:t>008+</m:t>
        </m:r>
        <m:r>
          <w:rPr>
            <w:rFonts w:ascii="Cambria Math" w:hAnsi="Cambria Math"/>
            <w:lang w:val="en-US"/>
          </w:rPr>
          <m:t>0+0</m:t>
        </m:r>
        <m:r>
          <w:rPr>
            <w:rFonts w:ascii="Cambria Math" w:hAnsi="Cambria Math"/>
          </w:rPr>
          <m:t>=0,1</m:t>
        </m:r>
        <m:r>
          <w:rPr>
            <w:rFonts w:ascii="Cambria Math" w:hAnsi="Cambria Math"/>
            <w:lang w:val="en-US"/>
          </w:rPr>
          <m:t>03</m:t>
        </m:r>
      </m:oMath>
      <w:r w:rsidR="0081632B">
        <w:rPr>
          <w:iCs/>
        </w:rPr>
        <w:t xml:space="preserve"> </w:t>
      </w:r>
    </w:p>
    <w:p w14:paraId="681B3669" w14:textId="13B5FF04" w:rsidR="0081632B" w:rsidRDefault="0081632B" w:rsidP="00130279"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e>
        </m:d>
        <m:r>
          <w:rPr>
            <w:rFonts w:ascii="Cambria Math" w:hAnsi="Cambria Math"/>
            <w:lang w:val="en-US"/>
          </w:rPr>
          <m:t>=0</m:t>
        </m:r>
        <m:r>
          <w:rPr>
            <w:rFonts w:ascii="Cambria Math" w:hAnsi="Cambria Math"/>
          </w:rPr>
          <m:t>,003+0,3</m:t>
        </m:r>
        <m:r>
          <w:rPr>
            <w:rFonts w:ascii="Cambria Math" w:hAnsi="Cambria Math"/>
            <w:lang w:val="en-US"/>
          </w:rPr>
          <m:t>88</m:t>
        </m:r>
        <m:r>
          <w:rPr>
            <w:rFonts w:ascii="Cambria Math" w:hAnsi="Cambria Math"/>
          </w:rPr>
          <m:t>+0+0,0038=0,</m:t>
        </m:r>
        <m:r>
          <w:rPr>
            <w:rFonts w:ascii="Cambria Math" w:hAnsi="Cambria Math"/>
            <w:lang w:val="en-US"/>
          </w:rPr>
          <m:t>3948</m:t>
        </m:r>
      </m:oMath>
      <w:r w:rsidR="004B2291">
        <w:rPr>
          <w:i/>
          <w:iCs/>
        </w:rPr>
        <w:t xml:space="preserve"> </w:t>
      </w:r>
    </w:p>
    <w:p w14:paraId="11215C46" w14:textId="4A5C50BC" w:rsidR="00E14DF8" w:rsidRDefault="00E14DF8" w:rsidP="00130279">
      <w:pPr>
        <w:rPr>
          <w:iCs/>
        </w:r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val="en-US"/>
          </w:rPr>
          <m:t>=0</m:t>
        </m:r>
        <m:r>
          <w:rPr>
            <w:rFonts w:ascii="Cambria Math" w:hAnsi="Cambria Math"/>
          </w:rPr>
          <m:t>,002+0,004+0,3</m:t>
        </m:r>
        <m:r>
          <w:rPr>
            <w:rFonts w:ascii="Cambria Math" w:hAnsi="Cambria Math"/>
            <w:lang w:val="en-US"/>
          </w:rPr>
          <m:t xml:space="preserve">069+0,0076 </m:t>
        </m:r>
        <m:r>
          <w:rPr>
            <w:rFonts w:ascii="Cambria Math" w:hAnsi="Cambria Math"/>
          </w:rPr>
          <m:t>=0,3</m:t>
        </m:r>
        <m:r>
          <w:rPr>
            <w:rFonts w:ascii="Cambria Math" w:hAnsi="Cambria Math"/>
            <w:lang w:val="en-US"/>
          </w:rPr>
          <m:t>205</m:t>
        </m:r>
      </m:oMath>
      <w:r w:rsidR="00882659">
        <w:rPr>
          <w:i/>
        </w:rPr>
        <w:t xml:space="preserve"> </w:t>
      </w:r>
    </w:p>
    <w:p w14:paraId="6F38AD3F" w14:textId="6F2A1BEC" w:rsidR="00402B79" w:rsidRDefault="00402B79" w:rsidP="00130279">
      <w:pPr>
        <w:rPr>
          <w:lang w:val="en-US"/>
        </w:r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4</m:t>
                </m:r>
              </m:sub>
            </m:sSub>
          </m:e>
        </m:d>
        <m:r>
          <w:rPr>
            <w:rFonts w:ascii="Cambria Math" w:hAnsi="Cambria Math"/>
            <w:lang w:val="en-US"/>
          </w:rPr>
          <m:t>=0+0+0</m:t>
        </m:r>
        <m:r>
          <w:rPr>
            <w:rFonts w:ascii="Cambria Math" w:hAnsi="Cambria Math"/>
          </w:rPr>
          <m:t>,03</m:t>
        </m:r>
        <m:r>
          <w:rPr>
            <w:rFonts w:ascii="Cambria Math" w:hAnsi="Cambria Math"/>
            <w:lang w:val="en-US"/>
          </w:rPr>
          <m:t>1</m:t>
        </m:r>
        <m:r>
          <w:rPr>
            <w:rFonts w:ascii="Cambria Math" w:hAnsi="Cambria Math"/>
          </w:rPr>
          <m:t>+0,1</m:t>
        </m:r>
        <m:r>
          <w:rPr>
            <w:rFonts w:ascii="Cambria Math" w:hAnsi="Cambria Math"/>
            <w:lang w:val="en-US"/>
          </w:rPr>
          <m:t>786</m:t>
        </m:r>
        <m:r>
          <w:rPr>
            <w:rFonts w:ascii="Cambria Math" w:hAnsi="Cambria Math"/>
          </w:rPr>
          <m:t>=0,1817</m:t>
        </m:r>
      </m:oMath>
      <w:r w:rsidR="0021782D">
        <w:t xml:space="preserve"> </w:t>
      </w:r>
    </w:p>
    <w:p w14:paraId="3E855F57" w14:textId="77777777" w:rsidR="00275758" w:rsidRPr="00275758" w:rsidRDefault="00275758" w:rsidP="00130279">
      <w:pPr>
        <w:rPr>
          <w:lang w:val="en-US"/>
        </w:rPr>
      </w:pPr>
    </w:p>
    <w:p w14:paraId="0424E629" w14:textId="3242412C" w:rsidR="0021782D" w:rsidRPr="00275758" w:rsidRDefault="00000000" w:rsidP="00130279">
      <w:pPr>
        <w:rPr>
          <w:lang w:val="en-US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=0,103</m:t>
              </m:r>
              <m:r>
                <w:rPr>
                  <w:rFonts w:ascii="Cambria Math" w:hAnsi="Cambria Math"/>
                </w:rPr>
                <m:t>+0,3</m:t>
              </m:r>
              <m:r>
                <w:rPr>
                  <w:rFonts w:ascii="Cambria Math" w:hAnsi="Cambria Math"/>
                  <w:lang w:val="en-US"/>
                </w:rPr>
                <m:t>948</m:t>
              </m:r>
              <m:r>
                <w:rPr>
                  <w:rFonts w:ascii="Cambria Math" w:hAnsi="Cambria Math"/>
                </w:rPr>
                <m:t>+0,32</m:t>
              </m:r>
              <m:r>
                <w:rPr>
                  <w:rFonts w:ascii="Cambria Math" w:hAnsi="Cambria Math"/>
                  <w:lang w:val="en-US"/>
                </w:rPr>
                <m:t>05</m:t>
              </m:r>
              <m:r>
                <w:rPr>
                  <w:rFonts w:ascii="Cambria Math" w:hAnsi="Cambria Math"/>
                </w:rPr>
                <m:t>+0,1817=</m:t>
              </m:r>
            </m:e>
          </m:nary>
          <m:r>
            <w:rPr>
              <w:rFonts w:ascii="Cambria Math" w:hAnsi="Cambria Math"/>
            </w:rPr>
            <m:t>1</m:t>
          </m:r>
        </m:oMath>
      </m:oMathPara>
    </w:p>
    <w:p w14:paraId="7303BF67" w14:textId="77777777" w:rsidR="00275758" w:rsidRPr="00275758" w:rsidRDefault="00275758" w:rsidP="00130279">
      <w:pPr>
        <w:rPr>
          <w:lang w:val="en-US"/>
        </w:rPr>
      </w:pPr>
    </w:p>
    <w:p w14:paraId="611565F5" w14:textId="499F56F5" w:rsidR="0094286B" w:rsidRDefault="0094286B" w:rsidP="00BA3CE2">
      <w:r>
        <w:t xml:space="preserve">Найдём условные вероятности вида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  <m:e>
            <m:r>
              <w:rPr>
                <w:rFonts w:ascii="Cambria Math" w:hAnsi="Cambria Math"/>
              </w:rPr>
              <m:t>a</m:t>
            </m:r>
          </m:e>
        </m:d>
      </m:oMath>
      <w:r>
        <w:t xml:space="preserve"> и построим соответствующую матрицу условных вероятностей</w:t>
      </w:r>
      <w:r w:rsidR="00BA3CE2">
        <w:t>:</w:t>
      </w:r>
    </w:p>
    <w:p w14:paraId="2173C973" w14:textId="0CBB0DF5" w:rsidR="00B61F93" w:rsidRPr="00B61F93" w:rsidRDefault="00B61F93" w:rsidP="00B61F93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p(a₁|b₁) = p(a₁,b₁)/p(b₁) = 0,095/0,103 = 0,9223 </m:t>
          </m:r>
        </m:oMath>
      </m:oMathPara>
    </w:p>
    <w:p w14:paraId="720404E2" w14:textId="652E3FA4" w:rsidR="00B61F93" w:rsidRPr="00B61F93" w:rsidRDefault="00B61F93" w:rsidP="00B61F93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p(a₁|b₂) = p(a₁,b₂)/p(b₂) = 0,003/0,3948 = 0,0076</m:t>
          </m:r>
        </m:oMath>
      </m:oMathPara>
    </w:p>
    <w:p w14:paraId="1F3C5694" w14:textId="1FD226B9" w:rsidR="00B61F93" w:rsidRPr="00B61F93" w:rsidRDefault="00B61F93" w:rsidP="00B61F93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p(a₁|b₃) = p(a₁,b₃)/p(b₃) = 0,002/0,3205 = 0,0062</m:t>
          </m:r>
        </m:oMath>
      </m:oMathPara>
    </w:p>
    <w:p w14:paraId="68D224A2" w14:textId="76422DDA" w:rsidR="00B61F93" w:rsidRPr="00B61F93" w:rsidRDefault="00B61F93" w:rsidP="00B61F93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p(a₁|b₄) = p(a₁,b₄)/p(b₄) = 0/0,1817 = 0</m:t>
          </m:r>
        </m:oMath>
      </m:oMathPara>
    </w:p>
    <w:p w14:paraId="60D455E2" w14:textId="77777777" w:rsidR="00B61F93" w:rsidRPr="00B61F93" w:rsidRDefault="00B61F93" w:rsidP="00B61F93">
      <w:pPr>
        <w:rPr>
          <w:rFonts w:ascii="Cambria Math" w:hAnsi="Cambria Math"/>
          <w:oMath/>
        </w:rPr>
      </w:pPr>
    </w:p>
    <w:p w14:paraId="4CEFA2AE" w14:textId="0B716127" w:rsidR="00B61F93" w:rsidRPr="00B61F93" w:rsidRDefault="00B61F93" w:rsidP="00B61F93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p(a₂|b₁) = p(a₂,b₁)/p(b₁) = 0,008/0,103 = 0,0777</m:t>
          </m:r>
        </m:oMath>
      </m:oMathPara>
    </w:p>
    <w:p w14:paraId="2040D66A" w14:textId="3F79E6E2" w:rsidR="00B61F93" w:rsidRPr="00B61F93" w:rsidRDefault="00B61F93" w:rsidP="00B61F93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p(a₂|b₂) = p(a₂,b₂)/p(b₂) = 0,388/0,3948 = 0,9830</m:t>
          </m:r>
        </m:oMath>
      </m:oMathPara>
    </w:p>
    <w:p w14:paraId="726E54E1" w14:textId="5997F0B3" w:rsidR="00B61F93" w:rsidRPr="00B61F93" w:rsidRDefault="00B61F93" w:rsidP="00B61F93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p(a₂|b₃) = p(a₂,b₃)/p(b₃) = 0,004/0,3205 = 0,0125</m:t>
          </m:r>
        </m:oMath>
      </m:oMathPara>
    </w:p>
    <w:p w14:paraId="0DBB3AAC" w14:textId="7013E865" w:rsidR="00B61F93" w:rsidRPr="00B61F93" w:rsidRDefault="00B61F93" w:rsidP="00B61F93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p(a₂|b₄) = p(a₂,b₄)/p(b₄) = 0/0,1817 = 0</m:t>
          </m:r>
        </m:oMath>
      </m:oMathPara>
    </w:p>
    <w:p w14:paraId="62C68092" w14:textId="77777777" w:rsidR="00B61F93" w:rsidRPr="00B61F93" w:rsidRDefault="00B61F93" w:rsidP="00B61F93">
      <w:pPr>
        <w:rPr>
          <w:rFonts w:ascii="Cambria Math" w:hAnsi="Cambria Math"/>
          <w:oMath/>
        </w:rPr>
      </w:pPr>
    </w:p>
    <w:p w14:paraId="743F41B2" w14:textId="6B93428E" w:rsidR="00B61F93" w:rsidRPr="00B61F93" w:rsidRDefault="00B61F93" w:rsidP="00B61F93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p(a₃|b₁) = p(a₃,b₁)/p(b₁) = 0/0,103 = 0</m:t>
          </m:r>
        </m:oMath>
      </m:oMathPara>
    </w:p>
    <w:p w14:paraId="39C82FA4" w14:textId="758B01DB" w:rsidR="00B61F93" w:rsidRPr="00B61F93" w:rsidRDefault="00B61F93" w:rsidP="00B61F93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p(a₃|b₂) = p(a₃,b₂)/p(b₂) = 0/0,3948 = 0</m:t>
          </m:r>
        </m:oMath>
      </m:oMathPara>
    </w:p>
    <w:p w14:paraId="4FD888A9" w14:textId="6C8590E6" w:rsidR="00B61F93" w:rsidRPr="00B61F93" w:rsidRDefault="00B61F93" w:rsidP="00B61F93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p(a₃|b₃) = p(a₃,b₃)/p(b₃) = 0,3069/0,3205 = 0,9576</m:t>
          </m:r>
        </m:oMath>
      </m:oMathPara>
    </w:p>
    <w:p w14:paraId="40FF8C51" w14:textId="34946043" w:rsidR="00B61F93" w:rsidRPr="00B61F93" w:rsidRDefault="00B61F93" w:rsidP="00B61F93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p(a₃|b₄) = p(a₃,b₄)/p(b₄) = 0,0031/0,1817 = 0,0171</m:t>
          </m:r>
        </m:oMath>
      </m:oMathPara>
    </w:p>
    <w:p w14:paraId="26B6DFDC" w14:textId="77777777" w:rsidR="00B61F93" w:rsidRPr="00B61F93" w:rsidRDefault="00B61F93" w:rsidP="00B61F93">
      <w:pPr>
        <w:rPr>
          <w:rFonts w:ascii="Cambria Math" w:hAnsi="Cambria Math"/>
          <w:oMath/>
        </w:rPr>
      </w:pPr>
    </w:p>
    <w:p w14:paraId="50B6CBFE" w14:textId="4A8AEDAC" w:rsidR="00B61F93" w:rsidRPr="00B61F93" w:rsidRDefault="00B61F93" w:rsidP="00B61F93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p(a₄|b₁) = p(a₄,b₁)/p(b₁) = 0/0,103 = 0</m:t>
          </m:r>
        </m:oMath>
      </m:oMathPara>
    </w:p>
    <w:p w14:paraId="0FBCBDA5" w14:textId="1EAF39AC" w:rsidR="00B61F93" w:rsidRPr="00B61F93" w:rsidRDefault="00B61F93" w:rsidP="00B61F93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p(a₄|b₂) = p(a₄,b₂)/p(b₂) = 0,0038/0,3948 = 0,0096</m:t>
          </m:r>
        </m:oMath>
      </m:oMathPara>
    </w:p>
    <w:p w14:paraId="56C42BC5" w14:textId="2BCFCDC3" w:rsidR="00B61F93" w:rsidRPr="00B61F93" w:rsidRDefault="00B61F93" w:rsidP="00B61F93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p(a₄|b₃) = p(a₄,b₃)/p(b₃) = 0,0076/0,3205 = 0,0237</m:t>
          </m:r>
        </m:oMath>
      </m:oMathPara>
    </w:p>
    <w:p w14:paraId="3ED013AF" w14:textId="799CBAE6" w:rsidR="00B61F93" w:rsidRPr="00B61F93" w:rsidRDefault="00B61F93" w:rsidP="00B61F93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p(a₄|b₄) = p(a₄,b₄)/p(b₄) = 0,1786/0,1817 = 0,9829</m:t>
          </m:r>
        </m:oMath>
      </m:oMathPara>
    </w:p>
    <w:p w14:paraId="4F9008B9" w14:textId="77777777" w:rsidR="00B61F93" w:rsidRDefault="00B61F93" w:rsidP="00B61F93"/>
    <w:p w14:paraId="39FE6221" w14:textId="29BCCEA6" w:rsidR="00C36804" w:rsidRDefault="00B61F93" w:rsidP="00B61F93">
      <w:r>
        <w:t xml:space="preserve">Матрица условных вероятностей </w:t>
      </w:r>
      <m:oMath>
        <m:r>
          <w:rPr>
            <w:rFonts w:ascii="Cambria Math" w:hAnsi="Cambria Math"/>
          </w:rPr>
          <m:t>P(a|b):</m:t>
        </m:r>
      </m:oMath>
    </w:p>
    <w:p w14:paraId="4B508F3F" w14:textId="77777777" w:rsidR="00B61F93" w:rsidRDefault="00B61F93" w:rsidP="00B61F93"/>
    <w:p w14:paraId="3288BB85" w14:textId="562338CE" w:rsidR="00D04940" w:rsidRPr="00B61F93" w:rsidRDefault="00D04940" w:rsidP="00BA3CE2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a| b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  <m:r>
                            <w:rPr>
                              <w:rFonts w:ascii="Cambria Math" w:hAnsi="Cambria Math"/>
                            </w:rPr>
                            <m:t>,9223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  <m:r>
                            <w:rPr>
                              <w:rFonts w:ascii="Cambria Math" w:hAnsi="Cambria Math"/>
                            </w:rPr>
                            <m:t>,0076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  <m:r>
                            <w:rPr>
                              <w:rFonts w:ascii="Cambria Math" w:hAnsi="Cambria Math"/>
                            </w:rPr>
                            <m:t>,0777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  <m:r>
                            <w:rPr>
                              <w:rFonts w:ascii="Cambria Math" w:hAnsi="Cambria Math"/>
                            </w:rPr>
                            <m:t>,9830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0,0062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  <m:r>
                            <w:rPr>
                              <w:rFonts w:ascii="Cambria Math" w:hAnsi="Cambria Math"/>
                            </w:rPr>
                            <m:t>,0125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  <m:r>
                            <w:rPr>
                              <w:rFonts w:ascii="Cambria Math" w:hAnsi="Cambria Math"/>
                            </w:rPr>
                            <m:t>,0096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  <m:r>
                            <w:rPr>
                              <w:rFonts w:ascii="Cambria Math" w:hAnsi="Cambria Math"/>
                            </w:rPr>
                            <m:t>,9576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  <m:r>
                            <w:rPr>
                              <w:rFonts w:ascii="Cambria Math" w:hAnsi="Cambria Math"/>
                            </w:rPr>
                            <m:t>,0171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  <m:r>
                            <w:rPr>
                              <w:rFonts w:ascii="Cambria Math" w:hAnsi="Cambria Math"/>
                            </w:rPr>
                            <m:t>,0237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  <m:r>
                            <w:rPr>
                              <w:rFonts w:ascii="Cambria Math" w:hAnsi="Cambria Math"/>
                            </w:rPr>
                            <m:t>,9829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6B6556B8" w14:textId="77777777" w:rsidR="00B61F93" w:rsidRPr="00CA1CD3" w:rsidRDefault="00B61F93" w:rsidP="00BA3CE2"/>
    <w:p w14:paraId="12F1B41D" w14:textId="77777777" w:rsidR="000B1E5D" w:rsidRDefault="006536DB" w:rsidP="000B1E5D">
      <w:r>
        <w:t>Отсюда безусловные энтропии источника и получателя сообщений будут:</w:t>
      </w:r>
    </w:p>
    <w:p w14:paraId="63DFA83B" w14:textId="77777777" w:rsidR="000B1E5D" w:rsidRPr="000B1E5D" w:rsidRDefault="000B1E5D" w:rsidP="000B1E5D">
      <w:pPr>
        <w:ind w:left="-284" w:firstLine="993"/>
      </w:pPr>
      <m:oMathPara>
        <m:oMath>
          <m:r>
            <w:rPr>
              <w:rFonts w:ascii="Cambria Math" w:hAnsi="Cambria Math"/>
            </w:rPr>
            <m:t>H(A) = -[0,10*log₂(0,10) + 0,40*log₂(0,40) + 0,31*log₂(0,31) + 0,19*log₂(0,19)]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= -[0,10*(-3,3219) + 0,40*(-1,3219) + 0,31*(-1,6897) + 0,19*(-2,3959)]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= -[-0,3322 - 0,5288 - 0,5238 - 0,4552] = 1,8400 бит/символ</m:t>
          </m:r>
        </m:oMath>
      </m:oMathPara>
    </w:p>
    <w:p w14:paraId="57A08AFE" w14:textId="77777777" w:rsidR="000B1E5D" w:rsidRPr="000B1E5D" w:rsidRDefault="000B1E5D" w:rsidP="000B1E5D">
      <w:pPr>
        <w:ind w:left="-284" w:firstLine="993"/>
      </w:pPr>
    </w:p>
    <w:p w14:paraId="7C4F6A0D" w14:textId="1720E436" w:rsidR="000B1E5D" w:rsidRPr="000B1E5D" w:rsidRDefault="000B1E5D" w:rsidP="000B1E5D">
      <w:pPr>
        <w:ind w:left="-426" w:firstLine="1135"/>
      </w:pPr>
      <m:oMathPara>
        <m:oMath>
          <m:r>
            <w:rPr>
              <w:rFonts w:ascii="Cambria Math" w:hAnsi="Cambria Math"/>
            </w:rPr>
            <m:t>H(B) = -[0,103*log₂(0,103) + 0,3948*log₂(0,3948) + 0,3205*log₂(0,3205) + 0,1817*log₂(0,1817)]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= -[0,103*(-3,2793) + 0,3948*(-1,3409) + 0,3205*(-1,6415) + 0,1817*(-2,4601)]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= -[-0,3378 - 0,5294 - 0,5261 - 0,4469] = 1,8402 бит/символ</m:t>
          </m:r>
        </m:oMath>
      </m:oMathPara>
    </w:p>
    <w:p w14:paraId="28D4D88B" w14:textId="77777777" w:rsidR="000B1E5D" w:rsidRDefault="000B1E5D" w:rsidP="000B1E5D"/>
    <w:p w14:paraId="40FA29D8" w14:textId="4C6068BD" w:rsidR="000B1E5D" w:rsidRPr="000B1E5D" w:rsidRDefault="00FA15A9" w:rsidP="000B1E5D">
      <w:pPr>
        <w:ind w:firstLine="0"/>
        <w:jc w:val="left"/>
        <w:rPr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H</m:t>
          </m:r>
          <m:d>
            <m:dPr>
              <m:endChr m:val="|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</m:d>
          <m:r>
            <w:rPr>
              <w:rFonts w:ascii="Cambria Math" w:hAnsi="Cambria Math"/>
              <w:lang w:val="en-US"/>
            </w:rPr>
            <m:t>B)= -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a,b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*</m:t>
              </m:r>
              <m:func>
                <m:func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Cs/>
                          <w:lang w:val="en-US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e>
                  </m:d>
                </m:e>
              </m:func>
              <m:r>
                <w:rPr>
                  <w:rFonts w:ascii="Cambria Math" w:hAnsi="Cambria Math"/>
                  <w:lang w:val="en-US"/>
                </w:rPr>
                <m:t>=0,28</m:t>
              </m:r>
              <m:r>
                <w:rPr>
                  <w:rFonts w:ascii="Cambria Math" w:hAnsi="Cambria Math"/>
                </w:rPr>
                <m:t>06</m:t>
              </m:r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бит</m:t>
              </m:r>
              <m:r>
                <w:rPr>
                  <w:rFonts w:ascii="Cambria Math" w:hAnsi="Cambria Math"/>
                  <w:lang w:val="en-US"/>
                </w:rPr>
                <m:t xml:space="preserve"> / </m:t>
              </m:r>
              <m:r>
                <w:rPr>
                  <w:rFonts w:ascii="Cambria Math" w:hAnsi="Cambria Math"/>
                </w:rPr>
                <m:t>символ</m:t>
              </m:r>
            </m:e>
          </m:nary>
          <m:r>
            <w:rPr>
              <w:rFonts w:ascii="Cambria Math" w:hAnsi="Cambria Math"/>
              <w:lang w:val="en-US"/>
            </w:rPr>
            <m:t xml:space="preserve"> </m:t>
          </m:r>
        </m:oMath>
      </m:oMathPara>
    </w:p>
    <w:p w14:paraId="7779FAD2" w14:textId="541EECC3" w:rsidR="000F3772" w:rsidRPr="000B1E5D" w:rsidRDefault="000F3772" w:rsidP="000B1E5D">
      <w:pPr>
        <w:ind w:firstLine="0"/>
        <w:jc w:val="left"/>
        <w:rPr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H</m:t>
          </m:r>
          <m:d>
            <m:dPr>
              <m:endChr m:val="|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</m:d>
          <m:r>
            <w:rPr>
              <w:rFonts w:ascii="Cambria Math" w:hAnsi="Cambria Math"/>
              <w:lang w:val="en-US"/>
            </w:rPr>
            <m:t>A)=-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a, b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*</m:t>
              </m:r>
              <m:func>
                <m:func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Cs/>
                          <w:lang w:val="en-US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b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 xml:space="preserve">=0,2808 </m:t>
                  </m:r>
                  <m:r>
                    <w:rPr>
                      <w:rFonts w:ascii="Cambria Math" w:hAnsi="Cambria Math"/>
                    </w:rPr>
                    <m:t>бит</m:t>
                  </m:r>
                  <m:r>
                    <w:rPr>
                      <w:rFonts w:ascii="Cambria Math" w:hAnsi="Cambria Math"/>
                      <w:lang w:val="en-US"/>
                    </w:rPr>
                    <m:t>/</m:t>
                  </m:r>
                  <m:r>
                    <w:rPr>
                      <w:rFonts w:ascii="Cambria Math" w:hAnsi="Cambria Math"/>
                    </w:rPr>
                    <m:t>символ</m:t>
                  </m:r>
                </m:e>
              </m:func>
            </m:e>
          </m:nary>
        </m:oMath>
      </m:oMathPara>
    </w:p>
    <w:p w14:paraId="071CA504" w14:textId="77777777" w:rsidR="000B1E5D" w:rsidRPr="000B1E5D" w:rsidRDefault="000B1E5D" w:rsidP="007871BC">
      <w:pPr>
        <w:ind w:firstLine="0"/>
        <w:rPr>
          <w:iCs/>
        </w:rPr>
      </w:pPr>
    </w:p>
    <w:p w14:paraId="63770CBA" w14:textId="59B1AC2D" w:rsidR="00C274B2" w:rsidRDefault="00EC50F5" w:rsidP="007871BC">
      <w:pPr>
        <w:ind w:firstLine="0"/>
        <w:rPr>
          <w:i/>
          <w:iCs/>
        </w:rPr>
      </w:pPr>
      <m:oMath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t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0,01</m:t>
            </m:r>
          </m:den>
        </m:f>
        <m:r>
          <w:rPr>
            <w:rFonts w:ascii="Cambria Math" w:hAnsi="Cambria Math"/>
          </w:rPr>
          <m:t>=100 символов/сек</m:t>
        </m:r>
      </m:oMath>
      <w:r>
        <w:rPr>
          <w:i/>
          <w:iCs/>
        </w:rPr>
        <w:t xml:space="preserve"> </w:t>
      </w:r>
    </w:p>
    <w:p w14:paraId="2382FEFE" w14:textId="77777777" w:rsidR="000B1E5D" w:rsidRDefault="000B1E5D" w:rsidP="007871BC">
      <w:pPr>
        <w:ind w:firstLine="0"/>
        <w:rPr>
          <w:i/>
          <w:iCs/>
        </w:rPr>
      </w:pPr>
    </w:p>
    <w:p w14:paraId="7AD83134" w14:textId="00903640" w:rsidR="00547959" w:rsidRDefault="00547959" w:rsidP="007871BC">
      <w:pPr>
        <w:ind w:firstLine="0"/>
      </w:pPr>
      <w:r>
        <w:t>Отсюда пропускная способность будет:</w:t>
      </w:r>
    </w:p>
    <w:p w14:paraId="731407BA" w14:textId="65FC64B3" w:rsidR="00547959" w:rsidRPr="000B1E5D" w:rsidRDefault="00547959" w:rsidP="007871BC">
      <w:pPr>
        <w:ind w:firstLine="0"/>
        <w:rPr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C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n</m:t>
          </m:r>
          <m:r>
            <w:rPr>
              <w:rFonts w:ascii="Cambria Math" w:hAnsi="Cambria Math"/>
            </w:rPr>
            <m:t>*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</m:d>
            </m:e>
          </m:d>
          <m:r>
            <w:rPr>
              <w:rFonts w:ascii="Cambria Math" w:hAnsi="Cambria Math"/>
            </w:rPr>
            <m:t>=100*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1,8400-0,2806</m:t>
              </m:r>
            </m:e>
          </m:d>
          <m:r>
            <w:rPr>
              <w:rFonts w:ascii="Cambria Math" w:hAnsi="Cambria Math"/>
            </w:rPr>
            <m:t>=155,94 бит/сек</m:t>
          </m:r>
        </m:oMath>
      </m:oMathPara>
    </w:p>
    <w:p w14:paraId="702B22ED" w14:textId="571544C7" w:rsidR="00B64ED2" w:rsidRDefault="00B64ED2" w:rsidP="007871BC">
      <w:pPr>
        <w:ind w:firstLine="0"/>
        <w:rPr>
          <w:i/>
          <w:iCs/>
        </w:rPr>
      </w:pPr>
      <m:oMath>
        <m:r>
          <w:rPr>
            <w:rFonts w:ascii="Cambria Math" w:hAnsi="Cambria Math"/>
          </w:rPr>
          <m:t>C=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*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H</m:t>
            </m:r>
            <m:d>
              <m:d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</m:d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H</m:t>
            </m:r>
            <m:d>
              <m:d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</m:d>
          </m:e>
        </m:d>
        <m:r>
          <w:rPr>
            <w:rFonts w:ascii="Cambria Math" w:hAnsi="Cambria Math"/>
          </w:rPr>
          <m:t>=100*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1,8402-0,2808</m:t>
            </m:r>
          </m:e>
        </m:d>
        <m:r>
          <w:rPr>
            <w:rFonts w:ascii="Cambria Math" w:hAnsi="Cambria Math"/>
          </w:rPr>
          <m:t>=155,94 бит/сек</m:t>
        </m:r>
      </m:oMath>
      <w:r w:rsidR="0083025C">
        <w:rPr>
          <w:i/>
          <w:iCs/>
        </w:rPr>
        <w:t xml:space="preserve"> </w:t>
      </w:r>
    </w:p>
    <w:p w14:paraId="661A5CE6" w14:textId="77777777" w:rsidR="000B1E5D" w:rsidRDefault="000B1E5D" w:rsidP="007871BC">
      <w:pPr>
        <w:ind w:firstLine="0"/>
      </w:pPr>
    </w:p>
    <w:p w14:paraId="475E9228" w14:textId="77777777" w:rsidR="0023254D" w:rsidRPr="000B1E5D" w:rsidRDefault="0023254D" w:rsidP="0023254D">
      <w:pPr>
        <w:pStyle w:val="1"/>
        <w:rPr>
          <w:b/>
          <w:bCs w:val="0"/>
        </w:rPr>
      </w:pPr>
      <w:bookmarkStart w:id="5" w:name="_Toc182850347"/>
      <w:r w:rsidRPr="000B1E5D">
        <w:rPr>
          <w:b/>
          <w:bCs w:val="0"/>
        </w:rPr>
        <w:t>Вывод</w:t>
      </w:r>
      <w:bookmarkEnd w:id="5"/>
    </w:p>
    <w:p w14:paraId="43C0F48D" w14:textId="43B93745" w:rsidR="0021100F" w:rsidRPr="0021100F" w:rsidRDefault="0023254D" w:rsidP="000B1E5D">
      <w:r>
        <w:t xml:space="preserve">В ходе выполнения лабораторной работы </w:t>
      </w:r>
      <w:r w:rsidR="004944D1">
        <w:t xml:space="preserve">было приобретено </w:t>
      </w:r>
      <w:r w:rsidR="004944D1" w:rsidRPr="00DD054D">
        <w:rPr>
          <w:szCs w:val="28"/>
        </w:rPr>
        <w:t>умение рассчитывать пропускную способность дискретного симметричного канала связи при наличии помех.</w:t>
      </w:r>
      <w:r w:rsidR="004944D1">
        <w:t xml:space="preserve"> </w:t>
      </w:r>
      <w:r w:rsidR="00354EAD">
        <w:t xml:space="preserve">В результате вычислений при заданном </w:t>
      </w:r>
      <w:r w:rsidR="004A70E4">
        <w:t xml:space="preserve">варианте были получены значения пропускных способностей для канала связи </w:t>
      </w:r>
      <m:oMath>
        <m:r>
          <w:rPr>
            <w:rFonts w:ascii="Cambria Math" w:hAnsi="Cambria Math"/>
          </w:rPr>
          <m:t>С=155,94 бит/сек</m:t>
        </m:r>
      </m:oMath>
    </w:p>
    <w:p w14:paraId="32EE4A43" w14:textId="77777777" w:rsidR="0021100F" w:rsidRPr="0021100F" w:rsidRDefault="0021100F" w:rsidP="0021100F"/>
    <w:p w14:paraId="06551E0E" w14:textId="77777777" w:rsidR="0021100F" w:rsidRDefault="0021100F" w:rsidP="0021100F">
      <w:pPr>
        <w:rPr>
          <w:iCs/>
        </w:rPr>
      </w:pPr>
    </w:p>
    <w:p w14:paraId="53E78E6E" w14:textId="77777777" w:rsidR="0021100F" w:rsidRPr="0021100F" w:rsidRDefault="0021100F" w:rsidP="0021100F">
      <w:pPr>
        <w:jc w:val="center"/>
      </w:pPr>
    </w:p>
    <w:sectPr w:rsidR="0021100F" w:rsidRPr="0021100F" w:rsidSect="0086551E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34" w:right="851" w:bottom="1134" w:left="85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63F08" w14:textId="77777777" w:rsidR="005B2642" w:rsidRDefault="005B2642" w:rsidP="00791B52">
      <w:r>
        <w:separator/>
      </w:r>
    </w:p>
  </w:endnote>
  <w:endnote w:type="continuationSeparator" w:id="0">
    <w:p w14:paraId="06D24613" w14:textId="77777777" w:rsidR="005B2642" w:rsidRDefault="005B2642" w:rsidP="00791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9654358"/>
      <w:docPartObj>
        <w:docPartGallery w:val="Page Numbers (Bottom of Page)"/>
        <w:docPartUnique/>
      </w:docPartObj>
    </w:sdtPr>
    <w:sdtContent>
      <w:p w14:paraId="31D29469" w14:textId="77777777" w:rsidR="00347FEF" w:rsidRDefault="00347FEF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6944DD8" w14:textId="77777777" w:rsidR="00791B52" w:rsidRDefault="00791B52" w:rsidP="00FA77FD">
    <w:pPr>
      <w:pStyle w:val="a8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DDFA8" w14:textId="77777777" w:rsidR="00791B52" w:rsidRDefault="00791B52" w:rsidP="00791B52">
    <w:pPr>
      <w:pStyle w:val="a8"/>
      <w:ind w:firstLine="0"/>
      <w:jc w:val="center"/>
    </w:pPr>
    <w:r>
      <w:t>Ростов-на-Дону</w:t>
    </w:r>
  </w:p>
  <w:p w14:paraId="6B59FC88" w14:textId="754459FA" w:rsidR="00791B52" w:rsidRDefault="00791B52" w:rsidP="00791B52">
    <w:pPr>
      <w:pStyle w:val="a8"/>
      <w:ind w:firstLine="0"/>
      <w:jc w:val="center"/>
    </w:pPr>
    <w:r>
      <w:t>202</w:t>
    </w:r>
    <w:r w:rsidR="004E4DFF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D8208" w14:textId="77777777" w:rsidR="005B2642" w:rsidRDefault="005B2642" w:rsidP="00791B52">
      <w:r>
        <w:separator/>
      </w:r>
    </w:p>
  </w:footnote>
  <w:footnote w:type="continuationSeparator" w:id="0">
    <w:p w14:paraId="491A6706" w14:textId="77777777" w:rsidR="005B2642" w:rsidRDefault="005B2642" w:rsidP="00791B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4FD85" w14:textId="77777777" w:rsidR="00791B52" w:rsidRDefault="00791B52" w:rsidP="00791B52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3D72" w14:textId="77777777" w:rsidR="00791B52" w:rsidRDefault="00791B52" w:rsidP="00791B52">
    <w:pPr>
      <w:pStyle w:val="a6"/>
      <w:ind w:firstLine="0"/>
    </w:pPr>
    <w:r>
      <w:rPr>
        <w:noProof/>
      </w:rPr>
      <w:drawing>
        <wp:anchor distT="0" distB="0" distL="0" distR="0" simplePos="0" relativeHeight="251660288" behindDoc="0" locked="0" layoutInCell="1" allowOverlap="1" wp14:anchorId="1262E0F1" wp14:editId="765C36F1">
          <wp:simplePos x="0" y="0"/>
          <wp:positionH relativeFrom="page">
            <wp:align>center</wp:align>
          </wp:positionH>
          <wp:positionV relativeFrom="paragraph">
            <wp:posOffset>-205740</wp:posOffset>
          </wp:positionV>
          <wp:extent cx="594995" cy="594995"/>
          <wp:effectExtent l="0" t="0" r="0" b="0"/>
          <wp:wrapTopAndBottom/>
          <wp:docPr id="1" name="image1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15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995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E6A61"/>
    <w:multiLevelType w:val="hybridMultilevel"/>
    <w:tmpl w:val="BD2230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A02726E"/>
    <w:multiLevelType w:val="hybridMultilevel"/>
    <w:tmpl w:val="ABF212A0"/>
    <w:lvl w:ilvl="0" w:tplc="FDDA52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A1C21B5"/>
    <w:multiLevelType w:val="hybridMultilevel"/>
    <w:tmpl w:val="4AF028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0340B2"/>
    <w:multiLevelType w:val="hybridMultilevel"/>
    <w:tmpl w:val="9E6865D2"/>
    <w:lvl w:ilvl="0" w:tplc="0A62B62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94E2579"/>
    <w:multiLevelType w:val="hybridMultilevel"/>
    <w:tmpl w:val="EF8EA300"/>
    <w:lvl w:ilvl="0" w:tplc="DD62A9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29575019">
    <w:abstractNumId w:val="2"/>
  </w:num>
  <w:num w:numId="2" w16cid:durableId="2090074887">
    <w:abstractNumId w:val="1"/>
  </w:num>
  <w:num w:numId="3" w16cid:durableId="1879514420">
    <w:abstractNumId w:val="0"/>
  </w:num>
  <w:num w:numId="4" w16cid:durableId="236944045">
    <w:abstractNumId w:val="4"/>
  </w:num>
  <w:num w:numId="5" w16cid:durableId="10218543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9CF"/>
    <w:rsid w:val="00004C18"/>
    <w:rsid w:val="00020393"/>
    <w:rsid w:val="00023CFC"/>
    <w:rsid w:val="00035845"/>
    <w:rsid w:val="0004060A"/>
    <w:rsid w:val="000530E7"/>
    <w:rsid w:val="00053F88"/>
    <w:rsid w:val="0005494C"/>
    <w:rsid w:val="00054C36"/>
    <w:rsid w:val="00065D45"/>
    <w:rsid w:val="000849AC"/>
    <w:rsid w:val="000A2B5B"/>
    <w:rsid w:val="000B1E5D"/>
    <w:rsid w:val="000B4F43"/>
    <w:rsid w:val="000B5F03"/>
    <w:rsid w:val="000C48E7"/>
    <w:rsid w:val="000C634A"/>
    <w:rsid w:val="000D1D26"/>
    <w:rsid w:val="000E04C5"/>
    <w:rsid w:val="000F3772"/>
    <w:rsid w:val="000F4B23"/>
    <w:rsid w:val="001006FC"/>
    <w:rsid w:val="00103D1A"/>
    <w:rsid w:val="00107AC6"/>
    <w:rsid w:val="001173A6"/>
    <w:rsid w:val="00130279"/>
    <w:rsid w:val="00142FD7"/>
    <w:rsid w:val="001448B0"/>
    <w:rsid w:val="00157DC5"/>
    <w:rsid w:val="00162026"/>
    <w:rsid w:val="001630BA"/>
    <w:rsid w:val="001726FA"/>
    <w:rsid w:val="00174BB2"/>
    <w:rsid w:val="00175D36"/>
    <w:rsid w:val="00186AC7"/>
    <w:rsid w:val="0018756E"/>
    <w:rsid w:val="00191696"/>
    <w:rsid w:val="00193FFE"/>
    <w:rsid w:val="001C5B9F"/>
    <w:rsid w:val="001C7ABE"/>
    <w:rsid w:val="001D26A6"/>
    <w:rsid w:val="001E7D8F"/>
    <w:rsid w:val="001F4756"/>
    <w:rsid w:val="002014D2"/>
    <w:rsid w:val="00201CBC"/>
    <w:rsid w:val="0021100F"/>
    <w:rsid w:val="0021245F"/>
    <w:rsid w:val="00216F74"/>
    <w:rsid w:val="0021782D"/>
    <w:rsid w:val="0023254D"/>
    <w:rsid w:val="002557EA"/>
    <w:rsid w:val="00271ECA"/>
    <w:rsid w:val="00273233"/>
    <w:rsid w:val="00275758"/>
    <w:rsid w:val="00284349"/>
    <w:rsid w:val="002A4C85"/>
    <w:rsid w:val="002F3783"/>
    <w:rsid w:val="00306583"/>
    <w:rsid w:val="00311C24"/>
    <w:rsid w:val="003337B3"/>
    <w:rsid w:val="00346CA9"/>
    <w:rsid w:val="00347FEF"/>
    <w:rsid w:val="00354EAD"/>
    <w:rsid w:val="003602B5"/>
    <w:rsid w:val="003665B1"/>
    <w:rsid w:val="003908C0"/>
    <w:rsid w:val="003934FA"/>
    <w:rsid w:val="003D63A4"/>
    <w:rsid w:val="003E00EB"/>
    <w:rsid w:val="003F76F0"/>
    <w:rsid w:val="00402B79"/>
    <w:rsid w:val="00450216"/>
    <w:rsid w:val="00454FC8"/>
    <w:rsid w:val="00460EB3"/>
    <w:rsid w:val="00462973"/>
    <w:rsid w:val="0047485E"/>
    <w:rsid w:val="004944D1"/>
    <w:rsid w:val="00497594"/>
    <w:rsid w:val="00497F2B"/>
    <w:rsid w:val="004A4C7F"/>
    <w:rsid w:val="004A70E4"/>
    <w:rsid w:val="004B2291"/>
    <w:rsid w:val="004C7B54"/>
    <w:rsid w:val="004D5CCF"/>
    <w:rsid w:val="004D63D2"/>
    <w:rsid w:val="004E18E7"/>
    <w:rsid w:val="004E4044"/>
    <w:rsid w:val="004E4DFF"/>
    <w:rsid w:val="004F01C0"/>
    <w:rsid w:val="00514F3D"/>
    <w:rsid w:val="005262D5"/>
    <w:rsid w:val="00526ECC"/>
    <w:rsid w:val="005300CF"/>
    <w:rsid w:val="005356C2"/>
    <w:rsid w:val="00547959"/>
    <w:rsid w:val="005545D2"/>
    <w:rsid w:val="005641DE"/>
    <w:rsid w:val="00584530"/>
    <w:rsid w:val="00585724"/>
    <w:rsid w:val="005A3959"/>
    <w:rsid w:val="005B029C"/>
    <w:rsid w:val="005B2642"/>
    <w:rsid w:val="005B5604"/>
    <w:rsid w:val="005E6040"/>
    <w:rsid w:val="005F1532"/>
    <w:rsid w:val="00601804"/>
    <w:rsid w:val="00603D22"/>
    <w:rsid w:val="00615E0D"/>
    <w:rsid w:val="006222C3"/>
    <w:rsid w:val="00626273"/>
    <w:rsid w:val="00627FCB"/>
    <w:rsid w:val="00631FEA"/>
    <w:rsid w:val="00653605"/>
    <w:rsid w:val="006536DB"/>
    <w:rsid w:val="006B749A"/>
    <w:rsid w:val="006E0B74"/>
    <w:rsid w:val="006E2295"/>
    <w:rsid w:val="00705C82"/>
    <w:rsid w:val="007200B0"/>
    <w:rsid w:val="00720E9C"/>
    <w:rsid w:val="00723873"/>
    <w:rsid w:val="00731427"/>
    <w:rsid w:val="00741805"/>
    <w:rsid w:val="007539CF"/>
    <w:rsid w:val="00781F92"/>
    <w:rsid w:val="007871BC"/>
    <w:rsid w:val="00791B52"/>
    <w:rsid w:val="007B602C"/>
    <w:rsid w:val="007E2DC3"/>
    <w:rsid w:val="007F2397"/>
    <w:rsid w:val="007F7FE9"/>
    <w:rsid w:val="008148AE"/>
    <w:rsid w:val="0081632B"/>
    <w:rsid w:val="0081715F"/>
    <w:rsid w:val="0083025C"/>
    <w:rsid w:val="00843297"/>
    <w:rsid w:val="00845234"/>
    <w:rsid w:val="00846818"/>
    <w:rsid w:val="00851B42"/>
    <w:rsid w:val="00852ED0"/>
    <w:rsid w:val="0086551E"/>
    <w:rsid w:val="00882659"/>
    <w:rsid w:val="00891AD2"/>
    <w:rsid w:val="008A4137"/>
    <w:rsid w:val="008A74CA"/>
    <w:rsid w:val="008C1A57"/>
    <w:rsid w:val="008C2598"/>
    <w:rsid w:val="008D1F8E"/>
    <w:rsid w:val="008D3B22"/>
    <w:rsid w:val="008E7A7C"/>
    <w:rsid w:val="009078E4"/>
    <w:rsid w:val="00914858"/>
    <w:rsid w:val="0094286B"/>
    <w:rsid w:val="00946CC5"/>
    <w:rsid w:val="00963D0D"/>
    <w:rsid w:val="009653A4"/>
    <w:rsid w:val="00966356"/>
    <w:rsid w:val="009D3625"/>
    <w:rsid w:val="009D3AC4"/>
    <w:rsid w:val="009E5E27"/>
    <w:rsid w:val="009F7970"/>
    <w:rsid w:val="00A10947"/>
    <w:rsid w:val="00A14615"/>
    <w:rsid w:val="00A413AA"/>
    <w:rsid w:val="00A53CE7"/>
    <w:rsid w:val="00A96DF5"/>
    <w:rsid w:val="00AB6FB3"/>
    <w:rsid w:val="00AC56D4"/>
    <w:rsid w:val="00AC79BC"/>
    <w:rsid w:val="00B028C8"/>
    <w:rsid w:val="00B2775A"/>
    <w:rsid w:val="00B41839"/>
    <w:rsid w:val="00B61F93"/>
    <w:rsid w:val="00B622D1"/>
    <w:rsid w:val="00B64ED2"/>
    <w:rsid w:val="00B806BD"/>
    <w:rsid w:val="00B81D75"/>
    <w:rsid w:val="00B843A9"/>
    <w:rsid w:val="00B943E6"/>
    <w:rsid w:val="00BA3CE2"/>
    <w:rsid w:val="00BA7B0B"/>
    <w:rsid w:val="00BB0179"/>
    <w:rsid w:val="00BE022F"/>
    <w:rsid w:val="00BE11B9"/>
    <w:rsid w:val="00BF5E9E"/>
    <w:rsid w:val="00BF7103"/>
    <w:rsid w:val="00C02B90"/>
    <w:rsid w:val="00C14062"/>
    <w:rsid w:val="00C23E12"/>
    <w:rsid w:val="00C274B2"/>
    <w:rsid w:val="00C35849"/>
    <w:rsid w:val="00C36804"/>
    <w:rsid w:val="00C41584"/>
    <w:rsid w:val="00C420D0"/>
    <w:rsid w:val="00C457E5"/>
    <w:rsid w:val="00C6244C"/>
    <w:rsid w:val="00C624E5"/>
    <w:rsid w:val="00C73576"/>
    <w:rsid w:val="00C8250D"/>
    <w:rsid w:val="00C9428C"/>
    <w:rsid w:val="00C95A5D"/>
    <w:rsid w:val="00CA1A36"/>
    <w:rsid w:val="00CA1CD3"/>
    <w:rsid w:val="00CA7C18"/>
    <w:rsid w:val="00CB5B82"/>
    <w:rsid w:val="00CC18C7"/>
    <w:rsid w:val="00CC3565"/>
    <w:rsid w:val="00CD2384"/>
    <w:rsid w:val="00D03636"/>
    <w:rsid w:val="00D04940"/>
    <w:rsid w:val="00D10FE9"/>
    <w:rsid w:val="00D146C5"/>
    <w:rsid w:val="00D32873"/>
    <w:rsid w:val="00D45DE9"/>
    <w:rsid w:val="00D66CB6"/>
    <w:rsid w:val="00D73C52"/>
    <w:rsid w:val="00D8133B"/>
    <w:rsid w:val="00D91654"/>
    <w:rsid w:val="00D9782E"/>
    <w:rsid w:val="00DA2A92"/>
    <w:rsid w:val="00DA6312"/>
    <w:rsid w:val="00DD10F1"/>
    <w:rsid w:val="00DD47BD"/>
    <w:rsid w:val="00DE00B7"/>
    <w:rsid w:val="00E013B9"/>
    <w:rsid w:val="00E0645A"/>
    <w:rsid w:val="00E14DF8"/>
    <w:rsid w:val="00E70EAE"/>
    <w:rsid w:val="00EB625A"/>
    <w:rsid w:val="00EB7944"/>
    <w:rsid w:val="00EC50F5"/>
    <w:rsid w:val="00ED4025"/>
    <w:rsid w:val="00ED64F5"/>
    <w:rsid w:val="00ED793C"/>
    <w:rsid w:val="00EF4D60"/>
    <w:rsid w:val="00F001BC"/>
    <w:rsid w:val="00F155E1"/>
    <w:rsid w:val="00F22342"/>
    <w:rsid w:val="00F42B9C"/>
    <w:rsid w:val="00F53C8F"/>
    <w:rsid w:val="00F6392D"/>
    <w:rsid w:val="00F83BB3"/>
    <w:rsid w:val="00F934C3"/>
    <w:rsid w:val="00FA15A9"/>
    <w:rsid w:val="00FA23D3"/>
    <w:rsid w:val="00FA77FD"/>
    <w:rsid w:val="00FB18C9"/>
    <w:rsid w:val="00FB1DA0"/>
    <w:rsid w:val="00FE460D"/>
    <w:rsid w:val="00FF0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5CE3CF"/>
  <w15:chartTrackingRefBased/>
  <w15:docId w15:val="{BB8BD635-5499-451F-BB17-334606800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551E"/>
    <w:pPr>
      <w:widowControl w:val="0"/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B7944"/>
    <w:pPr>
      <w:outlineLvl w:val="0"/>
    </w:pPr>
    <w:rPr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95A5D"/>
    <w:pPr>
      <w:keepNext/>
      <w:keepLines/>
      <w:widowControl/>
      <w:autoSpaceDE/>
      <w:autoSpaceDN/>
      <w:spacing w:before="120" w:after="120"/>
      <w:outlineLvl w:val="1"/>
    </w:pPr>
    <w:rPr>
      <w:rFonts w:eastAsiaTheme="majorEastAsia" w:cstheme="majorBidi"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95A5D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EB7944"/>
    <w:rPr>
      <w:rFonts w:ascii="Times New Roman" w:eastAsia="Times New Roman" w:hAnsi="Times New Roman" w:cs="Times New Roman"/>
      <w:bCs/>
      <w:sz w:val="28"/>
      <w:szCs w:val="28"/>
    </w:rPr>
  </w:style>
  <w:style w:type="paragraph" w:styleId="a3">
    <w:name w:val="Body Text"/>
    <w:basedOn w:val="a"/>
    <w:link w:val="a4"/>
    <w:uiPriority w:val="1"/>
    <w:semiHidden/>
    <w:unhideWhenUsed/>
    <w:qFormat/>
    <w:rsid w:val="00791B52"/>
    <w:pPr>
      <w:ind w:left="113"/>
    </w:pPr>
    <w:rPr>
      <w:szCs w:val="28"/>
    </w:rPr>
  </w:style>
  <w:style w:type="character" w:customStyle="1" w:styleId="a4">
    <w:name w:val="Основной текст Знак"/>
    <w:basedOn w:val="a0"/>
    <w:link w:val="a3"/>
    <w:uiPriority w:val="1"/>
    <w:semiHidden/>
    <w:rsid w:val="00791B52"/>
    <w:rPr>
      <w:rFonts w:ascii="Times New Roman" w:eastAsia="Times New Roman" w:hAnsi="Times New Roman" w:cs="Times New Roman"/>
      <w:sz w:val="28"/>
      <w:szCs w:val="28"/>
    </w:rPr>
  </w:style>
  <w:style w:type="table" w:styleId="a5">
    <w:name w:val="Table Grid"/>
    <w:basedOn w:val="a1"/>
    <w:uiPriority w:val="39"/>
    <w:rsid w:val="00791B5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8">
    <w:name w:val="footer"/>
    <w:basedOn w:val="a"/>
    <w:link w:val="a9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a">
    <w:name w:val="TOC Heading"/>
    <w:basedOn w:val="1"/>
    <w:next w:val="a"/>
    <w:uiPriority w:val="39"/>
    <w:unhideWhenUsed/>
    <w:qFormat/>
    <w:rsid w:val="00EB7944"/>
    <w:pPr>
      <w:spacing w:before="240" w:line="259" w:lineRule="auto"/>
      <w:jc w:val="center"/>
      <w:outlineLvl w:val="9"/>
    </w:pPr>
    <w:rPr>
      <w:sz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557EA"/>
    <w:pPr>
      <w:spacing w:after="100"/>
      <w:ind w:left="240"/>
    </w:pPr>
  </w:style>
  <w:style w:type="character" w:styleId="ab">
    <w:name w:val="Hyperlink"/>
    <w:basedOn w:val="a0"/>
    <w:uiPriority w:val="99"/>
    <w:unhideWhenUsed/>
    <w:rsid w:val="002557EA"/>
    <w:rPr>
      <w:color w:val="0563C1" w:themeColor="hyperlink"/>
      <w:u w:val="single"/>
    </w:rPr>
  </w:style>
  <w:style w:type="paragraph" w:styleId="ac">
    <w:name w:val="List Paragraph"/>
    <w:basedOn w:val="a"/>
    <w:uiPriority w:val="34"/>
    <w:qFormat/>
    <w:rsid w:val="000E04C5"/>
    <w:pPr>
      <w:widowControl/>
      <w:autoSpaceDE/>
      <w:autoSpaceDN/>
      <w:spacing w:after="200" w:line="276" w:lineRule="auto"/>
      <w:ind w:left="720" w:firstLine="0"/>
      <w:contextualSpacing/>
      <w:jc w:val="left"/>
    </w:pPr>
    <w:rPr>
      <w:rFonts w:eastAsiaTheme="minorHAnsi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B81D75"/>
    <w:pPr>
      <w:spacing w:after="100"/>
    </w:pPr>
  </w:style>
  <w:style w:type="paragraph" w:styleId="ad">
    <w:name w:val="caption"/>
    <w:basedOn w:val="a"/>
    <w:next w:val="a"/>
    <w:uiPriority w:val="35"/>
    <w:unhideWhenUsed/>
    <w:qFormat/>
    <w:rsid w:val="005B029C"/>
    <w:pPr>
      <w:spacing w:after="200"/>
    </w:pPr>
    <w:rPr>
      <w:iCs/>
      <w:szCs w:val="18"/>
    </w:rPr>
  </w:style>
  <w:style w:type="character" w:styleId="ae">
    <w:name w:val="Placeholder Text"/>
    <w:basedOn w:val="a0"/>
    <w:uiPriority w:val="99"/>
    <w:semiHidden/>
    <w:rsid w:val="000A2B5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39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rgey\OneDrive\Documents\&#1053;&#1072;&#1089;&#1090;&#1088;&#1072;&#1080;&#1074;&#1072;&#1077;&#1084;&#1099;&#1077;%20&#1096;&#1072;&#1073;&#1083;&#1086;&#1085;&#1099;%20Office\&#1051;&#1072;&#1073;&#1086;&#1088;&#1072;&#1090;&#1086;&#1088;&#1085;&#1072;&#1103;%20&#1088;&#1072;&#1073;&#1086;&#1090;&#1072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36E3A-620E-48BB-8C1B-EE559E336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Лабораторная работа.dotx</Template>
  <TotalTime>234</TotalTime>
  <Pages>4</Pages>
  <Words>789</Words>
  <Characters>4502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Ковалец ПК</cp:lastModifiedBy>
  <cp:revision>180</cp:revision>
  <dcterms:created xsi:type="dcterms:W3CDTF">2024-11-18T13:32:00Z</dcterms:created>
  <dcterms:modified xsi:type="dcterms:W3CDTF">2025-11-17T22:04:00Z</dcterms:modified>
</cp:coreProperties>
</file>