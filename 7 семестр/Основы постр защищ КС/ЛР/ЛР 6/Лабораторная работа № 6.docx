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54637F7A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093DB6">
        <w:rPr>
          <w:b/>
          <w:bCs/>
          <w:sz w:val="32"/>
          <w:szCs w:val="32"/>
        </w:rPr>
        <w:t>4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4D6BB494" w14:textId="0AB756AE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CA405C">
        <w:rPr>
          <w:lang w:bidi="ru-RU"/>
        </w:rPr>
        <w:t>Фильтрация трафика в сети с помощью контроля доступа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887DB0" w14:textId="77777777" w:rsidR="00760803" w:rsidRDefault="00760803" w:rsidP="00791B52">
      <w:pPr>
        <w:pStyle w:val="a3"/>
        <w:ind w:left="0" w:right="566"/>
        <w:rPr>
          <w:sz w:val="30"/>
        </w:rPr>
      </w:pPr>
    </w:p>
    <w:p w14:paraId="33EEB6FB" w14:textId="77777777" w:rsidR="00760803" w:rsidRDefault="00760803" w:rsidP="00791B52">
      <w:pPr>
        <w:pStyle w:val="a3"/>
        <w:ind w:left="0" w:right="566"/>
        <w:rPr>
          <w:sz w:val="30"/>
        </w:rPr>
      </w:pPr>
    </w:p>
    <w:p w14:paraId="47EBCC70" w14:textId="77777777" w:rsidR="00760803" w:rsidRDefault="00760803" w:rsidP="00791B52">
      <w:pPr>
        <w:pStyle w:val="a3"/>
        <w:ind w:left="0" w:right="566"/>
        <w:rPr>
          <w:sz w:val="30"/>
        </w:rPr>
      </w:pPr>
    </w:p>
    <w:p w14:paraId="1AD2E82F" w14:textId="77777777" w:rsidR="00760803" w:rsidRDefault="00760803" w:rsidP="00791B52">
      <w:pPr>
        <w:pStyle w:val="a3"/>
        <w:ind w:left="0" w:right="566"/>
        <w:rPr>
          <w:sz w:val="30"/>
        </w:rPr>
      </w:pPr>
    </w:p>
    <w:p w14:paraId="41196A94" w14:textId="77777777" w:rsidR="00760803" w:rsidRDefault="00760803" w:rsidP="00791B52">
      <w:pPr>
        <w:pStyle w:val="a3"/>
        <w:ind w:left="0" w:right="566"/>
        <w:rPr>
          <w:sz w:val="30"/>
        </w:rPr>
      </w:pPr>
    </w:p>
    <w:p w14:paraId="1F601985" w14:textId="77777777" w:rsidR="00760803" w:rsidRDefault="00760803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60803" w:rsidRPr="00760803" w14:paraId="0F65380E" w14:textId="77777777">
        <w:trPr>
          <w:trHeight w:val="432"/>
          <w:jc w:val="right"/>
        </w:trPr>
        <w:tc>
          <w:tcPr>
            <w:tcW w:w="5103" w:type="dxa"/>
            <w:hideMark/>
          </w:tcPr>
          <w:p w14:paraId="4322C4A1" w14:textId="77777777" w:rsidR="00760803" w:rsidRPr="00760803" w:rsidRDefault="00760803" w:rsidP="00760803">
            <w:r w:rsidRPr="00760803">
              <w:t>Выполнил: студент группы ВКБ42</w:t>
            </w:r>
          </w:p>
          <w:p w14:paraId="27DE1F58" w14:textId="77777777" w:rsidR="00760803" w:rsidRPr="00760803" w:rsidRDefault="00760803" w:rsidP="00760803">
            <w:r w:rsidRPr="00760803">
              <w:t>Ковалец Илья Андреевич</w:t>
            </w:r>
          </w:p>
        </w:tc>
      </w:tr>
      <w:tr w:rsidR="00760803" w:rsidRPr="00760803" w14:paraId="6F97AF8E" w14:textId="77777777">
        <w:trPr>
          <w:trHeight w:val="440"/>
          <w:jc w:val="right"/>
        </w:trPr>
        <w:tc>
          <w:tcPr>
            <w:tcW w:w="5103" w:type="dxa"/>
          </w:tcPr>
          <w:p w14:paraId="392436B2" w14:textId="77777777" w:rsidR="00760803" w:rsidRPr="00760803" w:rsidRDefault="00760803" w:rsidP="00760803"/>
          <w:p w14:paraId="3D531AB0" w14:textId="77777777" w:rsidR="00760803" w:rsidRPr="00760803" w:rsidRDefault="00760803" w:rsidP="00760803">
            <w:r w:rsidRPr="00760803">
              <w:t>Проверил: доцент</w:t>
            </w:r>
          </w:p>
          <w:p w14:paraId="3833AB7A" w14:textId="35730FD7" w:rsidR="00760803" w:rsidRPr="00760803" w:rsidRDefault="00760803" w:rsidP="00760803">
            <w:r>
              <w:t>Решетникова Ирина Витальевна</w:t>
            </w:r>
          </w:p>
          <w:p w14:paraId="3146437C" w14:textId="77777777" w:rsidR="00760803" w:rsidRPr="00760803" w:rsidRDefault="00760803" w:rsidP="00760803"/>
        </w:tc>
      </w:tr>
    </w:tbl>
    <w:p w14:paraId="3E79F1A3" w14:textId="77777777" w:rsidR="00791B52" w:rsidRDefault="00791B52" w:rsidP="00791B52"/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7AF66B60" w14:textId="1450D1D2" w:rsidR="002C5900" w:rsidRPr="00093DB6" w:rsidRDefault="008C1A57" w:rsidP="00093DB6">
      <w:pPr>
        <w:spacing w:line="360" w:lineRule="auto"/>
        <w:rPr>
          <w:lang w:bidi="ru-RU"/>
        </w:rPr>
      </w:pPr>
      <w:bookmarkStart w:id="1" w:name="_Toc205387754"/>
      <w:r w:rsidRPr="00683BB2">
        <w:rPr>
          <w:b/>
        </w:rPr>
        <w:lastRenderedPageBreak/>
        <w:t>Цель</w:t>
      </w:r>
      <w:bookmarkEnd w:id="1"/>
      <w:r w:rsidR="00093DB6" w:rsidRPr="009C1F6B">
        <w:rPr>
          <w:b/>
        </w:rPr>
        <w:t xml:space="preserve">: </w:t>
      </w:r>
      <w:r w:rsidR="00093DB6">
        <w:rPr>
          <w:lang w:bidi="ru-RU"/>
        </w:rPr>
        <w:t>овладеть</w:t>
      </w:r>
      <w:r w:rsidR="00093DB6" w:rsidRPr="00285C4D">
        <w:rPr>
          <w:lang w:bidi="ru-RU"/>
        </w:rPr>
        <w:t xml:space="preserve"> основными практическими навыками фильтрации трафика в сети с помощью списков контроля доступа (</w:t>
      </w:r>
      <w:r w:rsidR="00093DB6" w:rsidRPr="00285C4D">
        <w:rPr>
          <w:lang w:val="en-US" w:bidi="ru-RU"/>
        </w:rPr>
        <w:t>ACL</w:t>
      </w:r>
      <w:r w:rsidR="00093DB6" w:rsidRPr="00285C4D">
        <w:rPr>
          <w:lang w:bidi="ru-RU"/>
        </w:rPr>
        <w:t xml:space="preserve">), в программе </w:t>
      </w:r>
      <w:r w:rsidR="00093DB6" w:rsidRPr="00285C4D">
        <w:rPr>
          <w:lang w:val="en-US" w:bidi="ru-RU"/>
        </w:rPr>
        <w:t>Cisco</w:t>
      </w:r>
      <w:r w:rsidR="00093DB6" w:rsidRPr="00285C4D">
        <w:rPr>
          <w:lang w:bidi="ru-RU"/>
        </w:rPr>
        <w:t xml:space="preserve"> </w:t>
      </w:r>
      <w:r w:rsidR="00093DB6" w:rsidRPr="00285C4D">
        <w:rPr>
          <w:lang w:val="en-US" w:bidi="ru-RU"/>
        </w:rPr>
        <w:t>Packer</w:t>
      </w:r>
      <w:r w:rsidR="00093DB6" w:rsidRPr="00285C4D">
        <w:rPr>
          <w:lang w:bidi="ru-RU"/>
        </w:rPr>
        <w:t xml:space="preserve"> </w:t>
      </w:r>
      <w:r w:rsidR="00093DB6" w:rsidRPr="00285C4D">
        <w:rPr>
          <w:lang w:val="en-US" w:bidi="ru-RU"/>
        </w:rPr>
        <w:t>Tracer</w:t>
      </w:r>
      <w:r w:rsidR="00093DB6" w:rsidRPr="00285C4D">
        <w:rPr>
          <w:lang w:bidi="ru-RU"/>
        </w:rPr>
        <w:t>.</w:t>
      </w:r>
    </w:p>
    <w:p w14:paraId="534A5E49" w14:textId="09A8F9E9" w:rsidR="002C5900" w:rsidRPr="00B01E6F" w:rsidRDefault="00E324B3" w:rsidP="00B01E6F">
      <w:pPr>
        <w:pStyle w:val="1"/>
        <w:spacing w:line="360" w:lineRule="auto"/>
        <w:rPr>
          <w:b/>
          <w:bCs w:val="0"/>
        </w:rPr>
      </w:pPr>
      <w:bookmarkStart w:id="2" w:name="_Toc205387769"/>
      <w:r w:rsidRPr="00B01E6F">
        <w:rPr>
          <w:b/>
          <w:bCs w:val="0"/>
        </w:rPr>
        <w:t>Ход работы:</w:t>
      </w:r>
      <w:bookmarkEnd w:id="2"/>
    </w:p>
    <w:p w14:paraId="1666A68C" w14:textId="6892CF18" w:rsidR="00F56A44" w:rsidRPr="00093DB6" w:rsidRDefault="00F56A44" w:rsidP="00093DB6">
      <w:pPr>
        <w:spacing w:after="160" w:line="360" w:lineRule="auto"/>
        <w:jc w:val="left"/>
      </w:pPr>
      <w:bookmarkStart w:id="3" w:name="_Toc205387770"/>
      <w:r>
        <w:rPr>
          <w:b/>
          <w:bCs/>
        </w:rPr>
        <w:t>Задание</w:t>
      </w:r>
      <w:r w:rsidR="006502BE" w:rsidRPr="00B01E6F">
        <w:rPr>
          <w:b/>
          <w:bCs/>
        </w:rPr>
        <w:t xml:space="preserve"> 1.</w:t>
      </w:r>
      <w:bookmarkEnd w:id="3"/>
      <w:r w:rsidR="004852BB">
        <w:rPr>
          <w:b/>
          <w:bCs/>
        </w:rPr>
        <w:t xml:space="preserve"> </w:t>
      </w:r>
      <w:r w:rsidR="00093DB6">
        <w:t xml:space="preserve">Построить сеть, как показано на рисунке 1. </w:t>
      </w:r>
      <w:r w:rsidR="00093DB6" w:rsidRPr="00285C4D">
        <w:rPr>
          <w:rFonts w:cstheme="minorBidi"/>
          <w:lang w:val="en-US"/>
        </w:rPr>
        <w:t>VL</w:t>
      </w:r>
      <w:r w:rsidR="00093DB6" w:rsidRPr="00285C4D">
        <w:rPr>
          <w:rFonts w:cstheme="minorBidi"/>
        </w:rPr>
        <w:t>2 – сегмент бухгалтерии</w:t>
      </w:r>
      <w:r w:rsidR="00093DB6">
        <w:t xml:space="preserve">, </w:t>
      </w:r>
      <w:r w:rsidR="00093DB6" w:rsidRPr="00285C4D">
        <w:rPr>
          <w:lang w:val="en-US"/>
        </w:rPr>
        <w:t>VL</w:t>
      </w:r>
      <w:r w:rsidR="00093DB6" w:rsidRPr="00285C4D">
        <w:t>3 – сегмент пользователей</w:t>
      </w:r>
      <w:r w:rsidR="00093DB6">
        <w:t xml:space="preserve">, </w:t>
      </w:r>
      <w:r w:rsidR="00093DB6" w:rsidRPr="00285C4D">
        <w:rPr>
          <w:lang w:val="en-US"/>
        </w:rPr>
        <w:t>VL</w:t>
      </w:r>
      <w:r w:rsidR="00093DB6" w:rsidRPr="00285C4D">
        <w:t>4 – сегмент администрации</w:t>
      </w:r>
      <w:r w:rsidR="00093DB6">
        <w:t xml:space="preserve">, </w:t>
      </w:r>
      <w:r w:rsidR="00093DB6" w:rsidRPr="00285C4D">
        <w:rPr>
          <w:lang w:val="en-US"/>
        </w:rPr>
        <w:t>VL</w:t>
      </w:r>
      <w:r w:rsidR="00093DB6" w:rsidRPr="00285C4D">
        <w:t>5 – сегмент сервера 1С</w:t>
      </w:r>
      <w:r w:rsidR="00093DB6">
        <w:t>.</w:t>
      </w:r>
    </w:p>
    <w:p w14:paraId="4FD32AD8" w14:textId="13A89D49" w:rsidR="00B01E6F" w:rsidRPr="004852BB" w:rsidRDefault="00B01E6F" w:rsidP="004852BB">
      <w:pPr>
        <w:spacing w:line="360" w:lineRule="auto"/>
        <w:rPr>
          <w:b/>
          <w:bCs/>
        </w:rPr>
      </w:pPr>
      <w:r>
        <w:t xml:space="preserve">Для начала построим схему, как указывается в лабораторной работе. </w:t>
      </w:r>
      <w:r w:rsidR="00F56A44">
        <w:t xml:space="preserve">Схема представлена на рисунке 1. </w:t>
      </w:r>
    </w:p>
    <w:p w14:paraId="352D0770" w14:textId="339FE73F" w:rsidR="00C1305C" w:rsidRDefault="007776FC" w:rsidP="00C1305C">
      <w:pPr>
        <w:keepNext/>
        <w:jc w:val="center"/>
      </w:pPr>
      <w:r w:rsidRPr="007776FC">
        <w:drawing>
          <wp:inline distT="0" distB="0" distL="0" distR="0" wp14:anchorId="18772B8A" wp14:editId="3075CCC9">
            <wp:extent cx="5582429" cy="4582164"/>
            <wp:effectExtent l="0" t="0" r="0" b="8890"/>
            <wp:docPr id="896653478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53478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E3C2" w14:textId="414054A0" w:rsidR="006502BE" w:rsidRDefault="00F56A44" w:rsidP="00C1305C">
      <w:pPr>
        <w:pStyle w:val="ad"/>
        <w:jc w:val="center"/>
        <w:rPr>
          <w:sz w:val="24"/>
          <w:szCs w:val="16"/>
        </w:rPr>
      </w:pPr>
      <w:r w:rsidRPr="002050A6">
        <w:rPr>
          <w:sz w:val="24"/>
          <w:szCs w:val="16"/>
        </w:rPr>
        <w:t xml:space="preserve">Рисунок </w:t>
      </w:r>
      <w:r>
        <w:rPr>
          <w:sz w:val="24"/>
          <w:szCs w:val="16"/>
        </w:rPr>
        <w:t xml:space="preserve">1 </w:t>
      </w:r>
      <w:r w:rsidR="00C1305C" w:rsidRPr="002050A6">
        <w:rPr>
          <w:sz w:val="24"/>
          <w:szCs w:val="16"/>
        </w:rPr>
        <w:t>- схема сети</w:t>
      </w:r>
    </w:p>
    <w:p w14:paraId="53998A66" w14:textId="77777777" w:rsidR="002A46FC" w:rsidRDefault="002A46FC" w:rsidP="002A46FC"/>
    <w:p w14:paraId="48DE2C55" w14:textId="77777777" w:rsidR="007F4FEE" w:rsidRPr="002A46FC" w:rsidRDefault="007F4FEE" w:rsidP="002A46FC"/>
    <w:p w14:paraId="7A022279" w14:textId="37B1A5D5" w:rsidR="00CA405C" w:rsidRDefault="00F56A44" w:rsidP="00CA405C">
      <w:pPr>
        <w:spacing w:line="360" w:lineRule="auto"/>
      </w:pPr>
      <w:bookmarkStart w:id="4" w:name="_Toc205387771"/>
      <w:r>
        <w:rPr>
          <w:b/>
          <w:bCs/>
        </w:rPr>
        <w:t>Задание</w:t>
      </w:r>
      <w:r w:rsidR="006502BE" w:rsidRPr="002A46FC">
        <w:rPr>
          <w:b/>
          <w:bCs/>
        </w:rPr>
        <w:t xml:space="preserve"> 2.</w:t>
      </w:r>
      <w:bookmarkEnd w:id="4"/>
      <w:r w:rsidR="004852BB">
        <w:rPr>
          <w:b/>
          <w:bCs/>
        </w:rPr>
        <w:t xml:space="preserve"> </w:t>
      </w:r>
      <w:r w:rsidR="00CA405C">
        <w:t>Н</w:t>
      </w:r>
      <w:r w:rsidR="00CA405C" w:rsidRPr="00644056">
        <w:t>астрои</w:t>
      </w:r>
      <w:r w:rsidR="00CA405C">
        <w:t>ть</w:t>
      </w:r>
      <w:r w:rsidR="00CA405C" w:rsidRPr="00644056">
        <w:t xml:space="preserve"> </w:t>
      </w:r>
      <w:r w:rsidR="00CA405C" w:rsidRPr="00644056">
        <w:rPr>
          <w:lang w:val="en-US"/>
        </w:rPr>
        <w:t>NAT</w:t>
      </w:r>
      <w:r w:rsidR="00CA405C" w:rsidRPr="00644056">
        <w:t xml:space="preserve">. Для этого нам необходимо определить интерфейсы, которые будут являться внешними и внутренними для </w:t>
      </w:r>
      <w:r w:rsidR="00CA405C" w:rsidRPr="00644056">
        <w:rPr>
          <w:lang w:val="en-US"/>
        </w:rPr>
        <w:t>NATa</w:t>
      </w:r>
      <w:r w:rsidR="00CA405C" w:rsidRPr="00644056">
        <w:t xml:space="preserve">. </w:t>
      </w:r>
    </w:p>
    <w:p w14:paraId="78B256E7" w14:textId="319D7F8E" w:rsidR="00F64EDF" w:rsidRDefault="00F64EDF" w:rsidP="00CA405C">
      <w:pPr>
        <w:spacing w:line="360" w:lineRule="auto"/>
      </w:pPr>
      <w:r>
        <w:t>Для выполнения задания нужно з</w:t>
      </w:r>
      <w:r w:rsidRPr="00644056">
        <w:t>ай</w:t>
      </w:r>
      <w:r>
        <w:t>ти</w:t>
      </w:r>
      <w:r w:rsidRPr="00644056">
        <w:t xml:space="preserve"> на </w:t>
      </w:r>
      <w:r w:rsidRPr="00644056">
        <w:rPr>
          <w:lang w:val="en-US"/>
        </w:rPr>
        <w:t>Router</w:t>
      </w:r>
      <w:r w:rsidRPr="00644056">
        <w:t xml:space="preserve">0 и во вкладке </w:t>
      </w:r>
      <w:r w:rsidRPr="00644056">
        <w:rPr>
          <w:lang w:val="en-US"/>
        </w:rPr>
        <w:t>CLI</w:t>
      </w:r>
      <w:r w:rsidRPr="00644056">
        <w:t xml:space="preserve"> пропи</w:t>
      </w:r>
      <w:r>
        <w:t>сать</w:t>
      </w:r>
      <w:r w:rsidRPr="00644056">
        <w:t xml:space="preserve"> следующие значения</w:t>
      </w:r>
      <w:r>
        <w:t xml:space="preserve">, которые представлены на рисунке 2. </w:t>
      </w:r>
    </w:p>
    <w:p w14:paraId="58201C09" w14:textId="77777777" w:rsidR="00A92C1C" w:rsidRPr="00760803" w:rsidRDefault="00A92C1C" w:rsidP="00A92C1C">
      <w:pPr>
        <w:spacing w:line="360" w:lineRule="auto"/>
        <w:ind w:left="707"/>
      </w:pPr>
      <w:r>
        <w:lastRenderedPageBreak/>
        <w:t xml:space="preserve">Рассмотрим более подробно что делают данные команды. </w:t>
      </w:r>
    </w:p>
    <w:p w14:paraId="616637D3" w14:textId="16031E3A" w:rsidR="00A92C1C" w:rsidRDefault="00A92C1C" w:rsidP="00473479">
      <w:pPr>
        <w:pStyle w:val="ac"/>
        <w:numPr>
          <w:ilvl w:val="0"/>
          <w:numId w:val="16"/>
        </w:numPr>
        <w:spacing w:line="360" w:lineRule="auto"/>
        <w:ind w:left="0" w:firstLine="993"/>
      </w:pPr>
      <w:r w:rsidRPr="00473479">
        <w:rPr>
          <w:b/>
          <w:bCs/>
          <w:i/>
          <w:iCs/>
          <w:lang w:val="en-US"/>
        </w:rPr>
        <w:t>int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fa</w:t>
      </w:r>
      <w:r w:rsidRPr="00473479">
        <w:rPr>
          <w:b/>
          <w:bCs/>
          <w:i/>
          <w:iCs/>
        </w:rPr>
        <w:t>0/0</w:t>
      </w:r>
      <w:r w:rsidRPr="00760803">
        <w:t xml:space="preserve"> - </w:t>
      </w:r>
      <w:r>
        <w:t>п</w:t>
      </w:r>
      <w:r w:rsidRPr="00A92C1C">
        <w:t>ереходит</w:t>
      </w:r>
      <w:r w:rsidRPr="00760803">
        <w:t xml:space="preserve"> </w:t>
      </w:r>
      <w:r w:rsidRPr="00A92C1C">
        <w:t>в</w:t>
      </w:r>
      <w:r w:rsidRPr="00760803">
        <w:t xml:space="preserve"> </w:t>
      </w:r>
      <w:r w:rsidRPr="00A92C1C">
        <w:t>режим</w:t>
      </w:r>
      <w:r w:rsidRPr="00760803">
        <w:t xml:space="preserve"> </w:t>
      </w:r>
      <w:r w:rsidRPr="00A92C1C">
        <w:t>конфигурации</w:t>
      </w:r>
      <w:r w:rsidRPr="00760803">
        <w:t xml:space="preserve"> </w:t>
      </w:r>
      <w:r w:rsidRPr="00A92C1C">
        <w:t>интерфейса</w:t>
      </w:r>
      <w:r w:rsidRPr="00760803">
        <w:t xml:space="preserve"> </w:t>
      </w:r>
      <w:r w:rsidRPr="00760803">
        <w:rPr>
          <w:lang w:val="en-US"/>
        </w:rPr>
        <w:t>FastEthernet</w:t>
      </w:r>
      <w:r w:rsidRPr="00760803">
        <w:t>0/0.</w:t>
      </w:r>
      <w:r w:rsidR="009550CD" w:rsidRPr="00760803">
        <w:t xml:space="preserve"> </w:t>
      </w:r>
    </w:p>
    <w:p w14:paraId="759C8E8B" w14:textId="10AB568A" w:rsidR="009550CD" w:rsidRDefault="009550CD" w:rsidP="00473479">
      <w:pPr>
        <w:pStyle w:val="ac"/>
        <w:numPr>
          <w:ilvl w:val="0"/>
          <w:numId w:val="16"/>
        </w:numPr>
        <w:spacing w:line="360" w:lineRule="auto"/>
        <w:ind w:left="0" w:firstLine="993"/>
      </w:pPr>
      <w:r w:rsidRPr="00473479">
        <w:rPr>
          <w:b/>
          <w:bCs/>
          <w:i/>
          <w:iCs/>
          <w:lang w:val="en-US"/>
        </w:rPr>
        <w:t>ip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nat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outside</w:t>
      </w:r>
      <w:r w:rsidRPr="009550CD">
        <w:t xml:space="preserve"> – </w:t>
      </w:r>
      <w:r>
        <w:t>указывает</w:t>
      </w:r>
      <w:r w:rsidRPr="009550CD">
        <w:t xml:space="preserve">, </w:t>
      </w:r>
      <w:r>
        <w:t>что</w:t>
      </w:r>
      <w:r w:rsidRPr="009550CD">
        <w:t xml:space="preserve"> </w:t>
      </w:r>
      <w:r>
        <w:t>текущий</w:t>
      </w:r>
      <w:r w:rsidRPr="009550CD">
        <w:t xml:space="preserve"> </w:t>
      </w:r>
      <w:r>
        <w:t xml:space="preserve">интерфейс </w:t>
      </w:r>
      <w:r w:rsidRPr="009550CD">
        <w:t>(</w:t>
      </w:r>
      <w:r w:rsidRPr="00760803">
        <w:rPr>
          <w:lang w:val="en-US"/>
        </w:rPr>
        <w:t>fa</w:t>
      </w:r>
      <w:r w:rsidRPr="009550CD">
        <w:t xml:space="preserve">0/0) </w:t>
      </w:r>
      <w:r>
        <w:t xml:space="preserve">является внешним интерфейсом для </w:t>
      </w:r>
      <w:r w:rsidRPr="00760803">
        <w:rPr>
          <w:lang w:val="en-US"/>
        </w:rPr>
        <w:t>NAT</w:t>
      </w:r>
      <w:r>
        <w:t xml:space="preserve">. </w:t>
      </w:r>
      <w:r w:rsidRPr="009550CD">
        <w:t>Маршрутизатор должен знать, через какой интерфейс пакеты выходят во внешнюю сеть и возвращаются из нее. На этом интерфейсе будет происходить замена внутренних частных IP-адресов на внешний публичный IP-адрес (или пул адресов) при исходящем трафике, и обратная замена при входящем трафике.</w:t>
      </w:r>
    </w:p>
    <w:p w14:paraId="6ACB89B5" w14:textId="182399D8" w:rsidR="009550CD" w:rsidRPr="009550CD" w:rsidRDefault="009550CD" w:rsidP="00473479">
      <w:pPr>
        <w:pStyle w:val="ac"/>
        <w:numPr>
          <w:ilvl w:val="0"/>
          <w:numId w:val="16"/>
        </w:numPr>
        <w:spacing w:line="360" w:lineRule="auto"/>
        <w:ind w:left="0" w:firstLine="993"/>
      </w:pPr>
      <w:r w:rsidRPr="00473479">
        <w:rPr>
          <w:b/>
          <w:bCs/>
          <w:i/>
          <w:iCs/>
          <w:lang w:val="en-US"/>
        </w:rPr>
        <w:t>exit</w:t>
      </w:r>
      <w:r w:rsidRPr="009550CD">
        <w:t xml:space="preserve"> – </w:t>
      </w:r>
      <w:r>
        <w:t>выходит</w:t>
      </w:r>
      <w:r w:rsidRPr="009550CD">
        <w:t xml:space="preserve"> </w:t>
      </w:r>
      <w:r>
        <w:t>из</w:t>
      </w:r>
      <w:r w:rsidRPr="009550CD">
        <w:t xml:space="preserve"> </w:t>
      </w:r>
      <w:r>
        <w:t xml:space="preserve">режима конфигурации интерфейса </w:t>
      </w:r>
      <w:r w:rsidRPr="009550CD">
        <w:t>(</w:t>
      </w:r>
      <w:r w:rsidRPr="00760803">
        <w:rPr>
          <w:lang w:val="en-US"/>
        </w:rPr>
        <w:t>fa</w:t>
      </w:r>
      <w:r w:rsidRPr="009550CD">
        <w:t xml:space="preserve">0/0) </w:t>
      </w:r>
      <w:r>
        <w:t xml:space="preserve">обратно в глобальный режим конфигурации </w:t>
      </w:r>
      <w:r w:rsidRPr="009550CD">
        <w:t>(</w:t>
      </w:r>
      <w:r w:rsidRPr="00760803">
        <w:rPr>
          <w:lang w:val="en-US"/>
        </w:rPr>
        <w:t>Router</w:t>
      </w:r>
      <w:r w:rsidRPr="009550CD">
        <w:t>(</w:t>
      </w:r>
      <w:r w:rsidRPr="00760803">
        <w:rPr>
          <w:lang w:val="en-US"/>
        </w:rPr>
        <w:t>config</w:t>
      </w:r>
      <w:r w:rsidRPr="009550CD">
        <w:t xml:space="preserve">)#). </w:t>
      </w:r>
    </w:p>
    <w:p w14:paraId="6D9A0D23" w14:textId="0CD930C8" w:rsidR="009550CD" w:rsidRDefault="009550CD" w:rsidP="00473479">
      <w:pPr>
        <w:pStyle w:val="ac"/>
        <w:numPr>
          <w:ilvl w:val="0"/>
          <w:numId w:val="16"/>
        </w:numPr>
        <w:spacing w:line="360" w:lineRule="auto"/>
        <w:ind w:left="0" w:firstLine="993"/>
      </w:pPr>
      <w:r w:rsidRPr="00473479">
        <w:rPr>
          <w:b/>
          <w:bCs/>
          <w:i/>
          <w:iCs/>
          <w:lang w:val="en-US"/>
        </w:rPr>
        <w:t>int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range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fa</w:t>
      </w:r>
      <w:r w:rsidRPr="00473479">
        <w:rPr>
          <w:b/>
          <w:bCs/>
          <w:i/>
          <w:iCs/>
        </w:rPr>
        <w:t>0/1.2</w:t>
      </w:r>
      <w:r w:rsidRPr="009550CD">
        <w:t xml:space="preserve"> – </w:t>
      </w:r>
      <w:r>
        <w:t>переходит</w:t>
      </w:r>
      <w:r w:rsidRPr="009550CD">
        <w:t xml:space="preserve"> </w:t>
      </w:r>
      <w:r>
        <w:t>в</w:t>
      </w:r>
      <w:r w:rsidRPr="009550CD">
        <w:t xml:space="preserve"> </w:t>
      </w:r>
      <w:r>
        <w:t>режим</w:t>
      </w:r>
      <w:r w:rsidRPr="009550CD">
        <w:t xml:space="preserve"> </w:t>
      </w:r>
      <w:r>
        <w:t xml:space="preserve">конфигурации диапазона интерфейсов. В данном случае диапазон состоит только из одного субинтерфейса </w:t>
      </w:r>
      <w:r w:rsidRPr="00760803">
        <w:rPr>
          <w:lang w:val="en-US"/>
        </w:rPr>
        <w:t>FastEthernet</w:t>
      </w:r>
      <w:r w:rsidRPr="009550CD">
        <w:t>0/1.2. fa0/1.2 — это не физический интерфейс, а логический подынтерфейс, созданный на физическом интерфейсе fa0/1. Он обычно используется для маршрутизации трафика определенной VLAN (например, VLAN 2). Здесь настраивается внутренняя сторона NAT.</w:t>
      </w:r>
    </w:p>
    <w:p w14:paraId="43CAC2D5" w14:textId="05DABE15" w:rsidR="009550CD" w:rsidRDefault="009550CD" w:rsidP="00473479">
      <w:pPr>
        <w:pStyle w:val="ac"/>
        <w:numPr>
          <w:ilvl w:val="0"/>
          <w:numId w:val="16"/>
        </w:numPr>
        <w:spacing w:line="360" w:lineRule="auto"/>
        <w:ind w:left="0" w:firstLine="993"/>
      </w:pPr>
      <w:r w:rsidRPr="00473479">
        <w:rPr>
          <w:b/>
          <w:bCs/>
          <w:i/>
          <w:iCs/>
          <w:lang w:val="en-US"/>
        </w:rPr>
        <w:t>ip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nat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inside</w:t>
      </w:r>
      <w:r w:rsidRPr="009550CD">
        <w:t xml:space="preserve"> - </w:t>
      </w:r>
      <w:r>
        <w:t>у</w:t>
      </w:r>
      <w:r w:rsidRPr="009550CD">
        <w:t>казывает, что текущий субинтерфейс (или диапазон субинтерфейсов) fa0/1.2 является внутренним (inside) интерфейсом для NAT.</w:t>
      </w:r>
      <w:r>
        <w:t xml:space="preserve"> </w:t>
      </w:r>
      <w:r w:rsidRPr="009550CD">
        <w:t xml:space="preserve">Маршрутизатор должен знать, на каких интерфейсах находятся устройства с частными IP-адресами, которым нужен доступ в Интернет через NAT. Трафик, приходящий </w:t>
      </w:r>
      <w:r w:rsidRPr="00760803">
        <w:rPr>
          <w:i/>
          <w:iCs/>
        </w:rPr>
        <w:t>с</w:t>
      </w:r>
      <w:r w:rsidRPr="009550CD">
        <w:t xml:space="preserve"> этих интерфейсов, будет рассматриваться как "исходящий из локальной сети" и подлежащий трансляции NAT. Трафик, приходящий на эти интерфейсы после трансляции (ответы из интернета), будет подвергаться обратной трансляции.</w:t>
      </w:r>
    </w:p>
    <w:p w14:paraId="0796F26F" w14:textId="192EE73B" w:rsidR="009550CD" w:rsidRPr="00760803" w:rsidRDefault="009550CD" w:rsidP="00473479">
      <w:pPr>
        <w:spacing w:line="360" w:lineRule="auto"/>
      </w:pPr>
      <w:r>
        <w:t xml:space="preserve">В итоге имеем, что </w:t>
      </w:r>
      <w:r w:rsidRPr="009550CD">
        <w:t>ip nat outside: Назначен на интерфейс FastEthernet0/0. ip nat inside</w:t>
      </w:r>
      <w:r w:rsidRPr="009550CD">
        <w:rPr>
          <w:b/>
          <w:bCs/>
        </w:rPr>
        <w:t>:</w:t>
      </w:r>
      <w:r w:rsidRPr="009550CD">
        <w:t xml:space="preserve"> Назначено на субинтерфейсы:</w:t>
      </w:r>
      <w:r>
        <w:t xml:space="preserve"> </w:t>
      </w:r>
      <w:r w:rsidRPr="009550CD">
        <w:t>FastEthernet0/1.2, FastEthernet0/1.3, FastEthernet0/1.4</w:t>
      </w:r>
      <w:r w:rsidR="00803B30" w:rsidRPr="00803B30">
        <w:t xml:space="preserve">. </w:t>
      </w:r>
    </w:p>
    <w:p w14:paraId="7B65E403" w14:textId="2754E1D3" w:rsidR="009550CD" w:rsidRPr="00760803" w:rsidRDefault="00803B30" w:rsidP="00473479">
      <w:pPr>
        <w:spacing w:line="360" w:lineRule="auto"/>
      </w:pPr>
      <w:r w:rsidRPr="00803B30">
        <w:t xml:space="preserve">Мы специально не указали </w:t>
      </w:r>
      <w:r w:rsidRPr="00803B30">
        <w:rPr>
          <w:lang w:val="en-US"/>
        </w:rPr>
        <w:t>VL</w:t>
      </w:r>
      <w:r w:rsidRPr="00803B30">
        <w:t>5, сеть сервера 1С, чтобы у него, в целях безопасности, не было доступа в интернет.</w:t>
      </w:r>
    </w:p>
    <w:p w14:paraId="045EEC12" w14:textId="77777777" w:rsidR="00F64EDF" w:rsidRPr="009550CD" w:rsidRDefault="00F64EDF" w:rsidP="00CA405C">
      <w:pPr>
        <w:spacing w:line="360" w:lineRule="auto"/>
      </w:pPr>
    </w:p>
    <w:p w14:paraId="48F3751A" w14:textId="3EE04874" w:rsidR="00F64EDF" w:rsidRDefault="00F64EDF" w:rsidP="00F64EDF">
      <w:pPr>
        <w:spacing w:line="360" w:lineRule="auto"/>
        <w:jc w:val="center"/>
      </w:pPr>
      <w:r w:rsidRPr="00D92192">
        <w:rPr>
          <w:noProof/>
          <w:lang w:eastAsia="ru-RU"/>
        </w:rPr>
        <w:drawing>
          <wp:inline distT="0" distB="0" distL="0" distR="0" wp14:anchorId="3D485418" wp14:editId="3AF5C83F">
            <wp:extent cx="5405049" cy="2867025"/>
            <wp:effectExtent l="0" t="0" r="5715" b="0"/>
            <wp:docPr id="1605709581" name="Рисунок 160570958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9581" name="Рисунок 160570958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046" cy="287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B2EF" w14:textId="204F3B46" w:rsidR="00F64EDF" w:rsidRPr="00F64EDF" w:rsidRDefault="00F64EDF" w:rsidP="00F64EDF">
      <w:pPr>
        <w:spacing w:line="360" w:lineRule="auto"/>
        <w:jc w:val="center"/>
        <w:rPr>
          <w:sz w:val="24"/>
          <w:szCs w:val="20"/>
        </w:rPr>
      </w:pPr>
      <w:r w:rsidRPr="00F64EDF">
        <w:rPr>
          <w:sz w:val="24"/>
          <w:szCs w:val="20"/>
        </w:rPr>
        <w:t xml:space="preserve">Рисунок 2 – настройка внешних и внутренних интерфейсов на </w:t>
      </w:r>
      <w:r w:rsidRPr="00F64EDF">
        <w:rPr>
          <w:sz w:val="24"/>
          <w:szCs w:val="20"/>
          <w:lang w:val="en-US"/>
        </w:rPr>
        <w:t>Router</w:t>
      </w:r>
      <w:r w:rsidRPr="00F64EDF">
        <w:rPr>
          <w:sz w:val="24"/>
          <w:szCs w:val="20"/>
        </w:rPr>
        <w:t xml:space="preserve">0 для </w:t>
      </w:r>
      <w:r w:rsidRPr="00F64EDF">
        <w:rPr>
          <w:sz w:val="24"/>
          <w:szCs w:val="20"/>
          <w:lang w:val="en-US"/>
        </w:rPr>
        <w:t>NAT</w:t>
      </w:r>
    </w:p>
    <w:p w14:paraId="22C76501" w14:textId="3EF177D0" w:rsidR="004852BB" w:rsidRDefault="004852BB" w:rsidP="00F56A44">
      <w:pPr>
        <w:spacing w:line="360" w:lineRule="auto"/>
      </w:pPr>
    </w:p>
    <w:p w14:paraId="7E6834AA" w14:textId="2284F499" w:rsidR="00803B30" w:rsidRDefault="00803B30" w:rsidP="00915A1F">
      <w:pPr>
        <w:spacing w:line="360" w:lineRule="auto"/>
        <w:ind w:firstLine="708"/>
        <w:rPr>
          <w:rFonts w:cstheme="minorBidi"/>
        </w:rPr>
      </w:pPr>
      <w:r w:rsidRPr="00803B30">
        <w:rPr>
          <w:b/>
          <w:bCs/>
        </w:rPr>
        <w:t>Задание 3.</w:t>
      </w:r>
      <w:r>
        <w:t xml:space="preserve"> С</w:t>
      </w:r>
      <w:r w:rsidRPr="00A51BE0">
        <w:rPr>
          <w:rFonts w:cstheme="minorBidi"/>
        </w:rPr>
        <w:t>оздать</w:t>
      </w:r>
      <w:r w:rsidRPr="00760803">
        <w:rPr>
          <w:rFonts w:cstheme="minorBidi"/>
        </w:rPr>
        <w:t xml:space="preserve"> </w:t>
      </w:r>
      <w:r w:rsidRPr="00A51BE0">
        <w:rPr>
          <w:rFonts w:cstheme="minorBidi"/>
          <w:lang w:val="en-US"/>
        </w:rPr>
        <w:t>Access</w:t>
      </w:r>
      <w:r w:rsidRPr="00760803">
        <w:rPr>
          <w:rFonts w:cstheme="minorBidi"/>
        </w:rPr>
        <w:t xml:space="preserve"> </w:t>
      </w:r>
      <w:r w:rsidRPr="00A51BE0">
        <w:rPr>
          <w:rFonts w:cstheme="minorBidi"/>
          <w:lang w:val="en-US"/>
        </w:rPr>
        <w:t>List</w:t>
      </w:r>
      <w:r w:rsidR="00096F71" w:rsidRPr="00760803">
        <w:rPr>
          <w:rFonts w:cstheme="minorBidi"/>
        </w:rPr>
        <w:t xml:space="preserve"> </w:t>
      </w:r>
      <w:r w:rsidR="00096F71">
        <w:rPr>
          <w:rFonts w:cstheme="minorBidi"/>
        </w:rPr>
        <w:t>для</w:t>
      </w:r>
      <w:r w:rsidR="00096F71" w:rsidRPr="00760803">
        <w:rPr>
          <w:rFonts w:cstheme="minorBidi"/>
        </w:rPr>
        <w:t xml:space="preserve"> </w:t>
      </w:r>
      <w:r w:rsidR="00096F71">
        <w:rPr>
          <w:rFonts w:cstheme="minorBidi"/>
          <w:lang w:val="en-US"/>
        </w:rPr>
        <w:t>NAT</w:t>
      </w:r>
      <w:r w:rsidR="00096F71" w:rsidRPr="00760803">
        <w:rPr>
          <w:rFonts w:cstheme="minorBidi"/>
        </w:rPr>
        <w:t xml:space="preserve">. </w:t>
      </w:r>
    </w:p>
    <w:p w14:paraId="14C94470" w14:textId="4996916F" w:rsidR="00096F71" w:rsidRDefault="00096F71" w:rsidP="00915A1F">
      <w:pPr>
        <w:spacing w:line="360" w:lineRule="auto"/>
      </w:pPr>
      <w:r>
        <w:t xml:space="preserve">Для создания </w:t>
      </w:r>
      <w:r>
        <w:rPr>
          <w:lang w:val="en-US"/>
        </w:rPr>
        <w:t>Access</w:t>
      </w:r>
      <w:r w:rsidRPr="00096F71">
        <w:t>-</w:t>
      </w:r>
      <w:r>
        <w:rPr>
          <w:lang w:val="en-US"/>
        </w:rPr>
        <w:t>list</w:t>
      </w:r>
      <w:r w:rsidRPr="00096F71">
        <w:t xml:space="preserve"> </w:t>
      </w:r>
      <w:r>
        <w:t xml:space="preserve">выполним алгоритм, который представлен на рисунке 3. </w:t>
      </w:r>
      <w:r w:rsidRPr="00096F71">
        <w:t>На этом этапе настраивается сама трансляция адресов (NAT/PAT) с использованием списка доступа (ACL) для определения, какие внутренние адреса будут транслироваться, и указывается внешний интерфейс.</w:t>
      </w:r>
      <w:r>
        <w:t xml:space="preserve"> Рассмотрим более подробно что выполняет каждая команда и зачем нужна. </w:t>
      </w:r>
    </w:p>
    <w:p w14:paraId="76C62749" w14:textId="1E3FFB44" w:rsidR="00096F71" w:rsidRDefault="00096F71" w:rsidP="00473479">
      <w:pPr>
        <w:pStyle w:val="ac"/>
        <w:numPr>
          <w:ilvl w:val="0"/>
          <w:numId w:val="16"/>
        </w:numPr>
        <w:spacing w:line="360" w:lineRule="auto"/>
        <w:ind w:left="0" w:firstLine="426"/>
      </w:pPr>
      <w:r w:rsidRPr="00473479">
        <w:rPr>
          <w:b/>
          <w:bCs/>
          <w:i/>
          <w:iCs/>
          <w:lang w:val="en-US"/>
        </w:rPr>
        <w:t>ip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access</w:t>
      </w:r>
      <w:r w:rsidRPr="00473479">
        <w:rPr>
          <w:b/>
          <w:bCs/>
          <w:i/>
          <w:iCs/>
        </w:rPr>
        <w:t>-</w:t>
      </w:r>
      <w:r w:rsidRPr="00473479">
        <w:rPr>
          <w:b/>
          <w:bCs/>
          <w:i/>
          <w:iCs/>
          <w:lang w:val="en-US"/>
        </w:rPr>
        <w:t>list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standard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FOR</w:t>
      </w:r>
      <w:r w:rsidRPr="00473479">
        <w:rPr>
          <w:b/>
          <w:bCs/>
          <w:i/>
          <w:iCs/>
        </w:rPr>
        <w:t>-</w:t>
      </w:r>
      <w:r w:rsidRPr="00473479">
        <w:rPr>
          <w:b/>
          <w:bCs/>
          <w:i/>
          <w:iCs/>
          <w:lang w:val="en-US"/>
        </w:rPr>
        <w:t>NAT</w:t>
      </w:r>
      <w:r w:rsidRPr="00473479">
        <w:rPr>
          <w:b/>
          <w:bCs/>
        </w:rPr>
        <w:t xml:space="preserve"> - </w:t>
      </w:r>
      <w:r>
        <w:t>с</w:t>
      </w:r>
      <w:r w:rsidRPr="00096F71">
        <w:t>оздает стандартный именованный список доступа (ACL) с именем FOR-NAT и переходит в режим его конфигурации (config-std-nacl).</w:t>
      </w:r>
      <w:r>
        <w:t xml:space="preserve"> </w:t>
      </w:r>
      <w:r w:rsidRPr="00096F71">
        <w:t>Этот ACL будет использоваться для определения внутренних IP-адресов (или сетей), которым разрешено выполнять трансляцию NAT. Имя FOR-NAT выбрано осмысленно (для NAT).</w:t>
      </w:r>
    </w:p>
    <w:p w14:paraId="56E3BD65" w14:textId="311D9A14" w:rsidR="00096F71" w:rsidRDefault="00096F71" w:rsidP="00473479">
      <w:pPr>
        <w:pStyle w:val="ac"/>
        <w:numPr>
          <w:ilvl w:val="0"/>
          <w:numId w:val="16"/>
        </w:numPr>
        <w:spacing w:line="360" w:lineRule="auto"/>
        <w:ind w:left="0" w:firstLine="426"/>
      </w:pPr>
      <w:r w:rsidRPr="00473479">
        <w:rPr>
          <w:b/>
          <w:bCs/>
          <w:i/>
          <w:iCs/>
          <w:lang w:val="en-US"/>
        </w:rPr>
        <w:t>permit</w:t>
      </w:r>
      <w:r w:rsidRPr="00473479">
        <w:rPr>
          <w:b/>
          <w:bCs/>
          <w:i/>
          <w:iCs/>
        </w:rPr>
        <w:t xml:space="preserve"> 192.168.2.0 0.0.0.255</w:t>
      </w:r>
      <w:r w:rsidRPr="00473479">
        <w:rPr>
          <w:b/>
          <w:bCs/>
        </w:rPr>
        <w:t xml:space="preserve"> - </w:t>
      </w:r>
      <w:r w:rsidRPr="00096F71">
        <w:t>Добавляет</w:t>
      </w:r>
      <w:r w:rsidRPr="00473479">
        <w:t xml:space="preserve"> </w:t>
      </w:r>
      <w:r w:rsidRPr="00096F71">
        <w:t>правило</w:t>
      </w:r>
      <w:r w:rsidRPr="00473479">
        <w:t xml:space="preserve"> </w:t>
      </w:r>
      <w:r w:rsidRPr="00096F71">
        <w:t>в</w:t>
      </w:r>
      <w:r w:rsidRPr="00473479">
        <w:t xml:space="preserve"> </w:t>
      </w:r>
      <w:r w:rsidRPr="00473479">
        <w:rPr>
          <w:lang w:val="en-US"/>
        </w:rPr>
        <w:t>ACL</w:t>
      </w:r>
      <w:r w:rsidRPr="00473479">
        <w:t xml:space="preserve"> </w:t>
      </w:r>
      <w:r w:rsidRPr="00473479">
        <w:rPr>
          <w:lang w:val="en-US"/>
        </w:rPr>
        <w:t>FOR</w:t>
      </w:r>
      <w:r w:rsidRPr="00473479">
        <w:t>-</w:t>
      </w:r>
      <w:r w:rsidRPr="00473479">
        <w:rPr>
          <w:lang w:val="en-US"/>
        </w:rPr>
        <w:t>NAT</w:t>
      </w:r>
      <w:r w:rsidRPr="00473479">
        <w:t xml:space="preserve">. </w:t>
      </w:r>
      <w:r w:rsidRPr="00096F71">
        <w:t>Это правило разрешает (permit) все IP-адреса в сети 192.168.2.0/24.</w:t>
      </w:r>
      <w:r>
        <w:t xml:space="preserve"> </w:t>
      </w:r>
      <w:r w:rsidRPr="00096F71">
        <w:t>Как работает: 192.168.2.0 — это адрес сети. 0.0.0.255 — это wildcard mask (инвертированная маска подсети). Она означает: "совпадают все адреса, где первые три октета (192.168.2) одинаковы, а последний октет (0–255) может быть любым". То есть это вся сеть 192.168.2.0 с маской 255.255.255.0 (/24).</w:t>
      </w:r>
    </w:p>
    <w:p w14:paraId="61E5C79E" w14:textId="490623EE" w:rsidR="00096F71" w:rsidRDefault="00096F71" w:rsidP="00473479">
      <w:pPr>
        <w:pStyle w:val="ac"/>
        <w:numPr>
          <w:ilvl w:val="0"/>
          <w:numId w:val="16"/>
        </w:numPr>
        <w:spacing w:line="360" w:lineRule="auto"/>
        <w:ind w:left="0" w:firstLine="426"/>
      </w:pPr>
      <w:r w:rsidRPr="00473479">
        <w:rPr>
          <w:b/>
          <w:bCs/>
          <w:i/>
          <w:iCs/>
          <w:lang w:val="en-US"/>
        </w:rPr>
        <w:lastRenderedPageBreak/>
        <w:t>permit</w:t>
      </w:r>
      <w:r w:rsidRPr="00473479">
        <w:rPr>
          <w:b/>
          <w:bCs/>
          <w:i/>
          <w:iCs/>
        </w:rPr>
        <w:t xml:space="preserve"> 192.168.3.0 0.0.0.255</w:t>
      </w:r>
      <w:r w:rsidRPr="00473479">
        <w:rPr>
          <w:b/>
          <w:bCs/>
        </w:rPr>
        <w:t xml:space="preserve"> - </w:t>
      </w:r>
      <w:r w:rsidRPr="00096F71">
        <w:t>Добавляет второе правило в ACL FOR-NAT, разрешающее всю сеть 192.168.3.0/24</w:t>
      </w:r>
      <w:r>
        <w:t xml:space="preserve">. </w:t>
      </w:r>
    </w:p>
    <w:p w14:paraId="430AD178" w14:textId="2A7744F5" w:rsidR="00096F71" w:rsidRPr="00473479" w:rsidRDefault="00096F71" w:rsidP="00473479">
      <w:pPr>
        <w:pStyle w:val="ac"/>
        <w:numPr>
          <w:ilvl w:val="0"/>
          <w:numId w:val="16"/>
        </w:numPr>
        <w:spacing w:line="360" w:lineRule="auto"/>
        <w:ind w:left="0" w:firstLine="426"/>
        <w:rPr>
          <w:b/>
          <w:bCs/>
        </w:rPr>
      </w:pPr>
      <w:r w:rsidRPr="00473479">
        <w:rPr>
          <w:b/>
          <w:bCs/>
          <w:i/>
          <w:iCs/>
          <w:lang w:val="en-US"/>
        </w:rPr>
        <w:t>permit</w:t>
      </w:r>
      <w:r w:rsidRPr="00473479">
        <w:rPr>
          <w:b/>
          <w:bCs/>
          <w:i/>
          <w:iCs/>
        </w:rPr>
        <w:t xml:space="preserve"> 192.168.4.0 0.0.0.255 </w:t>
      </w:r>
      <w:r w:rsidRPr="00473479">
        <w:rPr>
          <w:b/>
          <w:bCs/>
        </w:rPr>
        <w:t xml:space="preserve">- </w:t>
      </w:r>
      <w:r>
        <w:t>д</w:t>
      </w:r>
      <w:r w:rsidRPr="00096F71">
        <w:t>обавляет третье правило в ACL FOR-NAT, разрешающее всю сеть 192.168.4.0/24.</w:t>
      </w:r>
    </w:p>
    <w:p w14:paraId="5D8B7C8D" w14:textId="74285506" w:rsidR="0089789C" w:rsidRPr="00473479" w:rsidRDefault="0089789C" w:rsidP="00473479">
      <w:pPr>
        <w:pStyle w:val="ac"/>
        <w:numPr>
          <w:ilvl w:val="0"/>
          <w:numId w:val="16"/>
        </w:numPr>
        <w:spacing w:line="360" w:lineRule="auto"/>
        <w:ind w:left="0" w:firstLine="426"/>
        <w:rPr>
          <w:lang w:val="en-US"/>
        </w:rPr>
      </w:pPr>
      <w:r w:rsidRPr="00473479">
        <w:rPr>
          <w:b/>
          <w:bCs/>
          <w:i/>
          <w:iCs/>
          <w:lang w:val="en-US"/>
        </w:rPr>
        <w:t>ip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nat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inside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source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list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FOR</w:t>
      </w:r>
      <w:r w:rsidRPr="00473479">
        <w:rPr>
          <w:b/>
          <w:bCs/>
          <w:i/>
          <w:iCs/>
        </w:rPr>
        <w:t>-</w:t>
      </w:r>
      <w:r w:rsidRPr="00473479">
        <w:rPr>
          <w:b/>
          <w:bCs/>
          <w:i/>
          <w:iCs/>
          <w:lang w:val="en-US"/>
        </w:rPr>
        <w:t>NAT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interface</w:t>
      </w:r>
      <w:r w:rsidRPr="00473479">
        <w:rPr>
          <w:b/>
          <w:bCs/>
          <w:i/>
          <w:iCs/>
        </w:rPr>
        <w:t xml:space="preserve"> </w:t>
      </w:r>
      <w:r w:rsidRPr="00473479">
        <w:rPr>
          <w:b/>
          <w:bCs/>
          <w:i/>
          <w:iCs/>
          <w:lang w:val="en-US"/>
        </w:rPr>
        <w:t>fa</w:t>
      </w:r>
      <w:r w:rsidRPr="00473479">
        <w:rPr>
          <w:b/>
          <w:bCs/>
          <w:i/>
          <w:iCs/>
        </w:rPr>
        <w:t xml:space="preserve">0/0 </w:t>
      </w:r>
      <w:r w:rsidRPr="00473479">
        <w:rPr>
          <w:b/>
          <w:bCs/>
          <w:i/>
          <w:iCs/>
          <w:lang w:val="en-US"/>
        </w:rPr>
        <w:t>overload</w:t>
      </w:r>
      <w:r w:rsidRPr="00473479">
        <w:rPr>
          <w:b/>
          <w:bCs/>
        </w:rPr>
        <w:t xml:space="preserve"> — </w:t>
      </w:r>
      <w:r>
        <w:t>э</w:t>
      </w:r>
      <w:r w:rsidRPr="0089789C">
        <w:t>то ключевая команда, активирующая саму трансляцию NAT (PAT).</w:t>
      </w:r>
    </w:p>
    <w:p w14:paraId="42510397" w14:textId="77777777" w:rsidR="00096F71" w:rsidRPr="00096F71" w:rsidRDefault="00096F71" w:rsidP="00803B30">
      <w:pPr>
        <w:spacing w:line="360" w:lineRule="auto"/>
        <w:ind w:firstLine="708"/>
        <w:rPr>
          <w:rFonts w:cstheme="minorBidi"/>
          <w:lang w:val="en-US"/>
        </w:rPr>
      </w:pPr>
    </w:p>
    <w:p w14:paraId="015EEE48" w14:textId="00A1BC27" w:rsidR="00361BA8" w:rsidRPr="0089789C" w:rsidRDefault="00096F71" w:rsidP="0089789C">
      <w:pPr>
        <w:spacing w:line="360" w:lineRule="auto"/>
        <w:ind w:firstLine="708"/>
        <w:jc w:val="center"/>
      </w:pPr>
      <w:r w:rsidRPr="00D92192">
        <w:rPr>
          <w:noProof/>
          <w:lang w:eastAsia="ru-RU"/>
        </w:rPr>
        <w:drawing>
          <wp:inline distT="0" distB="0" distL="0" distR="0" wp14:anchorId="696D7F58" wp14:editId="31E394F8">
            <wp:extent cx="6113220" cy="1352550"/>
            <wp:effectExtent l="0" t="0" r="1905" b="0"/>
            <wp:docPr id="13" name="Рисунок 13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b="33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405" cy="135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732E6" w14:textId="330E4CF0" w:rsidR="00C36AA4" w:rsidRDefault="00C36AA4" w:rsidP="002650F9">
      <w:pPr>
        <w:pStyle w:val="ad"/>
        <w:jc w:val="center"/>
        <w:rPr>
          <w:sz w:val="24"/>
          <w:szCs w:val="16"/>
        </w:rPr>
      </w:pPr>
      <w:r w:rsidRPr="004C6BB3">
        <w:rPr>
          <w:sz w:val="24"/>
          <w:szCs w:val="16"/>
        </w:rPr>
        <w:t xml:space="preserve">Рисунок </w:t>
      </w:r>
      <w:r w:rsidR="0089789C">
        <w:rPr>
          <w:sz w:val="24"/>
          <w:szCs w:val="16"/>
        </w:rPr>
        <w:t>3</w:t>
      </w:r>
      <w:r w:rsidRPr="004C6BB3">
        <w:rPr>
          <w:sz w:val="24"/>
          <w:szCs w:val="16"/>
        </w:rPr>
        <w:t xml:space="preserve"> </w:t>
      </w:r>
      <w:r w:rsidR="0089789C">
        <w:rPr>
          <w:sz w:val="24"/>
          <w:szCs w:val="16"/>
        </w:rPr>
        <w:t>–</w:t>
      </w:r>
      <w:r w:rsidRPr="004C6BB3">
        <w:rPr>
          <w:sz w:val="24"/>
          <w:szCs w:val="16"/>
        </w:rPr>
        <w:t xml:space="preserve"> </w:t>
      </w:r>
      <w:r w:rsidR="0089789C">
        <w:rPr>
          <w:sz w:val="24"/>
          <w:szCs w:val="16"/>
        </w:rPr>
        <w:t xml:space="preserve">создание </w:t>
      </w:r>
      <w:r w:rsidR="0089789C">
        <w:rPr>
          <w:sz w:val="24"/>
          <w:szCs w:val="16"/>
          <w:lang w:val="en-US"/>
        </w:rPr>
        <w:t>access</w:t>
      </w:r>
      <w:r w:rsidR="0089789C" w:rsidRPr="0089789C">
        <w:rPr>
          <w:sz w:val="24"/>
          <w:szCs w:val="16"/>
        </w:rPr>
        <w:t>-</w:t>
      </w:r>
      <w:r w:rsidR="0089789C">
        <w:rPr>
          <w:sz w:val="24"/>
          <w:szCs w:val="16"/>
          <w:lang w:val="en-US"/>
        </w:rPr>
        <w:t>list</w:t>
      </w:r>
      <w:r w:rsidR="0089789C" w:rsidRPr="0089789C">
        <w:rPr>
          <w:sz w:val="24"/>
          <w:szCs w:val="16"/>
        </w:rPr>
        <w:t xml:space="preserve"> </w:t>
      </w:r>
      <w:r w:rsidR="0089789C">
        <w:rPr>
          <w:sz w:val="24"/>
          <w:szCs w:val="16"/>
        </w:rPr>
        <w:t xml:space="preserve">для </w:t>
      </w:r>
      <w:r w:rsidR="0089789C">
        <w:rPr>
          <w:sz w:val="24"/>
          <w:szCs w:val="16"/>
          <w:lang w:val="en-US"/>
        </w:rPr>
        <w:t>NAT</w:t>
      </w:r>
    </w:p>
    <w:p w14:paraId="12AF9C85" w14:textId="77777777" w:rsidR="0089789C" w:rsidRDefault="0089789C" w:rsidP="0089789C"/>
    <w:p w14:paraId="063AFC6D" w14:textId="51446FFF" w:rsidR="0089789C" w:rsidRDefault="00991C19" w:rsidP="00991C19">
      <w:pPr>
        <w:spacing w:line="360" w:lineRule="auto"/>
      </w:pPr>
      <w:r w:rsidRPr="00991C19">
        <w:rPr>
          <w:b/>
          <w:bCs/>
        </w:rPr>
        <w:t xml:space="preserve">Задание </w:t>
      </w:r>
      <w:r w:rsidR="0026426F">
        <w:rPr>
          <w:b/>
          <w:bCs/>
        </w:rPr>
        <w:t>4</w:t>
      </w:r>
      <w:r w:rsidRPr="00991C19">
        <w:rPr>
          <w:b/>
          <w:bCs/>
        </w:rPr>
        <w:t>.</w:t>
      </w:r>
      <w:r>
        <w:t xml:space="preserve"> Проверить настройку </w:t>
      </w:r>
      <w:r>
        <w:rPr>
          <w:lang w:val="en-US"/>
        </w:rPr>
        <w:t>Access</w:t>
      </w:r>
      <w:r w:rsidRPr="00582954">
        <w:t xml:space="preserve"> </w:t>
      </w:r>
      <w:r>
        <w:rPr>
          <w:lang w:val="en-US"/>
        </w:rPr>
        <w:t>List</w:t>
      </w:r>
      <w:r>
        <w:t xml:space="preserve">, используя команду </w:t>
      </w:r>
      <w:r>
        <w:rPr>
          <w:lang w:val="en-US"/>
        </w:rPr>
        <w:t>ping</w:t>
      </w:r>
      <w:r>
        <w:t xml:space="preserve"> </w:t>
      </w:r>
      <w:r w:rsidRPr="006C6A40">
        <w:rPr>
          <w:lang w:val="en-US"/>
        </w:rPr>
        <w:t>c</w:t>
      </w:r>
      <w:r w:rsidRPr="006C6A40">
        <w:t xml:space="preserve"> любого настроенного устройства</w:t>
      </w:r>
      <w:r w:rsidRPr="00582954">
        <w:t>.</w:t>
      </w:r>
    </w:p>
    <w:p w14:paraId="1BEC2B69" w14:textId="5A89AF5D" w:rsidR="00991C19" w:rsidRDefault="00991C19" w:rsidP="00991C19">
      <w:pPr>
        <w:spacing w:line="360" w:lineRule="auto"/>
      </w:pPr>
      <w:r>
        <w:t xml:space="preserve">Теперь попробуем с ПК бухгалтерии выполнить </w:t>
      </w:r>
      <w:r>
        <w:rPr>
          <w:lang w:val="en-US"/>
        </w:rPr>
        <w:t>ping</w:t>
      </w:r>
      <w:r w:rsidRPr="00991C19">
        <w:t xml:space="preserve"> </w:t>
      </w:r>
      <w:r>
        <w:t xml:space="preserve">на наш сервер с адресом </w:t>
      </w:r>
      <w:r w:rsidRPr="00991C19">
        <w:t>2</w:t>
      </w:r>
      <w:r>
        <w:t xml:space="preserve">10.210.1.2. По рисунку 4 видно, что не весь трафик проходит, но доступ к серверу есть. </w:t>
      </w:r>
    </w:p>
    <w:p w14:paraId="33E540EE" w14:textId="77777777" w:rsidR="00991C19" w:rsidRDefault="00991C19" w:rsidP="00991C19">
      <w:pPr>
        <w:spacing w:line="360" w:lineRule="auto"/>
      </w:pPr>
    </w:p>
    <w:p w14:paraId="3A709E65" w14:textId="0D794E27" w:rsidR="00991C19" w:rsidRDefault="00991C19" w:rsidP="00991C19">
      <w:pPr>
        <w:spacing w:line="360" w:lineRule="auto"/>
        <w:jc w:val="center"/>
      </w:pPr>
      <w:r w:rsidRPr="00D92192">
        <w:rPr>
          <w:noProof/>
          <w:lang w:eastAsia="ru-RU"/>
        </w:rPr>
        <w:lastRenderedPageBreak/>
        <w:drawing>
          <wp:inline distT="0" distB="0" distL="0" distR="0" wp14:anchorId="01B7F042" wp14:editId="60822901">
            <wp:extent cx="3118555" cy="3238500"/>
            <wp:effectExtent l="0" t="0" r="5715" b="0"/>
            <wp:docPr id="1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0650" cy="32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72C5" w14:textId="5ED4855E" w:rsidR="0008527A" w:rsidRDefault="00991C19" w:rsidP="00C06291">
      <w:pPr>
        <w:spacing w:line="360" w:lineRule="auto"/>
        <w:jc w:val="center"/>
        <w:rPr>
          <w:sz w:val="24"/>
          <w:szCs w:val="20"/>
        </w:rPr>
      </w:pPr>
      <w:r w:rsidRPr="00C06291">
        <w:rPr>
          <w:sz w:val="24"/>
          <w:szCs w:val="20"/>
        </w:rPr>
        <w:t>Р</w:t>
      </w:r>
      <w:r w:rsidR="00C06291" w:rsidRPr="00C06291">
        <w:rPr>
          <w:sz w:val="24"/>
          <w:szCs w:val="20"/>
        </w:rPr>
        <w:t xml:space="preserve">исунок 4 – пинг с ПК бухгалтера </w:t>
      </w:r>
    </w:p>
    <w:p w14:paraId="68067A90" w14:textId="77777777" w:rsidR="00915A1F" w:rsidRPr="00C06291" w:rsidRDefault="00915A1F" w:rsidP="00C06291">
      <w:pPr>
        <w:spacing w:line="360" w:lineRule="auto"/>
        <w:jc w:val="center"/>
        <w:rPr>
          <w:sz w:val="24"/>
          <w:szCs w:val="20"/>
        </w:rPr>
      </w:pPr>
    </w:p>
    <w:p w14:paraId="65C52712" w14:textId="48BF5A31" w:rsidR="00E70E46" w:rsidRDefault="007F4FEE" w:rsidP="00E70E46">
      <w:pPr>
        <w:spacing w:line="360" w:lineRule="auto"/>
      </w:pPr>
      <w:bookmarkStart w:id="5" w:name="_Toc205387772"/>
      <w:r>
        <w:rPr>
          <w:b/>
          <w:bCs/>
        </w:rPr>
        <w:t>Задание</w:t>
      </w:r>
      <w:r w:rsidR="006502BE" w:rsidRPr="002A46FC">
        <w:rPr>
          <w:b/>
          <w:bCs/>
        </w:rPr>
        <w:t xml:space="preserve"> </w:t>
      </w:r>
      <w:r w:rsidR="0026426F">
        <w:rPr>
          <w:b/>
          <w:bCs/>
        </w:rPr>
        <w:t>5</w:t>
      </w:r>
      <w:r w:rsidR="006502BE" w:rsidRPr="002A46FC">
        <w:rPr>
          <w:b/>
          <w:bCs/>
        </w:rPr>
        <w:t>.</w:t>
      </w:r>
      <w:bookmarkEnd w:id="5"/>
      <w:r w:rsidR="004852BB">
        <w:rPr>
          <w:b/>
          <w:bCs/>
        </w:rPr>
        <w:t xml:space="preserve"> </w:t>
      </w:r>
      <w:r w:rsidR="00E70E46">
        <w:t xml:space="preserve">Проверить настройку </w:t>
      </w:r>
      <w:r w:rsidR="00E70E46">
        <w:rPr>
          <w:lang w:val="en-US"/>
        </w:rPr>
        <w:t>Access</w:t>
      </w:r>
      <w:r w:rsidR="00E70E46" w:rsidRPr="00582954">
        <w:t xml:space="preserve"> </w:t>
      </w:r>
      <w:r w:rsidR="00E70E46">
        <w:rPr>
          <w:lang w:val="en-US"/>
        </w:rPr>
        <w:t>List</w:t>
      </w:r>
      <w:r w:rsidR="00E70E46">
        <w:t xml:space="preserve">, используя команду </w:t>
      </w:r>
      <w:r w:rsidR="00E70E46">
        <w:rPr>
          <w:lang w:val="en-US"/>
        </w:rPr>
        <w:t>ping</w:t>
      </w:r>
      <w:r w:rsidR="00E70E46">
        <w:t xml:space="preserve"> </w:t>
      </w:r>
      <w:r w:rsidR="00E70E46" w:rsidRPr="006C6A40">
        <w:rPr>
          <w:lang w:val="en-US"/>
        </w:rPr>
        <w:t>c</w:t>
      </w:r>
      <w:r w:rsidR="00E70E46" w:rsidRPr="006C6A40">
        <w:t xml:space="preserve"> любого </w:t>
      </w:r>
      <w:r w:rsidR="00910EB6">
        <w:t>не</w:t>
      </w:r>
      <w:r w:rsidR="00E70E46" w:rsidRPr="006C6A40">
        <w:t>настроенного устройства</w:t>
      </w:r>
      <w:r w:rsidR="00E70E46" w:rsidRPr="00582954">
        <w:t>.</w:t>
      </w:r>
    </w:p>
    <w:p w14:paraId="521C1C7D" w14:textId="466560E3" w:rsidR="00E70E46" w:rsidRDefault="00910EB6" w:rsidP="00E70E46">
      <w:pPr>
        <w:spacing w:line="360" w:lineRule="auto"/>
      </w:pPr>
      <w:r>
        <w:t xml:space="preserve">Попробуем теперь выполнить пинг с сервера </w:t>
      </w:r>
      <w:r w:rsidRPr="00910EB6">
        <w:t>“1</w:t>
      </w:r>
      <w:r>
        <w:rPr>
          <w:lang w:val="en-US"/>
        </w:rPr>
        <w:t>C</w:t>
      </w:r>
      <w:r w:rsidRPr="00910EB6">
        <w:t>”</w:t>
      </w:r>
      <w:r>
        <w:t xml:space="preserve"> на сервер с </w:t>
      </w:r>
      <w:r>
        <w:rPr>
          <w:lang w:val="en-US"/>
        </w:rPr>
        <w:t>IP</w:t>
      </w:r>
      <w:r w:rsidRPr="00910EB6">
        <w:t xml:space="preserve"> 210.210.1.2</w:t>
      </w:r>
      <w:r>
        <w:t xml:space="preserve">. Результат представлен на рисунке 5. </w:t>
      </w:r>
    </w:p>
    <w:p w14:paraId="5491C6B9" w14:textId="77777777" w:rsidR="00910EB6" w:rsidRDefault="00910EB6" w:rsidP="00E70E46">
      <w:pPr>
        <w:spacing w:line="360" w:lineRule="auto"/>
      </w:pPr>
    </w:p>
    <w:p w14:paraId="0B9EAC79" w14:textId="614B5481" w:rsidR="00910EB6" w:rsidRDefault="00910EB6" w:rsidP="00910EB6">
      <w:pPr>
        <w:spacing w:line="360" w:lineRule="auto"/>
        <w:jc w:val="center"/>
      </w:pPr>
      <w:r w:rsidRPr="00D92192">
        <w:rPr>
          <w:noProof/>
          <w:lang w:eastAsia="ru-RU"/>
        </w:rPr>
        <w:drawing>
          <wp:inline distT="0" distB="0" distL="0" distR="0" wp14:anchorId="21F5BBB2" wp14:editId="457837CF">
            <wp:extent cx="4029637" cy="1991003"/>
            <wp:effectExtent l="0" t="0" r="0" b="9525"/>
            <wp:docPr id="15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8A9B" w14:textId="2E93FC1C" w:rsidR="00910EB6" w:rsidRPr="00910EB6" w:rsidRDefault="00910EB6" w:rsidP="00910EB6">
      <w:pPr>
        <w:spacing w:line="360" w:lineRule="auto"/>
        <w:jc w:val="center"/>
        <w:rPr>
          <w:sz w:val="24"/>
          <w:szCs w:val="20"/>
        </w:rPr>
      </w:pPr>
      <w:r w:rsidRPr="00910EB6">
        <w:rPr>
          <w:sz w:val="24"/>
          <w:szCs w:val="20"/>
        </w:rPr>
        <w:t>Рисунок 5 – пинг с сервера 1</w:t>
      </w:r>
      <w:r w:rsidRPr="00910EB6">
        <w:rPr>
          <w:sz w:val="24"/>
          <w:szCs w:val="20"/>
          <w:lang w:val="en-US"/>
        </w:rPr>
        <w:t>C</w:t>
      </w:r>
    </w:p>
    <w:p w14:paraId="5278BAE4" w14:textId="77777777" w:rsidR="00E149B8" w:rsidRDefault="00E149B8" w:rsidP="00E70E46">
      <w:pPr>
        <w:spacing w:line="360" w:lineRule="auto"/>
      </w:pPr>
    </w:p>
    <w:p w14:paraId="142F7E72" w14:textId="4F6BCEAA" w:rsidR="007D6242" w:rsidRDefault="007D6242" w:rsidP="007D6242">
      <w:pPr>
        <w:spacing w:line="360" w:lineRule="auto"/>
      </w:pPr>
      <w:r w:rsidRPr="007D6242">
        <w:rPr>
          <w:b/>
          <w:bCs/>
        </w:rPr>
        <w:t>Задание 6.</w:t>
      </w:r>
      <w:r>
        <w:t xml:space="preserve"> Настроить безопасность локальной сети, защитив от возможных атак из сети интернет. Для выполнения задания использовать </w:t>
      </w:r>
      <w:r>
        <w:rPr>
          <w:lang w:val="en-US"/>
        </w:rPr>
        <w:t>Access</w:t>
      </w:r>
      <w:r w:rsidRPr="0067754A">
        <w:t xml:space="preserve"> </w:t>
      </w:r>
      <w:r>
        <w:rPr>
          <w:lang w:val="en-US"/>
        </w:rPr>
        <w:t>List</w:t>
      </w:r>
      <w:r>
        <w:t xml:space="preserve">. </w:t>
      </w:r>
    </w:p>
    <w:p w14:paraId="1AF372F5" w14:textId="419D2B9F" w:rsidR="00AD6549" w:rsidRDefault="00AD6549" w:rsidP="007D6242">
      <w:pPr>
        <w:spacing w:line="360" w:lineRule="auto"/>
      </w:pPr>
      <w:r>
        <w:t xml:space="preserve">Для выполнения данного задания создадим </w:t>
      </w:r>
      <w:r>
        <w:rPr>
          <w:lang w:val="en-US"/>
        </w:rPr>
        <w:t>access</w:t>
      </w:r>
      <w:r w:rsidRPr="00AD6549">
        <w:t xml:space="preserve"> </w:t>
      </w:r>
      <w:r>
        <w:rPr>
          <w:lang w:val="en-US"/>
        </w:rPr>
        <w:t>list</w:t>
      </w:r>
      <w:r w:rsidRPr="00AD6549">
        <w:t xml:space="preserve"> </w:t>
      </w:r>
      <w:r>
        <w:rPr>
          <w:lang w:val="en-US"/>
        </w:rPr>
        <w:t>c</w:t>
      </w:r>
      <w:r>
        <w:t xml:space="preserve"> названием </w:t>
      </w:r>
      <w:r w:rsidRPr="00AD6549">
        <w:t>“</w:t>
      </w:r>
      <w:r>
        <w:rPr>
          <w:lang w:val="en-US"/>
        </w:rPr>
        <w:t>FROM</w:t>
      </w:r>
      <w:r w:rsidRPr="00AD6549">
        <w:t>-</w:t>
      </w:r>
      <w:r>
        <w:rPr>
          <w:lang w:val="en-US"/>
        </w:rPr>
        <w:lastRenderedPageBreak/>
        <w:t>OUTSIDE</w:t>
      </w:r>
      <w:r w:rsidRPr="00AD6549">
        <w:t>”</w:t>
      </w:r>
      <w:r>
        <w:t xml:space="preserve"> и пропишем правила, которые представлены на рисунке 6. </w:t>
      </w:r>
    </w:p>
    <w:p w14:paraId="7E48A1D1" w14:textId="3408AE58" w:rsidR="00715FEB" w:rsidRPr="00473479" w:rsidRDefault="00715FEB" w:rsidP="007D6242">
      <w:pPr>
        <w:spacing w:line="360" w:lineRule="auto"/>
        <w:rPr>
          <w:lang w:val="en-US"/>
        </w:rPr>
      </w:pPr>
      <w:r>
        <w:t>Здесь к</w:t>
      </w:r>
      <w:r w:rsidRPr="00715FEB">
        <w:t>оманды создают и применяют расширенный именованный ACL, который блокирует весь входящий трафик извне во внутренние сети. Разберем</w:t>
      </w:r>
      <w:r w:rsidRPr="00473479">
        <w:rPr>
          <w:lang w:val="en-US"/>
        </w:rPr>
        <w:t xml:space="preserve"> </w:t>
      </w:r>
      <w:r w:rsidRPr="00715FEB">
        <w:t>подробно</w:t>
      </w:r>
      <w:r w:rsidRPr="00473479">
        <w:rPr>
          <w:lang w:val="en-US"/>
        </w:rPr>
        <w:t xml:space="preserve">. </w:t>
      </w:r>
    </w:p>
    <w:p w14:paraId="63C83631" w14:textId="375C1F67" w:rsidR="00715FEB" w:rsidRDefault="00715FEB" w:rsidP="007776FC">
      <w:pPr>
        <w:pStyle w:val="ac"/>
        <w:numPr>
          <w:ilvl w:val="0"/>
          <w:numId w:val="16"/>
        </w:numPr>
        <w:spacing w:line="360" w:lineRule="auto"/>
        <w:ind w:left="0" w:firstLine="426"/>
      </w:pPr>
      <w:r w:rsidRPr="007776FC">
        <w:rPr>
          <w:b/>
          <w:bCs/>
          <w:i/>
          <w:iCs/>
          <w:lang w:val="en-US"/>
        </w:rPr>
        <w:t>ip access-list extended FROM-OUTSIDE</w:t>
      </w:r>
      <w:r w:rsidRPr="007776FC">
        <w:rPr>
          <w:lang w:val="en-US"/>
        </w:rPr>
        <w:t xml:space="preserve"> – </w:t>
      </w:r>
      <w:r>
        <w:t>создает</w:t>
      </w:r>
      <w:r w:rsidRPr="007776FC">
        <w:rPr>
          <w:lang w:val="en-US"/>
        </w:rPr>
        <w:t xml:space="preserve"> </w:t>
      </w:r>
      <w:r>
        <w:t>расширенный</w:t>
      </w:r>
      <w:r w:rsidRPr="007776FC">
        <w:rPr>
          <w:lang w:val="en-US"/>
        </w:rPr>
        <w:t xml:space="preserve"> ACL c </w:t>
      </w:r>
      <w:r>
        <w:t>именем</w:t>
      </w:r>
      <w:r w:rsidRPr="007776FC">
        <w:rPr>
          <w:lang w:val="en-US"/>
        </w:rPr>
        <w:t xml:space="preserve"> “FROM-OUTSIDE”. </w:t>
      </w:r>
      <w:r>
        <w:t xml:space="preserve">Расширенный трафик позволяет фильтровать трафик на основе </w:t>
      </w:r>
      <w:r w:rsidRPr="007776FC">
        <w:rPr>
          <w:lang w:val="en-US"/>
        </w:rPr>
        <w:t>IP</w:t>
      </w:r>
      <w:r w:rsidRPr="00715FEB">
        <w:t>-</w:t>
      </w:r>
      <w:r>
        <w:t xml:space="preserve">адресов источника </w:t>
      </w:r>
      <w:r w:rsidRPr="00715FEB">
        <w:t xml:space="preserve">/ </w:t>
      </w:r>
      <w:r>
        <w:t xml:space="preserve">назначения. </w:t>
      </w:r>
      <w:r w:rsidRPr="00715FEB">
        <w:t>Протоколов (IP, TCP, UDP, ICMP</w:t>
      </w:r>
      <w:r>
        <w:t xml:space="preserve"> и т.п.</w:t>
      </w:r>
      <w:r w:rsidRPr="00715FEB">
        <w:t>)</w:t>
      </w:r>
      <w:r>
        <w:t xml:space="preserve">. </w:t>
      </w:r>
      <w:r w:rsidRPr="00715FEB">
        <w:t>Порт назначения (для TCP/UDP).</w:t>
      </w:r>
    </w:p>
    <w:p w14:paraId="5D4C6CC1" w14:textId="560B1625" w:rsidR="007559C8" w:rsidRDefault="007559C8" w:rsidP="00715FEB">
      <w:pPr>
        <w:spacing w:line="360" w:lineRule="auto"/>
      </w:pPr>
      <w:r>
        <w:t xml:space="preserve">Теперь рассмотрим все команды, где есть </w:t>
      </w:r>
      <w:r>
        <w:rPr>
          <w:lang w:val="en-US"/>
        </w:rPr>
        <w:t>deny</w:t>
      </w:r>
      <w:r>
        <w:t xml:space="preserve">. Каждое правило </w:t>
      </w:r>
      <w:r>
        <w:rPr>
          <w:lang w:val="en-US"/>
        </w:rPr>
        <w:t>deny</w:t>
      </w:r>
      <w:r w:rsidRPr="007559C8">
        <w:t xml:space="preserve"> </w:t>
      </w:r>
      <w:r>
        <w:t xml:space="preserve">запрещает весь </w:t>
      </w:r>
      <w:r>
        <w:rPr>
          <w:lang w:val="en-US"/>
        </w:rPr>
        <w:t>IP</w:t>
      </w:r>
      <w:r w:rsidRPr="007559C8">
        <w:t xml:space="preserve"> </w:t>
      </w:r>
      <w:r>
        <w:t>трафик (</w:t>
      </w:r>
      <w:r>
        <w:rPr>
          <w:lang w:val="en-US"/>
        </w:rPr>
        <w:t>any</w:t>
      </w:r>
      <w:r w:rsidRPr="007559C8">
        <w:t>)</w:t>
      </w:r>
      <w:r>
        <w:t xml:space="preserve"> на </w:t>
      </w:r>
      <w:r>
        <w:rPr>
          <w:lang w:val="en-US"/>
        </w:rPr>
        <w:t>ip</w:t>
      </w:r>
      <w:r w:rsidRPr="007559C8">
        <w:t xml:space="preserve">: 192.168.2.0/24, 192.168.3.0/24, 192.168.4.0/24, 192.168.5.0/24. </w:t>
      </w:r>
    </w:p>
    <w:p w14:paraId="07F5DBC5" w14:textId="11D788D7" w:rsidR="004462D8" w:rsidRPr="007559C8" w:rsidRDefault="007559C8" w:rsidP="007776FC">
      <w:pPr>
        <w:pStyle w:val="ac"/>
        <w:numPr>
          <w:ilvl w:val="0"/>
          <w:numId w:val="16"/>
        </w:numPr>
        <w:spacing w:line="360" w:lineRule="auto"/>
        <w:ind w:left="0" w:firstLine="426"/>
      </w:pPr>
      <w:r w:rsidRPr="007776FC">
        <w:rPr>
          <w:b/>
          <w:bCs/>
          <w:i/>
          <w:iCs/>
          <w:lang w:val="en-US"/>
        </w:rPr>
        <w:t>int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fa</w:t>
      </w:r>
      <w:r w:rsidRPr="007776FC">
        <w:rPr>
          <w:b/>
          <w:bCs/>
          <w:i/>
          <w:iCs/>
        </w:rPr>
        <w:t xml:space="preserve">0/0; </w:t>
      </w:r>
      <w:r w:rsidRPr="007776FC">
        <w:rPr>
          <w:b/>
          <w:bCs/>
          <w:i/>
          <w:iCs/>
          <w:lang w:val="en-US"/>
        </w:rPr>
        <w:t>ip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access</w:t>
      </w:r>
      <w:r w:rsidRPr="007776FC">
        <w:rPr>
          <w:b/>
          <w:bCs/>
          <w:i/>
          <w:iCs/>
        </w:rPr>
        <w:t>-</w:t>
      </w:r>
      <w:r w:rsidRPr="007776FC">
        <w:rPr>
          <w:b/>
          <w:bCs/>
          <w:i/>
          <w:iCs/>
          <w:lang w:val="en-US"/>
        </w:rPr>
        <w:t>group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FROM</w:t>
      </w:r>
      <w:r w:rsidRPr="007776FC">
        <w:rPr>
          <w:b/>
          <w:bCs/>
          <w:i/>
          <w:iCs/>
        </w:rPr>
        <w:t>-</w:t>
      </w:r>
      <w:r w:rsidRPr="007776FC">
        <w:rPr>
          <w:b/>
          <w:bCs/>
          <w:i/>
          <w:iCs/>
          <w:lang w:val="en-US"/>
        </w:rPr>
        <w:t>OUTSIDE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in</w:t>
      </w:r>
      <w:r w:rsidRPr="007776FC">
        <w:rPr>
          <w:b/>
          <w:bCs/>
          <w:i/>
          <w:iCs/>
        </w:rPr>
        <w:t xml:space="preserve"> </w:t>
      </w:r>
      <w:r w:rsidRPr="007559C8">
        <w:t xml:space="preserve">– </w:t>
      </w:r>
      <w:r>
        <w:t>применяет</w:t>
      </w:r>
      <w:r w:rsidRPr="007559C8">
        <w:t xml:space="preserve"> </w:t>
      </w:r>
      <w:r w:rsidRPr="007776FC">
        <w:rPr>
          <w:lang w:val="en-US"/>
        </w:rPr>
        <w:t>ACL</w:t>
      </w:r>
      <w:r w:rsidRPr="007559C8">
        <w:t xml:space="preserve"> </w:t>
      </w:r>
      <w:r w:rsidRPr="007776FC">
        <w:rPr>
          <w:lang w:val="en-US"/>
        </w:rPr>
        <w:t>FROM</w:t>
      </w:r>
      <w:r w:rsidRPr="007559C8">
        <w:t>-</w:t>
      </w:r>
      <w:r w:rsidRPr="007776FC">
        <w:rPr>
          <w:lang w:val="en-US"/>
        </w:rPr>
        <w:t>OUTSIDE</w:t>
      </w:r>
      <w:r w:rsidRPr="007559C8">
        <w:t xml:space="preserve"> </w:t>
      </w:r>
      <w:r>
        <w:t>к</w:t>
      </w:r>
      <w:r w:rsidRPr="007559C8">
        <w:t xml:space="preserve"> </w:t>
      </w:r>
      <w:r>
        <w:t>интерфейсу</w:t>
      </w:r>
      <w:r w:rsidRPr="007559C8">
        <w:t xml:space="preserve"> </w:t>
      </w:r>
      <w:r w:rsidRPr="007776FC">
        <w:rPr>
          <w:lang w:val="en-US"/>
        </w:rPr>
        <w:t>fa</w:t>
      </w:r>
      <w:r w:rsidRPr="007559C8">
        <w:t>0/0 (</w:t>
      </w:r>
      <w:r>
        <w:t>внешний</w:t>
      </w:r>
      <w:r w:rsidRPr="007559C8">
        <w:t xml:space="preserve"> </w:t>
      </w:r>
      <w:r>
        <w:t>интерфейс</w:t>
      </w:r>
      <w:r w:rsidRPr="007559C8">
        <w:t xml:space="preserve">) </w:t>
      </w:r>
      <w:r>
        <w:t>на</w:t>
      </w:r>
      <w:r w:rsidRPr="007559C8">
        <w:t xml:space="preserve"> </w:t>
      </w:r>
      <w:r>
        <w:t>входящий</w:t>
      </w:r>
      <w:r w:rsidRPr="007559C8">
        <w:t xml:space="preserve"> </w:t>
      </w:r>
      <w:r>
        <w:t xml:space="preserve">трафик </w:t>
      </w:r>
      <w:r w:rsidRPr="007559C8">
        <w:t>(</w:t>
      </w:r>
      <w:r w:rsidRPr="007776FC">
        <w:rPr>
          <w:lang w:val="en-US"/>
        </w:rPr>
        <w:t>in</w:t>
      </w:r>
      <w:r w:rsidRPr="007559C8">
        <w:t>). Фильтрация применяется к пакетам, поступающим из интернета на маршрутизатор.</w:t>
      </w:r>
      <w:r>
        <w:t xml:space="preserve"> </w:t>
      </w:r>
      <w:r w:rsidRPr="007559C8">
        <w:t>Трафик, направленный во внутренние сети (192.168.2.0/24, 192.168.3.0/24 и т.д.), будет отброшен.</w:t>
      </w:r>
    </w:p>
    <w:p w14:paraId="5524B550" w14:textId="77777777" w:rsidR="00E92A86" w:rsidRPr="007559C8" w:rsidRDefault="00E92A86" w:rsidP="007D6242">
      <w:pPr>
        <w:spacing w:line="360" w:lineRule="auto"/>
      </w:pPr>
    </w:p>
    <w:p w14:paraId="4F8F480F" w14:textId="1460077A" w:rsidR="007D6242" w:rsidRDefault="00E92A86" w:rsidP="00E92A86">
      <w:pPr>
        <w:spacing w:line="360" w:lineRule="auto"/>
        <w:jc w:val="center"/>
      </w:pPr>
      <w:r w:rsidRPr="00D92192">
        <w:rPr>
          <w:noProof/>
          <w:lang w:eastAsia="ru-RU"/>
        </w:rPr>
        <w:drawing>
          <wp:inline distT="0" distB="0" distL="0" distR="0" wp14:anchorId="430B8BD1" wp14:editId="7EDD0325">
            <wp:extent cx="3848100" cy="1701265"/>
            <wp:effectExtent l="0" t="0" r="0" b="0"/>
            <wp:docPr id="16" name="Рисунок 16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7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4469" w14:textId="5D4DD3A7" w:rsidR="00AD6549" w:rsidRPr="00AD6549" w:rsidRDefault="00AD6549" w:rsidP="00E92A86">
      <w:pPr>
        <w:spacing w:line="360" w:lineRule="auto"/>
        <w:jc w:val="center"/>
        <w:rPr>
          <w:sz w:val="24"/>
          <w:szCs w:val="20"/>
        </w:rPr>
      </w:pPr>
      <w:r w:rsidRPr="00AD6549">
        <w:rPr>
          <w:sz w:val="24"/>
          <w:szCs w:val="20"/>
        </w:rPr>
        <w:t xml:space="preserve">Рисунок 6 – настройка </w:t>
      </w:r>
      <w:r w:rsidRPr="00AD6549">
        <w:rPr>
          <w:sz w:val="24"/>
          <w:szCs w:val="20"/>
          <w:lang w:val="en-US"/>
        </w:rPr>
        <w:t>access</w:t>
      </w:r>
      <w:r w:rsidRPr="00AD6549">
        <w:rPr>
          <w:sz w:val="24"/>
          <w:szCs w:val="20"/>
        </w:rPr>
        <w:t xml:space="preserve"> </w:t>
      </w:r>
      <w:r w:rsidRPr="00AD6549">
        <w:rPr>
          <w:sz w:val="24"/>
          <w:szCs w:val="20"/>
          <w:lang w:val="en-US"/>
        </w:rPr>
        <w:t>list</w:t>
      </w:r>
      <w:r w:rsidRPr="00AD6549">
        <w:rPr>
          <w:sz w:val="24"/>
          <w:szCs w:val="20"/>
        </w:rPr>
        <w:t xml:space="preserve"> для безопасности локальной сети</w:t>
      </w:r>
    </w:p>
    <w:p w14:paraId="47E8D227" w14:textId="77777777" w:rsidR="00E92A86" w:rsidRDefault="00E92A86" w:rsidP="00E92A86">
      <w:pPr>
        <w:spacing w:line="360" w:lineRule="auto"/>
        <w:jc w:val="center"/>
      </w:pPr>
    </w:p>
    <w:p w14:paraId="294C28CC" w14:textId="13072909" w:rsidR="00E92A86" w:rsidRDefault="00E92A86" w:rsidP="00E92A86">
      <w:pPr>
        <w:spacing w:line="360" w:lineRule="auto"/>
      </w:pPr>
      <w:r w:rsidRPr="00915A1F">
        <w:rPr>
          <w:b/>
          <w:bCs/>
        </w:rPr>
        <w:t>Задание 7.</w:t>
      </w:r>
      <w:r>
        <w:t xml:space="preserve"> Проверить пинг с </w:t>
      </w:r>
      <w:r>
        <w:rPr>
          <w:lang w:val="en-US"/>
        </w:rPr>
        <w:t>Router</w:t>
      </w:r>
      <w:r w:rsidRPr="00E92A86">
        <w:t xml:space="preserve">1 </w:t>
      </w:r>
      <w:r>
        <w:t xml:space="preserve">в локальную сеть командой. Должно быть видно, что ни один пакет не прошел. </w:t>
      </w:r>
    </w:p>
    <w:p w14:paraId="4D885A2C" w14:textId="0EA54EA5" w:rsidR="007559C8" w:rsidRDefault="007559C8" w:rsidP="00E92A86">
      <w:pPr>
        <w:spacing w:line="360" w:lineRule="auto"/>
      </w:pPr>
      <w:r>
        <w:t xml:space="preserve">Теперь проверим, что информация с </w:t>
      </w:r>
      <w:r>
        <w:rPr>
          <w:lang w:val="en-US"/>
        </w:rPr>
        <w:t>Router</w:t>
      </w:r>
      <w:r w:rsidRPr="007559C8">
        <w:t>1</w:t>
      </w:r>
      <w:r>
        <w:t xml:space="preserve"> не проходит в локальную сеть командой </w:t>
      </w:r>
      <w:r>
        <w:rPr>
          <w:lang w:val="en-US"/>
        </w:rPr>
        <w:t>ping</w:t>
      </w:r>
      <w:r>
        <w:t xml:space="preserve">. В результате получается такой вот вывод, который представлен на </w:t>
      </w:r>
      <w:r>
        <w:lastRenderedPageBreak/>
        <w:t xml:space="preserve">рисунке 7. </w:t>
      </w:r>
    </w:p>
    <w:p w14:paraId="41385D92" w14:textId="77777777" w:rsidR="007559C8" w:rsidRPr="007559C8" w:rsidRDefault="007559C8" w:rsidP="00E92A86">
      <w:pPr>
        <w:spacing w:line="360" w:lineRule="auto"/>
      </w:pPr>
    </w:p>
    <w:p w14:paraId="6E847138" w14:textId="0028112A" w:rsidR="007559C8" w:rsidRDefault="007559C8" w:rsidP="007559C8">
      <w:pPr>
        <w:spacing w:line="360" w:lineRule="auto"/>
        <w:jc w:val="center"/>
      </w:pPr>
      <w:r w:rsidRPr="004D2F51">
        <w:rPr>
          <w:noProof/>
          <w:lang w:eastAsia="ru-RU"/>
        </w:rPr>
        <w:drawing>
          <wp:inline distT="0" distB="0" distL="0" distR="0" wp14:anchorId="1C271DB9" wp14:editId="0119225E">
            <wp:extent cx="6103856" cy="1333500"/>
            <wp:effectExtent l="0" t="0" r="0" b="0"/>
            <wp:docPr id="17" name="Рисунок 17" descr="Изображение выглядит как текст, чек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чек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2698" cy="13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61B4" w14:textId="246C164E" w:rsidR="007559C8" w:rsidRPr="007559C8" w:rsidRDefault="007559C8" w:rsidP="007559C8">
      <w:pPr>
        <w:spacing w:line="360" w:lineRule="auto"/>
        <w:jc w:val="center"/>
        <w:rPr>
          <w:sz w:val="24"/>
          <w:szCs w:val="20"/>
        </w:rPr>
      </w:pPr>
      <w:r w:rsidRPr="007559C8">
        <w:rPr>
          <w:sz w:val="24"/>
          <w:szCs w:val="20"/>
        </w:rPr>
        <w:t xml:space="preserve">Рисунок 7 – проверка, что доступ с </w:t>
      </w:r>
      <w:r w:rsidRPr="007559C8">
        <w:rPr>
          <w:sz w:val="24"/>
          <w:szCs w:val="20"/>
          <w:lang w:val="en-US"/>
        </w:rPr>
        <w:t>Router</w:t>
      </w:r>
      <w:r w:rsidRPr="007559C8">
        <w:rPr>
          <w:sz w:val="24"/>
          <w:szCs w:val="20"/>
        </w:rPr>
        <w:t>1 не проходит в локальную сеть</w:t>
      </w:r>
    </w:p>
    <w:p w14:paraId="59CAB888" w14:textId="77777777" w:rsidR="00E92A86" w:rsidRDefault="00E92A86" w:rsidP="00915A1F">
      <w:pPr>
        <w:spacing w:line="360" w:lineRule="auto"/>
        <w:ind w:firstLine="0"/>
      </w:pPr>
    </w:p>
    <w:p w14:paraId="59CD0873" w14:textId="7F458265" w:rsidR="00E92A86" w:rsidRDefault="00E92A86" w:rsidP="00E92A86">
      <w:pPr>
        <w:spacing w:line="360" w:lineRule="auto"/>
      </w:pPr>
      <w:r w:rsidRPr="00915A1F">
        <w:rPr>
          <w:b/>
          <w:bCs/>
        </w:rPr>
        <w:t>Задание 8.</w:t>
      </w:r>
      <w:r>
        <w:t xml:space="preserve"> Восстановить доступ к интернету. </w:t>
      </w:r>
    </w:p>
    <w:p w14:paraId="401331DB" w14:textId="3D506B73" w:rsidR="00776E04" w:rsidRDefault="00915A1F" w:rsidP="00776E04">
      <w:pPr>
        <w:spacing w:line="360" w:lineRule="auto"/>
      </w:pPr>
      <w:r w:rsidRPr="00915A1F">
        <w:t>Для восстановления доступа к интернету, необходимо написать разрешающее правило, которое допустит исходящий трафи</w:t>
      </w:r>
      <w:r>
        <w:t>к</w:t>
      </w:r>
      <w:r w:rsidRPr="00915A1F">
        <w:t xml:space="preserve"> на внешний интерфейс</w:t>
      </w:r>
      <w:r>
        <w:t xml:space="preserve"> для </w:t>
      </w:r>
      <w:r>
        <w:rPr>
          <w:lang w:val="en-US"/>
        </w:rPr>
        <w:t>Router</w:t>
      </w:r>
      <w:r w:rsidRPr="00915A1F">
        <w:t>0.</w:t>
      </w:r>
      <w:r>
        <w:t xml:space="preserve"> Команды представлены на рисунке 8. </w:t>
      </w:r>
      <w:r w:rsidR="00776E04">
        <w:t xml:space="preserve">Рассмотрим более подробно команды, которые используются. </w:t>
      </w:r>
    </w:p>
    <w:p w14:paraId="41032939" w14:textId="41F0C48D" w:rsidR="00776E04" w:rsidRDefault="00555442" w:rsidP="00776E04">
      <w:pPr>
        <w:spacing w:line="360" w:lineRule="auto"/>
      </w:pPr>
      <w:r w:rsidRPr="00555442">
        <w:t>Данные команды добавляют разрешающее правило в существующий ACL FROM-OUTSIDE, чтобы разрешить доступ к интернету для устройств</w:t>
      </w:r>
      <w:r>
        <w:t xml:space="preserve">. </w:t>
      </w:r>
    </w:p>
    <w:p w14:paraId="41E64753" w14:textId="0BDE3B73" w:rsidR="00555442" w:rsidRDefault="00555442" w:rsidP="007776FC">
      <w:pPr>
        <w:pStyle w:val="ac"/>
        <w:numPr>
          <w:ilvl w:val="0"/>
          <w:numId w:val="16"/>
        </w:numPr>
        <w:spacing w:line="360" w:lineRule="auto"/>
        <w:ind w:left="0" w:firstLine="426"/>
      </w:pPr>
      <w:r w:rsidRPr="007776FC">
        <w:rPr>
          <w:b/>
          <w:bCs/>
          <w:i/>
          <w:iCs/>
          <w:lang w:val="en-US"/>
        </w:rPr>
        <w:t>en</w:t>
      </w:r>
      <w:r w:rsidRPr="00555442">
        <w:t xml:space="preserve"> - </w:t>
      </w:r>
      <w:r>
        <w:t>с</w:t>
      </w:r>
      <w:r w:rsidRPr="00555442">
        <w:t>окращение от enable. Переключает в привилегированный режим.</w:t>
      </w:r>
      <w:r>
        <w:t xml:space="preserve"> Данная команда нужна д</w:t>
      </w:r>
      <w:r w:rsidRPr="00555442">
        <w:t>ля внесения изменений в конфигурацию нужны права администратора.</w:t>
      </w:r>
    </w:p>
    <w:p w14:paraId="77ABAC13" w14:textId="4CEC2743" w:rsidR="00555442" w:rsidRDefault="00555442" w:rsidP="007776FC">
      <w:pPr>
        <w:pStyle w:val="ac"/>
        <w:numPr>
          <w:ilvl w:val="0"/>
          <w:numId w:val="16"/>
        </w:numPr>
        <w:spacing w:line="360" w:lineRule="auto"/>
        <w:ind w:left="0" w:firstLine="426"/>
      </w:pPr>
      <w:r w:rsidRPr="007776FC">
        <w:rPr>
          <w:b/>
          <w:bCs/>
          <w:i/>
          <w:iCs/>
          <w:lang w:val="en-US"/>
        </w:rPr>
        <w:t>conf t</w:t>
      </w:r>
      <w:r w:rsidRPr="007776FC">
        <w:rPr>
          <w:lang w:val="en-US"/>
        </w:rPr>
        <w:t xml:space="preserve"> - </w:t>
      </w:r>
      <w:r>
        <w:t>с</w:t>
      </w:r>
      <w:r w:rsidRPr="00555442">
        <w:t>окращение</w:t>
      </w:r>
      <w:r w:rsidRPr="007776FC">
        <w:rPr>
          <w:lang w:val="en-US"/>
        </w:rPr>
        <w:t xml:space="preserve"> </w:t>
      </w:r>
      <w:r w:rsidRPr="00555442">
        <w:t>от</w:t>
      </w:r>
      <w:r w:rsidRPr="007776FC">
        <w:rPr>
          <w:lang w:val="en-US"/>
        </w:rPr>
        <w:t xml:space="preserve"> configure terminal. </w:t>
      </w:r>
      <w:r w:rsidRPr="00555442">
        <w:t>Переходит в режим глобальной конфигурации.</w:t>
      </w:r>
      <w:r>
        <w:t xml:space="preserve"> Она нужна, ч</w:t>
      </w:r>
      <w:r w:rsidRPr="00555442">
        <w:t>тобы начать редактирование конфигурации устройства.</w:t>
      </w:r>
    </w:p>
    <w:p w14:paraId="3718EA74" w14:textId="68D1BC88" w:rsidR="00555442" w:rsidRDefault="00555442" w:rsidP="007776FC">
      <w:pPr>
        <w:pStyle w:val="ac"/>
        <w:numPr>
          <w:ilvl w:val="0"/>
          <w:numId w:val="16"/>
        </w:numPr>
        <w:spacing w:line="360" w:lineRule="auto"/>
        <w:ind w:left="0" w:firstLine="426"/>
      </w:pPr>
      <w:r w:rsidRPr="007776FC">
        <w:rPr>
          <w:b/>
          <w:bCs/>
          <w:i/>
          <w:iCs/>
          <w:lang w:val="en-US"/>
        </w:rPr>
        <w:t>ip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access</w:t>
      </w:r>
      <w:r w:rsidRPr="007776FC">
        <w:rPr>
          <w:b/>
          <w:bCs/>
          <w:i/>
          <w:iCs/>
        </w:rPr>
        <w:t>-</w:t>
      </w:r>
      <w:r w:rsidRPr="007776FC">
        <w:rPr>
          <w:b/>
          <w:bCs/>
          <w:i/>
          <w:iCs/>
          <w:lang w:val="en-US"/>
        </w:rPr>
        <w:t>list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extended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FROM</w:t>
      </w:r>
      <w:r w:rsidRPr="007776FC">
        <w:rPr>
          <w:b/>
          <w:bCs/>
          <w:i/>
          <w:iCs/>
        </w:rPr>
        <w:t>-</w:t>
      </w:r>
      <w:r w:rsidRPr="007776FC">
        <w:rPr>
          <w:b/>
          <w:bCs/>
          <w:i/>
          <w:iCs/>
          <w:lang w:val="en-US"/>
        </w:rPr>
        <w:t>OUTSIDE</w:t>
      </w:r>
      <w:r w:rsidRPr="00555442">
        <w:t xml:space="preserve"> - Переходит в режим редактирования, существующего расширенного ACL с именем FROM-OUTSIDE.</w:t>
      </w:r>
      <w:r>
        <w:t xml:space="preserve"> Здесь м</w:t>
      </w:r>
      <w:r w:rsidRPr="00555442">
        <w:t>ы добавляем новое правило к ACL, созданному ранее для фильтрации входящего трафика.</w:t>
      </w:r>
    </w:p>
    <w:p w14:paraId="4D6D6AFA" w14:textId="50ECC4D2" w:rsidR="00555442" w:rsidRDefault="00555442" w:rsidP="007776FC">
      <w:pPr>
        <w:pStyle w:val="ac"/>
        <w:numPr>
          <w:ilvl w:val="0"/>
          <w:numId w:val="16"/>
        </w:numPr>
        <w:spacing w:line="360" w:lineRule="auto"/>
        <w:ind w:left="0" w:firstLine="426"/>
      </w:pPr>
      <w:r w:rsidRPr="007776FC">
        <w:rPr>
          <w:b/>
          <w:bCs/>
          <w:i/>
          <w:iCs/>
          <w:lang w:val="en-US"/>
        </w:rPr>
        <w:t>permit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ip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any</w:t>
      </w:r>
      <w:r w:rsidRPr="007776FC">
        <w:rPr>
          <w:b/>
          <w:bCs/>
          <w:i/>
          <w:iCs/>
        </w:rPr>
        <w:t xml:space="preserve"> </w:t>
      </w:r>
      <w:r w:rsidRPr="007776FC">
        <w:rPr>
          <w:b/>
          <w:bCs/>
          <w:i/>
          <w:iCs/>
          <w:lang w:val="en-US"/>
        </w:rPr>
        <w:t>host</w:t>
      </w:r>
      <w:r w:rsidRPr="007776FC">
        <w:rPr>
          <w:b/>
          <w:bCs/>
          <w:i/>
          <w:iCs/>
        </w:rPr>
        <w:t xml:space="preserve"> 210.210.0.2</w:t>
      </w:r>
      <w:r w:rsidRPr="00555442">
        <w:t xml:space="preserve"> – </w:t>
      </w:r>
      <w:r>
        <w:t>разрешить</w:t>
      </w:r>
      <w:r w:rsidRPr="00555442">
        <w:t xml:space="preserve"> </w:t>
      </w:r>
      <w:r>
        <w:t xml:space="preserve">для любого трафика с любого источника доносить информацию на </w:t>
      </w:r>
      <w:r w:rsidRPr="00555442">
        <w:t xml:space="preserve">210.210.0.2. </w:t>
      </w:r>
    </w:p>
    <w:p w14:paraId="13ABA31B" w14:textId="77777777" w:rsidR="00555442" w:rsidRPr="00915A1F" w:rsidRDefault="00555442" w:rsidP="00555442">
      <w:pPr>
        <w:spacing w:line="360" w:lineRule="auto"/>
        <w:rPr>
          <w:b/>
          <w:bCs/>
        </w:rPr>
      </w:pPr>
    </w:p>
    <w:p w14:paraId="2F782368" w14:textId="236B1EAA" w:rsidR="00915A1F" w:rsidRDefault="00915A1F" w:rsidP="00915A1F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F841FBF" wp14:editId="7C76C179">
            <wp:extent cx="6378059" cy="857250"/>
            <wp:effectExtent l="0" t="0" r="3810" b="0"/>
            <wp:docPr id="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9529" r="8475" b="53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732" cy="86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841BB" w14:textId="53CEA46E" w:rsidR="00915A1F" w:rsidRPr="00FA708A" w:rsidRDefault="00915A1F" w:rsidP="00915A1F">
      <w:pPr>
        <w:spacing w:line="360" w:lineRule="auto"/>
        <w:jc w:val="center"/>
        <w:rPr>
          <w:sz w:val="24"/>
          <w:szCs w:val="20"/>
          <w:lang w:val="en-US"/>
        </w:rPr>
      </w:pPr>
      <w:r w:rsidRPr="00915A1F">
        <w:rPr>
          <w:sz w:val="24"/>
          <w:szCs w:val="20"/>
        </w:rPr>
        <w:t xml:space="preserve">Рисунок 8 – настройка </w:t>
      </w:r>
      <w:r w:rsidRPr="00915A1F">
        <w:rPr>
          <w:sz w:val="24"/>
          <w:szCs w:val="20"/>
          <w:lang w:val="en-US"/>
        </w:rPr>
        <w:t>Router</w:t>
      </w:r>
      <w:r w:rsidRPr="00915A1F">
        <w:rPr>
          <w:sz w:val="24"/>
          <w:szCs w:val="20"/>
        </w:rPr>
        <w:t>0 для доступа в интернет</w:t>
      </w:r>
    </w:p>
    <w:p w14:paraId="5DF22FA9" w14:textId="77777777" w:rsidR="00E92A86" w:rsidRPr="00915A1F" w:rsidRDefault="00E92A86" w:rsidP="00E92A86">
      <w:pPr>
        <w:spacing w:line="360" w:lineRule="auto"/>
      </w:pPr>
    </w:p>
    <w:p w14:paraId="36BA50FD" w14:textId="77777777" w:rsidR="00555442" w:rsidRDefault="00E92A86" w:rsidP="00E92A86">
      <w:pPr>
        <w:spacing w:line="360" w:lineRule="auto"/>
      </w:pPr>
      <w:r w:rsidRPr="00555442">
        <w:rPr>
          <w:b/>
          <w:bCs/>
        </w:rPr>
        <w:t>Задание 9</w:t>
      </w:r>
      <w:r>
        <w:t>. Выполнить проверку, что интернет на устройствах появился.</w:t>
      </w:r>
    </w:p>
    <w:p w14:paraId="42D836D7" w14:textId="06E5983F" w:rsidR="00E92A86" w:rsidRDefault="00555442" w:rsidP="00E92A86">
      <w:pPr>
        <w:spacing w:line="360" w:lineRule="auto"/>
      </w:pPr>
      <w:r>
        <w:t xml:space="preserve">Теперь попробуем с бухгалтерского устройства выполнить запрос на </w:t>
      </w:r>
      <w:r w:rsidRPr="00555442">
        <w:t>210.210.1.2</w:t>
      </w:r>
      <w:r>
        <w:t xml:space="preserve">. Результат представлен на рисунке 9. </w:t>
      </w:r>
    </w:p>
    <w:p w14:paraId="5E6720EC" w14:textId="77777777" w:rsidR="00555442" w:rsidRDefault="00555442" w:rsidP="00E92A86">
      <w:pPr>
        <w:spacing w:line="360" w:lineRule="auto"/>
      </w:pPr>
    </w:p>
    <w:p w14:paraId="0F67688C" w14:textId="74B88900" w:rsidR="00555442" w:rsidRDefault="00555442" w:rsidP="0055544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66CBF81" wp14:editId="3BB8CE2A">
            <wp:extent cx="3781425" cy="2005301"/>
            <wp:effectExtent l="0" t="0" r="0" b="0"/>
            <wp:docPr id="5488794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794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6663" cy="200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7190" w14:textId="405CBB5B" w:rsidR="00555442" w:rsidRPr="00FB01C0" w:rsidRDefault="00555442" w:rsidP="00FB01C0">
      <w:pPr>
        <w:spacing w:line="360" w:lineRule="auto"/>
        <w:jc w:val="center"/>
        <w:rPr>
          <w:sz w:val="24"/>
          <w:szCs w:val="20"/>
        </w:rPr>
      </w:pPr>
      <w:r w:rsidRPr="00555442">
        <w:rPr>
          <w:sz w:val="24"/>
          <w:szCs w:val="20"/>
        </w:rPr>
        <w:t>Рисунок 9 – удачный пинг с бухгалтерского ПК на 210.210.1.2</w:t>
      </w:r>
    </w:p>
    <w:p w14:paraId="2FE64908" w14:textId="134AC61C" w:rsidR="00E92A86" w:rsidRDefault="00E92A86" w:rsidP="00E92A86">
      <w:pPr>
        <w:spacing w:line="360" w:lineRule="auto"/>
      </w:pPr>
      <w:r w:rsidRPr="00FB01C0">
        <w:rPr>
          <w:b/>
          <w:bCs/>
        </w:rPr>
        <w:t>Задание 10.</w:t>
      </w:r>
      <w:r>
        <w:t xml:space="preserve"> Настроить </w:t>
      </w:r>
      <w:r>
        <w:rPr>
          <w:lang w:val="en-US"/>
        </w:rPr>
        <w:t>Router</w:t>
      </w:r>
      <w:r w:rsidRPr="00E92A86">
        <w:t xml:space="preserve">0 </w:t>
      </w:r>
      <w:r>
        <w:t xml:space="preserve">на доступ по </w:t>
      </w:r>
      <w:r>
        <w:rPr>
          <w:lang w:val="en-US"/>
        </w:rPr>
        <w:t>telnet</w:t>
      </w:r>
      <w:r>
        <w:t xml:space="preserve">. </w:t>
      </w:r>
    </w:p>
    <w:p w14:paraId="6716F397" w14:textId="53B17A26" w:rsidR="00FB01C0" w:rsidRDefault="00FB01C0" w:rsidP="00E92A86">
      <w:pPr>
        <w:spacing w:line="360" w:lineRule="auto"/>
      </w:pPr>
      <w:r>
        <w:t xml:space="preserve">Произведем теперь настройку </w:t>
      </w:r>
      <w:r>
        <w:rPr>
          <w:lang w:val="en-US"/>
        </w:rPr>
        <w:t>Router</w:t>
      </w:r>
      <w:r w:rsidRPr="00FB01C0">
        <w:t>0</w:t>
      </w:r>
      <w:r>
        <w:t xml:space="preserve">. Для выполнения данного задания нужно выполнить команды, которые представлены на рисунке 10. </w:t>
      </w:r>
    </w:p>
    <w:p w14:paraId="5FA8D61C" w14:textId="66F792B0" w:rsidR="00315980" w:rsidRDefault="00315980" w:rsidP="00315980">
      <w:pPr>
        <w:spacing w:line="360" w:lineRule="auto"/>
      </w:pPr>
      <w:r w:rsidRPr="00315980">
        <w:t>Telnet — это протокол удалённого управления сетевыми устройствами (маршрутизаторами, коммутаторами и т. д.) через сеть. В данном случае он используется для:</w:t>
      </w:r>
      <w:r>
        <w:t xml:space="preserve"> у</w:t>
      </w:r>
      <w:r w:rsidRPr="00315980">
        <w:t>далённого подключения к Router0 с других устройств в сети</w:t>
      </w:r>
      <w:r>
        <w:t>, к</w:t>
      </w:r>
      <w:r w:rsidRPr="00315980">
        <w:t>онфигурирования маршрутизатора без физического доступа к консоли</w:t>
      </w:r>
      <w:r>
        <w:t>, м</w:t>
      </w:r>
      <w:r w:rsidRPr="00315980">
        <w:t>ониторинга состояния устройства</w:t>
      </w:r>
      <w:r>
        <w:t>, д</w:t>
      </w:r>
      <w:r w:rsidRPr="00315980">
        <w:t>иагностики сетевых проблем</w:t>
      </w:r>
      <w:r>
        <w:t xml:space="preserve">. </w:t>
      </w:r>
    </w:p>
    <w:p w14:paraId="7CCD680E" w14:textId="77777777" w:rsidR="00315980" w:rsidRDefault="00315980" w:rsidP="00315980">
      <w:pPr>
        <w:spacing w:line="360" w:lineRule="auto"/>
      </w:pPr>
      <w:r w:rsidRPr="00315980">
        <w:t>“</w:t>
      </w:r>
      <w:r w:rsidRPr="00315980">
        <w:rPr>
          <w:lang w:val="en-US"/>
        </w:rPr>
        <w:t>username</w:t>
      </w:r>
      <w:r w:rsidRPr="00315980">
        <w:t xml:space="preserve"> </w:t>
      </w:r>
      <w:r w:rsidRPr="00315980">
        <w:rPr>
          <w:lang w:val="en-US"/>
        </w:rPr>
        <w:t>admin</w:t>
      </w:r>
      <w:r w:rsidRPr="00315980">
        <w:t xml:space="preserve"> </w:t>
      </w:r>
      <w:r w:rsidRPr="00315980">
        <w:rPr>
          <w:lang w:val="en-US"/>
        </w:rPr>
        <w:t>privilege</w:t>
      </w:r>
      <w:r w:rsidRPr="00315980">
        <w:t xml:space="preserve"> 15 </w:t>
      </w:r>
      <w:r w:rsidRPr="00315980">
        <w:rPr>
          <w:lang w:val="en-US"/>
        </w:rPr>
        <w:t>password</w:t>
      </w:r>
      <w:r w:rsidRPr="00315980">
        <w:t xml:space="preserve"> </w:t>
      </w:r>
      <w:r w:rsidRPr="00315980">
        <w:rPr>
          <w:lang w:val="en-US"/>
        </w:rPr>
        <w:t>cisco</w:t>
      </w:r>
      <w:r w:rsidRPr="00315980">
        <w:t>”</w:t>
      </w:r>
      <w:r w:rsidRPr="00315980">
        <w:rPr>
          <w:b/>
          <w:bCs/>
        </w:rPr>
        <w:t xml:space="preserve"> – </w:t>
      </w:r>
      <w:r>
        <w:t>создает</w:t>
      </w:r>
      <w:r w:rsidRPr="00315980">
        <w:t xml:space="preserve"> </w:t>
      </w:r>
      <w:r>
        <w:t>учетную</w:t>
      </w:r>
      <w:r w:rsidRPr="00315980">
        <w:t xml:space="preserve"> </w:t>
      </w:r>
      <w:r>
        <w:t>запись</w:t>
      </w:r>
      <w:r w:rsidRPr="00315980">
        <w:t xml:space="preserve"> </w:t>
      </w:r>
      <w:r>
        <w:t>пользователя</w:t>
      </w:r>
      <w:r w:rsidRPr="00315980">
        <w:t xml:space="preserve">. </w:t>
      </w:r>
      <w:r>
        <w:rPr>
          <w:lang w:val="en-US"/>
        </w:rPr>
        <w:t>admin</w:t>
      </w:r>
      <w:r w:rsidRPr="00315980">
        <w:t xml:space="preserve"> </w:t>
      </w:r>
      <w:r>
        <w:t>–</w:t>
      </w:r>
      <w:r w:rsidRPr="00315980">
        <w:t xml:space="preserve"> </w:t>
      </w:r>
      <w:r>
        <w:t xml:space="preserve">имя пользователя, </w:t>
      </w:r>
      <w:r>
        <w:rPr>
          <w:lang w:val="en-US"/>
        </w:rPr>
        <w:t>privilege</w:t>
      </w:r>
      <w:r w:rsidRPr="00315980">
        <w:t xml:space="preserve"> 15 </w:t>
      </w:r>
      <w:r>
        <w:t>–</w:t>
      </w:r>
      <w:r w:rsidRPr="00315980">
        <w:t xml:space="preserve"> </w:t>
      </w:r>
      <w:r>
        <w:t xml:space="preserve">максимальный уровень привилегий (полный доступ), </w:t>
      </w:r>
      <w:r>
        <w:rPr>
          <w:lang w:val="en-US"/>
        </w:rPr>
        <w:t>password</w:t>
      </w:r>
      <w:r w:rsidRPr="00315980">
        <w:t xml:space="preserve"> </w:t>
      </w:r>
      <w:r>
        <w:rPr>
          <w:lang w:val="en-US"/>
        </w:rPr>
        <w:t>cisco</w:t>
      </w:r>
      <w:r w:rsidRPr="00315980">
        <w:t xml:space="preserve"> </w:t>
      </w:r>
      <w:r>
        <w:t xml:space="preserve">– пароль для аутентификации. </w:t>
      </w:r>
    </w:p>
    <w:p w14:paraId="5C50E5F6" w14:textId="77777777" w:rsidR="00315980" w:rsidRDefault="00315980" w:rsidP="00315980">
      <w:pPr>
        <w:spacing w:line="360" w:lineRule="auto"/>
      </w:pPr>
      <w:r w:rsidRPr="00315980">
        <w:t>“</w:t>
      </w:r>
      <w:r>
        <w:rPr>
          <w:lang w:val="en-US"/>
        </w:rPr>
        <w:t>enable</w:t>
      </w:r>
      <w:r w:rsidRPr="00315980">
        <w:t xml:space="preserve"> </w:t>
      </w:r>
      <w:r>
        <w:rPr>
          <w:lang w:val="en-US"/>
        </w:rPr>
        <w:t>password</w:t>
      </w:r>
      <w:r w:rsidRPr="00315980">
        <w:t xml:space="preserve"> </w:t>
      </w:r>
      <w:r>
        <w:rPr>
          <w:lang w:val="en-US"/>
        </w:rPr>
        <w:t>cisco</w:t>
      </w:r>
      <w:r w:rsidRPr="00315980">
        <w:t xml:space="preserve">” </w:t>
      </w:r>
      <w:r>
        <w:t xml:space="preserve">– устанавливает пароль для входа в привилегированный режим (режим </w:t>
      </w:r>
      <w:r>
        <w:rPr>
          <w:lang w:val="en-US"/>
        </w:rPr>
        <w:t>enable</w:t>
      </w:r>
      <w:r w:rsidRPr="00315980">
        <w:t>)</w:t>
      </w:r>
      <w:r>
        <w:t xml:space="preserve">. </w:t>
      </w:r>
    </w:p>
    <w:p w14:paraId="3067CCD4" w14:textId="77777777" w:rsidR="00315980" w:rsidRDefault="00315980" w:rsidP="00315980">
      <w:pPr>
        <w:spacing w:line="360" w:lineRule="auto"/>
      </w:pPr>
      <w:r w:rsidRPr="00315980">
        <w:lastRenderedPageBreak/>
        <w:t>“</w:t>
      </w:r>
      <w:r>
        <w:rPr>
          <w:lang w:val="en-US"/>
        </w:rPr>
        <w:t>line</w:t>
      </w:r>
      <w:r w:rsidRPr="00315980">
        <w:t xml:space="preserve"> </w:t>
      </w:r>
      <w:r>
        <w:rPr>
          <w:lang w:val="en-US"/>
        </w:rPr>
        <w:t>vty</w:t>
      </w:r>
      <w:r w:rsidRPr="00315980">
        <w:t xml:space="preserve"> 0 4” – </w:t>
      </w:r>
      <w:r>
        <w:t xml:space="preserve">переходит в режим конфигурации виртуальных терминалов </w:t>
      </w:r>
      <w:r w:rsidRPr="00315980">
        <w:t>(</w:t>
      </w:r>
      <w:r>
        <w:rPr>
          <w:lang w:val="en-US"/>
        </w:rPr>
        <w:t>VTY</w:t>
      </w:r>
      <w:r w:rsidRPr="00315980">
        <w:t>)</w:t>
      </w:r>
      <w:r>
        <w:t xml:space="preserve">, здесь настраивается 5 одновременных сессий. </w:t>
      </w:r>
    </w:p>
    <w:p w14:paraId="5D9ADAF2" w14:textId="2476EFC5" w:rsidR="00315980" w:rsidRPr="00315980" w:rsidRDefault="00315980" w:rsidP="00315980">
      <w:pPr>
        <w:spacing w:line="360" w:lineRule="auto"/>
      </w:pPr>
      <w:r w:rsidRPr="00315980">
        <w:t>“</w:t>
      </w:r>
      <w:r>
        <w:rPr>
          <w:lang w:val="en-US"/>
        </w:rPr>
        <w:t>login</w:t>
      </w:r>
      <w:r w:rsidRPr="00315980">
        <w:t xml:space="preserve"> </w:t>
      </w:r>
      <w:r>
        <w:rPr>
          <w:lang w:val="en-US"/>
        </w:rPr>
        <w:t>local</w:t>
      </w:r>
      <w:r w:rsidRPr="00315980">
        <w:t xml:space="preserve">” – </w:t>
      </w:r>
      <w:r>
        <w:t xml:space="preserve">включает аутентификацию по локальной базе пользователей.  </w:t>
      </w:r>
    </w:p>
    <w:p w14:paraId="5FADB39F" w14:textId="77777777" w:rsidR="00FB01C0" w:rsidRPr="00315980" w:rsidRDefault="00FB01C0" w:rsidP="00E92A86">
      <w:pPr>
        <w:spacing w:line="360" w:lineRule="auto"/>
      </w:pPr>
    </w:p>
    <w:p w14:paraId="73622675" w14:textId="444FC400" w:rsidR="00FB01C0" w:rsidRDefault="00FB01C0" w:rsidP="00FB01C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31F0CCA" wp14:editId="02B33547">
            <wp:extent cx="4448175" cy="971550"/>
            <wp:effectExtent l="0" t="0" r="9525" b="0"/>
            <wp:docPr id="119279320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9320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0802" w14:textId="1B3F60AB" w:rsidR="0045415D" w:rsidRPr="0045415D" w:rsidRDefault="0045415D" w:rsidP="00FB01C0">
      <w:pPr>
        <w:spacing w:line="360" w:lineRule="auto"/>
        <w:jc w:val="center"/>
        <w:rPr>
          <w:sz w:val="24"/>
          <w:szCs w:val="20"/>
        </w:rPr>
      </w:pPr>
      <w:r w:rsidRPr="0045415D">
        <w:rPr>
          <w:sz w:val="24"/>
          <w:szCs w:val="20"/>
        </w:rPr>
        <w:t xml:space="preserve">Рисунок 10 – настройка роутера по </w:t>
      </w:r>
      <w:r w:rsidRPr="0045415D">
        <w:rPr>
          <w:sz w:val="24"/>
          <w:szCs w:val="20"/>
          <w:lang w:val="en-US"/>
        </w:rPr>
        <w:t>telnet</w:t>
      </w:r>
    </w:p>
    <w:p w14:paraId="078EC8F2" w14:textId="77777777" w:rsidR="00E92A86" w:rsidRDefault="00E92A86" w:rsidP="00E92A86">
      <w:pPr>
        <w:spacing w:line="360" w:lineRule="auto"/>
      </w:pPr>
    </w:p>
    <w:p w14:paraId="4F69E6FC" w14:textId="2C19844B" w:rsidR="00E92A86" w:rsidRPr="00760803" w:rsidRDefault="00E92A86" w:rsidP="00E92A86">
      <w:pPr>
        <w:spacing w:line="360" w:lineRule="auto"/>
      </w:pPr>
      <w:r w:rsidRPr="00170AED">
        <w:rPr>
          <w:b/>
          <w:bCs/>
        </w:rPr>
        <w:t>Задание 11.</w:t>
      </w:r>
      <w:r>
        <w:t xml:space="preserve"> Проверить доступ к </w:t>
      </w:r>
      <w:r>
        <w:rPr>
          <w:lang w:val="en-US"/>
        </w:rPr>
        <w:t>telnet</w:t>
      </w:r>
      <w:r w:rsidRPr="00E92A86">
        <w:t xml:space="preserve"> </w:t>
      </w:r>
      <w:r>
        <w:rPr>
          <w:lang w:val="en-GB"/>
        </w:rPr>
        <w:t>c</w:t>
      </w:r>
      <w:r w:rsidRPr="00E92A86">
        <w:t xml:space="preserve"> </w:t>
      </w:r>
      <w:r>
        <w:t xml:space="preserve">публичного сервера. Воспользоваться </w:t>
      </w:r>
      <w:r>
        <w:rPr>
          <w:lang w:val="en-US"/>
        </w:rPr>
        <w:t>access</w:t>
      </w:r>
      <w:r w:rsidRPr="00E92A86">
        <w:t xml:space="preserve"> </w:t>
      </w:r>
      <w:r>
        <w:rPr>
          <w:lang w:val="en-US"/>
        </w:rPr>
        <w:t>list</w:t>
      </w:r>
      <w:r w:rsidRPr="00E92A86">
        <w:t xml:space="preserve"> </w:t>
      </w:r>
      <w:r>
        <w:t xml:space="preserve">для ограничения доступа по </w:t>
      </w:r>
      <w:r>
        <w:rPr>
          <w:lang w:val="en-US"/>
        </w:rPr>
        <w:t>telnet</w:t>
      </w:r>
      <w:r w:rsidRPr="00E92A86">
        <w:t xml:space="preserve"> </w:t>
      </w:r>
      <w:r>
        <w:t xml:space="preserve">из внешней сети. </w:t>
      </w:r>
    </w:p>
    <w:p w14:paraId="489C587D" w14:textId="2C7F2256" w:rsidR="00D716C0" w:rsidRDefault="00D716C0" w:rsidP="00E92A86">
      <w:pPr>
        <w:spacing w:line="360" w:lineRule="auto"/>
      </w:pPr>
      <w:r>
        <w:t xml:space="preserve">Попробуем в начале выполнить запрос с сервера 210.210.1.2, в результате на рисунке 11 видно, что подключение по </w:t>
      </w:r>
      <w:r>
        <w:rPr>
          <w:lang w:val="en-US"/>
        </w:rPr>
        <w:t>telnet</w:t>
      </w:r>
      <w:r>
        <w:t xml:space="preserve"> происходит удачно, но такое поведение нам не подходит и мы должны ограничить доступ из внешней сети. </w:t>
      </w:r>
    </w:p>
    <w:p w14:paraId="6E13016E" w14:textId="01DFFA4A" w:rsidR="00D716C0" w:rsidRPr="00D716C0" w:rsidRDefault="00D716C0" w:rsidP="00D716C0">
      <w:pPr>
        <w:spacing w:line="360" w:lineRule="auto"/>
        <w:jc w:val="center"/>
      </w:pPr>
      <w:r w:rsidRPr="00D716C0">
        <w:rPr>
          <w:noProof/>
        </w:rPr>
        <w:drawing>
          <wp:inline distT="0" distB="0" distL="0" distR="0" wp14:anchorId="08919E4F" wp14:editId="557303BC">
            <wp:extent cx="5029902" cy="3772426"/>
            <wp:effectExtent l="0" t="0" r="0" b="0"/>
            <wp:docPr id="11564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CF2E" w14:textId="4CA0961E" w:rsidR="00170AED" w:rsidRDefault="00D716C0" w:rsidP="00D716C0">
      <w:pPr>
        <w:spacing w:line="360" w:lineRule="auto"/>
        <w:jc w:val="center"/>
        <w:rPr>
          <w:sz w:val="24"/>
          <w:szCs w:val="20"/>
        </w:rPr>
      </w:pPr>
      <w:r w:rsidRPr="00D716C0">
        <w:rPr>
          <w:sz w:val="24"/>
          <w:szCs w:val="20"/>
        </w:rPr>
        <w:t xml:space="preserve">Рисунок 11 – подключение по </w:t>
      </w:r>
      <w:r w:rsidRPr="00D716C0">
        <w:rPr>
          <w:sz w:val="24"/>
          <w:szCs w:val="20"/>
          <w:lang w:val="en-US"/>
        </w:rPr>
        <w:t>telnet</w:t>
      </w:r>
      <w:r w:rsidRPr="00D716C0">
        <w:rPr>
          <w:sz w:val="24"/>
          <w:szCs w:val="20"/>
        </w:rPr>
        <w:t xml:space="preserve"> к удаленному серверу</w:t>
      </w:r>
    </w:p>
    <w:p w14:paraId="4F481473" w14:textId="77777777" w:rsidR="006B7C69" w:rsidRDefault="006B7C69" w:rsidP="00D716C0">
      <w:pPr>
        <w:spacing w:line="360" w:lineRule="auto"/>
        <w:jc w:val="center"/>
        <w:rPr>
          <w:sz w:val="24"/>
          <w:szCs w:val="20"/>
        </w:rPr>
      </w:pPr>
    </w:p>
    <w:p w14:paraId="6A764450" w14:textId="25E8F025" w:rsidR="00253C6F" w:rsidRDefault="007727AF" w:rsidP="00253C6F">
      <w:pPr>
        <w:spacing w:line="360" w:lineRule="auto"/>
      </w:pPr>
      <w:r>
        <w:t xml:space="preserve">Теперь попробуем настроить </w:t>
      </w:r>
      <w:r>
        <w:rPr>
          <w:lang w:val="en-US"/>
        </w:rPr>
        <w:t>access</w:t>
      </w:r>
      <w:r w:rsidRPr="007727AF">
        <w:t xml:space="preserve"> </w:t>
      </w:r>
      <w:r>
        <w:rPr>
          <w:lang w:val="en-US"/>
        </w:rPr>
        <w:t>list</w:t>
      </w:r>
      <w:r>
        <w:t xml:space="preserve">, чтобы запроса извне не проходили в </w:t>
      </w:r>
      <w:r>
        <w:lastRenderedPageBreak/>
        <w:t xml:space="preserve">нашу сеть. Для выполнения действий использовались команды, которые представлены на рисунке 12. </w:t>
      </w:r>
      <w:r w:rsidR="00253C6F">
        <w:t xml:space="preserve">Описание команд представлено ниже. </w:t>
      </w:r>
    </w:p>
    <w:p w14:paraId="0876DA20" w14:textId="77777777" w:rsidR="00253C6F" w:rsidRDefault="00253C6F" w:rsidP="00253C6F">
      <w:pPr>
        <w:spacing w:line="360" w:lineRule="auto"/>
      </w:pPr>
      <w:r w:rsidRPr="00253C6F">
        <w:t>“Router&gt;en”</w:t>
      </w:r>
      <w:r>
        <w:t xml:space="preserve"> - с</w:t>
      </w:r>
      <w:r w:rsidRPr="00253C6F">
        <w:t>окращение от enable - переход в привилегированный режим.</w:t>
      </w:r>
    </w:p>
    <w:p w14:paraId="78770139" w14:textId="308433AC" w:rsidR="00253C6F" w:rsidRDefault="00253C6F" w:rsidP="00253C6F">
      <w:pPr>
        <w:spacing w:line="360" w:lineRule="auto"/>
      </w:pPr>
      <w:r w:rsidRPr="00253C6F">
        <w:t>“Router#conf t”</w:t>
      </w:r>
      <w:r>
        <w:t xml:space="preserve"> - с</w:t>
      </w:r>
      <w:r w:rsidRPr="00253C6F">
        <w:t>окращение от configure terminal - вход в режим глобальной конфигурации.</w:t>
      </w:r>
    </w:p>
    <w:p w14:paraId="6F15B232" w14:textId="2ED76EF6" w:rsidR="00253C6F" w:rsidRDefault="00253C6F" w:rsidP="00253C6F">
      <w:pPr>
        <w:spacing w:line="360" w:lineRule="auto"/>
      </w:pPr>
      <w:r w:rsidRPr="00253C6F">
        <w:rPr>
          <w:lang w:val="en-US"/>
        </w:rPr>
        <w:t xml:space="preserve">“no ip access-list extended FROM-OUTSIDE” - </w:t>
      </w:r>
      <w:r>
        <w:t>у</w:t>
      </w:r>
      <w:r w:rsidRPr="00253C6F">
        <w:t>даляет</w:t>
      </w:r>
      <w:r w:rsidRPr="00253C6F">
        <w:rPr>
          <w:lang w:val="en-US"/>
        </w:rPr>
        <w:t xml:space="preserve"> </w:t>
      </w:r>
      <w:r w:rsidRPr="00253C6F">
        <w:t>существующий</w:t>
      </w:r>
      <w:r w:rsidRPr="00253C6F">
        <w:rPr>
          <w:lang w:val="en-US"/>
        </w:rPr>
        <w:t xml:space="preserve"> ACL "FROM-OUTSIDE". </w:t>
      </w:r>
      <w:r>
        <w:t>Данная команда</w:t>
      </w:r>
      <w:r w:rsidRPr="00253C6F">
        <w:t xml:space="preserve"> "обнуляет" текущую конфигурацию ACL, но не снимает с интерфейса (если ACL был применён ранее, он остаётся привязанным, но пустым).</w:t>
      </w:r>
    </w:p>
    <w:p w14:paraId="42677EE7" w14:textId="297D5662" w:rsidR="00253C6F" w:rsidRDefault="00253C6F" w:rsidP="00253C6F">
      <w:pPr>
        <w:spacing w:line="360" w:lineRule="auto"/>
      </w:pPr>
      <w:r w:rsidRPr="00253C6F">
        <w:t>“</w:t>
      </w:r>
      <w:r w:rsidRPr="00253C6F">
        <w:rPr>
          <w:lang w:val="en-US"/>
        </w:rPr>
        <w:t>ip</w:t>
      </w:r>
      <w:r w:rsidRPr="00253C6F">
        <w:t xml:space="preserve"> </w:t>
      </w:r>
      <w:r w:rsidRPr="00253C6F">
        <w:rPr>
          <w:lang w:val="en-US"/>
        </w:rPr>
        <w:t>access</w:t>
      </w:r>
      <w:r w:rsidRPr="00253C6F">
        <w:t>-</w:t>
      </w:r>
      <w:r w:rsidRPr="00253C6F">
        <w:rPr>
          <w:lang w:val="en-US"/>
        </w:rPr>
        <w:t>list</w:t>
      </w:r>
      <w:r w:rsidRPr="00253C6F">
        <w:t xml:space="preserve"> </w:t>
      </w:r>
      <w:r w:rsidRPr="00253C6F">
        <w:rPr>
          <w:lang w:val="en-US"/>
        </w:rPr>
        <w:t>extended</w:t>
      </w:r>
      <w:r w:rsidRPr="00253C6F">
        <w:t xml:space="preserve"> </w:t>
      </w:r>
      <w:r w:rsidRPr="00253C6F">
        <w:rPr>
          <w:lang w:val="en-US"/>
        </w:rPr>
        <w:t>FROM</w:t>
      </w:r>
      <w:r w:rsidRPr="00253C6F">
        <w:t>-</w:t>
      </w:r>
      <w:r w:rsidRPr="00253C6F">
        <w:rPr>
          <w:lang w:val="en-US"/>
        </w:rPr>
        <w:t>OUTSIDE</w:t>
      </w:r>
      <w:r w:rsidRPr="00253C6F">
        <w:t xml:space="preserve">” - </w:t>
      </w:r>
      <w:r w:rsidR="00201C0B">
        <w:t>с</w:t>
      </w:r>
      <w:r w:rsidRPr="00253C6F">
        <w:t>оздаёт новый одноимённый ACL и переходит в режим его настройки.</w:t>
      </w:r>
    </w:p>
    <w:p w14:paraId="38F1CE2C" w14:textId="05DF3154" w:rsidR="00253C6F" w:rsidRDefault="00253C6F" w:rsidP="00253C6F">
      <w:pPr>
        <w:spacing w:line="360" w:lineRule="auto"/>
      </w:pPr>
      <w:r w:rsidRPr="00201C0B">
        <w:t>“</w:t>
      </w:r>
      <w:r w:rsidRPr="00253C6F">
        <w:rPr>
          <w:lang w:val="en-US"/>
        </w:rPr>
        <w:t>deny</w:t>
      </w:r>
      <w:r w:rsidRPr="00201C0B">
        <w:t xml:space="preserve"> </w:t>
      </w:r>
      <w:r w:rsidRPr="00253C6F">
        <w:rPr>
          <w:lang w:val="en-US"/>
        </w:rPr>
        <w:t>tcp</w:t>
      </w:r>
      <w:r w:rsidRPr="00201C0B">
        <w:t xml:space="preserve"> </w:t>
      </w:r>
      <w:r w:rsidRPr="00253C6F">
        <w:rPr>
          <w:lang w:val="en-US"/>
        </w:rPr>
        <w:t>any</w:t>
      </w:r>
      <w:r w:rsidRPr="00201C0B">
        <w:t xml:space="preserve"> </w:t>
      </w:r>
      <w:r w:rsidRPr="00253C6F">
        <w:rPr>
          <w:lang w:val="en-US"/>
        </w:rPr>
        <w:t>host</w:t>
      </w:r>
      <w:r w:rsidRPr="00201C0B">
        <w:t xml:space="preserve"> 210.210.0.2 </w:t>
      </w:r>
      <w:r w:rsidRPr="00253C6F">
        <w:rPr>
          <w:lang w:val="en-US"/>
        </w:rPr>
        <w:t>eq</w:t>
      </w:r>
      <w:r w:rsidRPr="00201C0B">
        <w:t xml:space="preserve"> </w:t>
      </w:r>
      <w:r w:rsidRPr="00253C6F">
        <w:rPr>
          <w:lang w:val="en-US"/>
        </w:rPr>
        <w:t>telnet</w:t>
      </w:r>
      <w:r w:rsidRPr="00201C0B">
        <w:t>”</w:t>
      </w:r>
      <w:r w:rsidRPr="00201C0B">
        <w:rPr>
          <w:b/>
          <w:bCs/>
        </w:rPr>
        <w:t xml:space="preserve"> - </w:t>
      </w:r>
      <w:r w:rsidR="00201C0B">
        <w:t>б</w:t>
      </w:r>
      <w:r w:rsidR="00201C0B" w:rsidRPr="00201C0B">
        <w:t>локирует Telnet-доступ к маршрутизатору извне</w:t>
      </w:r>
      <w:r w:rsidR="00201C0B">
        <w:t xml:space="preserve">. </w:t>
      </w:r>
      <w:r w:rsidR="00201C0B">
        <w:rPr>
          <w:lang w:val="en-US"/>
        </w:rPr>
        <w:t>Deny</w:t>
      </w:r>
      <w:r w:rsidR="00201C0B" w:rsidRPr="00201C0B">
        <w:t xml:space="preserve"> – </w:t>
      </w:r>
      <w:r w:rsidR="00201C0B">
        <w:t xml:space="preserve">запретить, </w:t>
      </w:r>
      <w:r w:rsidR="00201C0B">
        <w:rPr>
          <w:lang w:val="en-US"/>
        </w:rPr>
        <w:t>tcp</w:t>
      </w:r>
      <w:r w:rsidR="00201C0B" w:rsidRPr="00201C0B">
        <w:t xml:space="preserve"> – </w:t>
      </w:r>
      <w:r w:rsidR="00201C0B">
        <w:t xml:space="preserve">протокол </w:t>
      </w:r>
      <w:r w:rsidR="00201C0B">
        <w:rPr>
          <w:lang w:val="en-GB"/>
        </w:rPr>
        <w:t>TCP</w:t>
      </w:r>
      <w:r w:rsidR="00201C0B">
        <w:t xml:space="preserve">, </w:t>
      </w:r>
      <w:r w:rsidR="00201C0B">
        <w:rPr>
          <w:lang w:val="en-US"/>
        </w:rPr>
        <w:t>any</w:t>
      </w:r>
      <w:r w:rsidR="00201C0B" w:rsidRPr="00201C0B">
        <w:t xml:space="preserve"> – </w:t>
      </w:r>
      <w:r w:rsidR="00201C0B">
        <w:rPr>
          <w:lang w:val="en-US"/>
        </w:rPr>
        <w:t>c</w:t>
      </w:r>
      <w:r w:rsidR="00201C0B">
        <w:t xml:space="preserve"> любого источника, </w:t>
      </w:r>
      <w:r w:rsidR="00201C0B">
        <w:rPr>
          <w:lang w:val="en-US"/>
        </w:rPr>
        <w:t>host</w:t>
      </w:r>
      <w:r w:rsidR="00201C0B" w:rsidRPr="00201C0B">
        <w:t xml:space="preserve"> 210.210.0.2 </w:t>
      </w:r>
      <w:r w:rsidR="00201C0B">
        <w:t>–</w:t>
      </w:r>
      <w:r w:rsidR="00201C0B" w:rsidRPr="00201C0B">
        <w:t xml:space="preserve"> </w:t>
      </w:r>
      <w:r w:rsidR="00201C0B">
        <w:t xml:space="preserve">на </w:t>
      </w:r>
      <w:r w:rsidR="00201C0B">
        <w:rPr>
          <w:lang w:val="en-US"/>
        </w:rPr>
        <w:t>IP</w:t>
      </w:r>
      <w:r w:rsidR="00201C0B" w:rsidRPr="00201C0B">
        <w:t>-</w:t>
      </w:r>
      <w:r w:rsidR="00201C0B">
        <w:t xml:space="preserve">адрес маршрутизатора, </w:t>
      </w:r>
      <w:r w:rsidR="00201C0B">
        <w:rPr>
          <w:lang w:val="en-US"/>
        </w:rPr>
        <w:t>eq</w:t>
      </w:r>
      <w:r w:rsidR="00201C0B" w:rsidRPr="00201C0B">
        <w:t xml:space="preserve"> </w:t>
      </w:r>
      <w:r w:rsidR="00201C0B">
        <w:rPr>
          <w:lang w:val="en-US"/>
        </w:rPr>
        <w:t>Telnet</w:t>
      </w:r>
      <w:r w:rsidR="00201C0B" w:rsidRPr="00201C0B">
        <w:t xml:space="preserve"> </w:t>
      </w:r>
      <w:r w:rsidR="00201C0B">
        <w:t>–</w:t>
      </w:r>
      <w:r w:rsidR="00201C0B" w:rsidRPr="00201C0B">
        <w:t xml:space="preserve"> </w:t>
      </w:r>
      <w:r w:rsidR="00201C0B">
        <w:t xml:space="preserve">для </w:t>
      </w:r>
      <w:r w:rsidR="00201C0B">
        <w:rPr>
          <w:lang w:val="en-US"/>
        </w:rPr>
        <w:t>Telnet</w:t>
      </w:r>
      <w:r w:rsidR="00201C0B" w:rsidRPr="00201C0B">
        <w:t xml:space="preserve">. </w:t>
      </w:r>
    </w:p>
    <w:p w14:paraId="2785F5BB" w14:textId="3F17465B" w:rsidR="00201C0B" w:rsidRPr="00201C0B" w:rsidRDefault="00201C0B" w:rsidP="00253C6F">
      <w:pPr>
        <w:spacing w:line="360" w:lineRule="auto"/>
      </w:pPr>
      <w:r w:rsidRPr="00201C0B">
        <w:t>“</w:t>
      </w:r>
      <w:r>
        <w:rPr>
          <w:lang w:val="en-US"/>
        </w:rPr>
        <w:t>permit</w:t>
      </w:r>
      <w:r w:rsidRPr="00201C0B">
        <w:t xml:space="preserve"> </w:t>
      </w:r>
      <w:r>
        <w:rPr>
          <w:lang w:val="en-US"/>
        </w:rPr>
        <w:t>ip</w:t>
      </w:r>
      <w:r w:rsidRPr="00201C0B">
        <w:t xml:space="preserve"> </w:t>
      </w:r>
      <w:r>
        <w:rPr>
          <w:lang w:val="en-US"/>
        </w:rPr>
        <w:t>any</w:t>
      </w:r>
      <w:r w:rsidRPr="00201C0B">
        <w:t xml:space="preserve"> </w:t>
      </w:r>
      <w:r>
        <w:rPr>
          <w:lang w:val="en-US"/>
        </w:rPr>
        <w:t>host</w:t>
      </w:r>
      <w:r w:rsidRPr="00201C0B">
        <w:t xml:space="preserve"> 210.210.0.2” – </w:t>
      </w:r>
      <w:r>
        <w:t>разрешает</w:t>
      </w:r>
      <w:r w:rsidRPr="00201C0B">
        <w:t xml:space="preserve"> </w:t>
      </w:r>
      <w:r>
        <w:t xml:space="preserve">остальной трафик на маршрутизатор. </w:t>
      </w:r>
    </w:p>
    <w:p w14:paraId="190F62DB" w14:textId="77777777" w:rsidR="00BA2E9F" w:rsidRPr="00201C0B" w:rsidRDefault="00BA2E9F" w:rsidP="006B7C69">
      <w:pPr>
        <w:spacing w:line="360" w:lineRule="auto"/>
      </w:pPr>
    </w:p>
    <w:p w14:paraId="1F922CBC" w14:textId="7F561159" w:rsidR="007727AF" w:rsidRDefault="00BA2E9F" w:rsidP="00BA2E9F">
      <w:pPr>
        <w:spacing w:line="360" w:lineRule="auto"/>
        <w:jc w:val="center"/>
        <w:rPr>
          <w:lang w:val="en-US"/>
        </w:rPr>
      </w:pPr>
      <w:r w:rsidRPr="00BA2E9F">
        <w:rPr>
          <w:noProof/>
        </w:rPr>
        <w:drawing>
          <wp:inline distT="0" distB="0" distL="0" distR="0" wp14:anchorId="23E490B9" wp14:editId="1290D9C2">
            <wp:extent cx="4658375" cy="1228896"/>
            <wp:effectExtent l="0" t="0" r="8890" b="9525"/>
            <wp:docPr id="14032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7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2DBD" w14:textId="48C73B06" w:rsidR="00BA2E9F" w:rsidRDefault="00BA2E9F" w:rsidP="00BA2E9F">
      <w:pPr>
        <w:spacing w:line="360" w:lineRule="auto"/>
        <w:jc w:val="center"/>
        <w:rPr>
          <w:sz w:val="24"/>
          <w:szCs w:val="20"/>
        </w:rPr>
      </w:pPr>
      <w:r w:rsidRPr="00BA2E9F">
        <w:rPr>
          <w:sz w:val="24"/>
          <w:szCs w:val="20"/>
        </w:rPr>
        <w:t xml:space="preserve">Рисунок 12 – настройка </w:t>
      </w:r>
      <w:r w:rsidRPr="00BA2E9F">
        <w:rPr>
          <w:sz w:val="24"/>
          <w:szCs w:val="20"/>
          <w:lang w:val="en-US"/>
        </w:rPr>
        <w:t>access</w:t>
      </w:r>
      <w:r w:rsidRPr="00BA2E9F">
        <w:rPr>
          <w:sz w:val="24"/>
          <w:szCs w:val="20"/>
        </w:rPr>
        <w:t xml:space="preserve"> </w:t>
      </w:r>
      <w:r w:rsidRPr="00BA2E9F">
        <w:rPr>
          <w:sz w:val="24"/>
          <w:szCs w:val="20"/>
          <w:lang w:val="en-US"/>
        </w:rPr>
        <w:t>list</w:t>
      </w:r>
      <w:r w:rsidRPr="00BA2E9F">
        <w:rPr>
          <w:sz w:val="24"/>
          <w:szCs w:val="20"/>
        </w:rPr>
        <w:t xml:space="preserve"> для </w:t>
      </w:r>
      <w:r w:rsidRPr="00BA2E9F">
        <w:rPr>
          <w:sz w:val="24"/>
          <w:szCs w:val="20"/>
          <w:lang w:val="en-US"/>
        </w:rPr>
        <w:t>Router</w:t>
      </w:r>
      <w:r w:rsidRPr="00BA2E9F">
        <w:rPr>
          <w:sz w:val="24"/>
          <w:szCs w:val="20"/>
        </w:rPr>
        <w:t>0</w:t>
      </w:r>
    </w:p>
    <w:p w14:paraId="20F4A019" w14:textId="77777777" w:rsidR="00B10D2B" w:rsidRDefault="00B10D2B" w:rsidP="00BA2E9F">
      <w:pPr>
        <w:spacing w:line="360" w:lineRule="auto"/>
        <w:jc w:val="center"/>
        <w:rPr>
          <w:sz w:val="24"/>
          <w:szCs w:val="20"/>
        </w:rPr>
      </w:pPr>
    </w:p>
    <w:p w14:paraId="3EBA2146" w14:textId="6527326D" w:rsidR="00B10D2B" w:rsidRDefault="00B10D2B" w:rsidP="00B10D2B">
      <w:pPr>
        <w:spacing w:line="360" w:lineRule="auto"/>
      </w:pPr>
      <w:r>
        <w:t xml:space="preserve">Проверим теперь, что у нас с сервера </w:t>
      </w:r>
      <w:r w:rsidRPr="00B10D2B">
        <w:t xml:space="preserve">210.210.1.2 </w:t>
      </w:r>
      <w:r>
        <w:t xml:space="preserve">не проходят запросы по </w:t>
      </w:r>
      <w:r>
        <w:rPr>
          <w:lang w:val="en-US"/>
        </w:rPr>
        <w:t>telnet</w:t>
      </w:r>
      <w:r>
        <w:t xml:space="preserve">. Результат представлен на рисунке 13. </w:t>
      </w:r>
    </w:p>
    <w:p w14:paraId="4E0A2C92" w14:textId="77777777" w:rsidR="00B10D2B" w:rsidRDefault="00B10D2B" w:rsidP="00B10D2B">
      <w:pPr>
        <w:spacing w:line="360" w:lineRule="auto"/>
      </w:pPr>
    </w:p>
    <w:p w14:paraId="77CB9C88" w14:textId="7098D038" w:rsidR="00B10D2B" w:rsidRDefault="00B10D2B" w:rsidP="00B10D2B">
      <w:pPr>
        <w:spacing w:line="360" w:lineRule="auto"/>
        <w:jc w:val="center"/>
      </w:pPr>
      <w:r w:rsidRPr="00B10D2B">
        <w:rPr>
          <w:noProof/>
        </w:rPr>
        <w:lastRenderedPageBreak/>
        <w:drawing>
          <wp:inline distT="0" distB="0" distL="0" distR="0" wp14:anchorId="3178E782" wp14:editId="045C51F4">
            <wp:extent cx="3972479" cy="1200318"/>
            <wp:effectExtent l="0" t="0" r="0" b="0"/>
            <wp:docPr id="10214231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31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C9AA" w14:textId="06521ECA" w:rsidR="00B10D2B" w:rsidRPr="00B10D2B" w:rsidRDefault="00B10D2B" w:rsidP="00B10D2B">
      <w:pPr>
        <w:spacing w:line="360" w:lineRule="auto"/>
        <w:jc w:val="center"/>
        <w:rPr>
          <w:sz w:val="24"/>
          <w:szCs w:val="20"/>
        </w:rPr>
      </w:pPr>
      <w:r w:rsidRPr="00B10D2B">
        <w:rPr>
          <w:sz w:val="24"/>
          <w:szCs w:val="20"/>
        </w:rPr>
        <w:t xml:space="preserve">Рисунок 13 – отсутствие доступа по </w:t>
      </w:r>
      <w:r w:rsidRPr="00B10D2B">
        <w:rPr>
          <w:sz w:val="24"/>
          <w:szCs w:val="20"/>
          <w:lang w:val="en-US"/>
        </w:rPr>
        <w:t>telnet</w:t>
      </w:r>
      <w:r w:rsidRPr="00B10D2B">
        <w:rPr>
          <w:sz w:val="24"/>
          <w:szCs w:val="20"/>
        </w:rPr>
        <w:t xml:space="preserve"> </w:t>
      </w:r>
      <w:r w:rsidRPr="00B10D2B">
        <w:rPr>
          <w:sz w:val="24"/>
          <w:szCs w:val="20"/>
          <w:lang w:val="en-US"/>
        </w:rPr>
        <w:t>c</w:t>
      </w:r>
      <w:r w:rsidRPr="00B10D2B">
        <w:rPr>
          <w:sz w:val="24"/>
          <w:szCs w:val="20"/>
        </w:rPr>
        <w:t xml:space="preserve"> интернета в локальную сеть</w:t>
      </w:r>
    </w:p>
    <w:p w14:paraId="25FDE679" w14:textId="77777777" w:rsidR="00D716C0" w:rsidRPr="00D716C0" w:rsidRDefault="00D716C0" w:rsidP="00CE2FD1">
      <w:pPr>
        <w:spacing w:line="360" w:lineRule="auto"/>
        <w:ind w:firstLine="0"/>
      </w:pPr>
    </w:p>
    <w:p w14:paraId="785840EE" w14:textId="0B4F99B9" w:rsidR="00E92A86" w:rsidRDefault="00E92A86" w:rsidP="00E92A86">
      <w:pPr>
        <w:spacing w:line="360" w:lineRule="auto"/>
      </w:pPr>
      <w:r w:rsidRPr="006B7C69">
        <w:rPr>
          <w:b/>
          <w:bCs/>
        </w:rPr>
        <w:t>Задание 12.</w:t>
      </w:r>
      <w:r>
        <w:t xml:space="preserve"> Настроить </w:t>
      </w:r>
      <w:r>
        <w:rPr>
          <w:lang w:val="en-US"/>
        </w:rPr>
        <w:t>Router</w:t>
      </w:r>
      <w:r w:rsidRPr="00E92A86">
        <w:t xml:space="preserve">0 </w:t>
      </w:r>
      <w:r>
        <w:t xml:space="preserve">так, чтобы только сегмент из сети </w:t>
      </w:r>
      <w:r w:rsidRPr="00E92A86">
        <w:t>“</w:t>
      </w:r>
      <w:r>
        <w:t>Бухгалтерия</w:t>
      </w:r>
      <w:r w:rsidRPr="00E92A86">
        <w:t>”</w:t>
      </w:r>
      <w:r>
        <w:t xml:space="preserve"> имел доступ к серверу 1С. Для выполнения использовать </w:t>
      </w:r>
      <w:r>
        <w:rPr>
          <w:lang w:val="en-US"/>
        </w:rPr>
        <w:t>access</w:t>
      </w:r>
      <w:r w:rsidRPr="00760803">
        <w:t xml:space="preserve"> </w:t>
      </w:r>
      <w:r>
        <w:rPr>
          <w:lang w:val="en-US"/>
        </w:rPr>
        <w:t>list</w:t>
      </w:r>
      <w:r>
        <w:t xml:space="preserve">. </w:t>
      </w:r>
    </w:p>
    <w:p w14:paraId="10D2376F" w14:textId="038C26A3" w:rsidR="00CE2FD1" w:rsidRDefault="00CE2FD1" w:rsidP="00CE2FD1">
      <w:pPr>
        <w:spacing w:line="360" w:lineRule="auto"/>
      </w:pPr>
      <w:r w:rsidRPr="00CE2FD1">
        <w:t xml:space="preserve">Теперь рассмотрим стандартные </w:t>
      </w:r>
      <w:r w:rsidRPr="00CE2FD1">
        <w:rPr>
          <w:lang w:val="en-US"/>
        </w:rPr>
        <w:t>Access</w:t>
      </w:r>
      <w:r w:rsidRPr="00CE2FD1">
        <w:t xml:space="preserve"> </w:t>
      </w:r>
      <w:r w:rsidRPr="00CE2FD1">
        <w:rPr>
          <w:lang w:val="en-US"/>
        </w:rPr>
        <w:t>List</w:t>
      </w:r>
      <w:r w:rsidRPr="00CE2FD1">
        <w:t xml:space="preserve">. У нас имеется сервер 1С, очевидно, что к нему должен иметь доступ только сегмент сети «Бухгалтерия», а остальные не должны. Для этого на </w:t>
      </w:r>
      <w:r w:rsidRPr="00CE2FD1">
        <w:rPr>
          <w:lang w:val="en-US"/>
        </w:rPr>
        <w:t>Router</w:t>
      </w:r>
      <w:r w:rsidRPr="00CE2FD1">
        <w:t>0 пропишем следующие команды</w:t>
      </w:r>
      <w:r>
        <w:t xml:space="preserve">, которые представлены на рисунке 14. А ниже распишем что представляет из себя каждая команда. </w:t>
      </w:r>
    </w:p>
    <w:p w14:paraId="5BF7EB4C" w14:textId="387A4B6E" w:rsidR="006B340F" w:rsidRDefault="006B340F" w:rsidP="00CE2FD1">
      <w:pPr>
        <w:spacing w:line="360" w:lineRule="auto"/>
      </w:pPr>
      <w:r w:rsidRPr="006B340F">
        <w:t>“</w:t>
      </w:r>
      <w:r w:rsidRPr="006B340F">
        <w:rPr>
          <w:lang w:val="en-US"/>
        </w:rPr>
        <w:t>ip</w:t>
      </w:r>
      <w:r w:rsidRPr="006B340F">
        <w:t xml:space="preserve"> </w:t>
      </w:r>
      <w:r w:rsidRPr="006B340F">
        <w:rPr>
          <w:lang w:val="en-US"/>
        </w:rPr>
        <w:t>access</w:t>
      </w:r>
      <w:r w:rsidRPr="006B340F">
        <w:t>-</w:t>
      </w:r>
      <w:r w:rsidRPr="006B340F">
        <w:rPr>
          <w:lang w:val="en-US"/>
        </w:rPr>
        <w:t>list</w:t>
      </w:r>
      <w:r w:rsidRPr="006B340F">
        <w:t xml:space="preserve"> </w:t>
      </w:r>
      <w:r w:rsidRPr="006B340F">
        <w:rPr>
          <w:lang w:val="en-US"/>
        </w:rPr>
        <w:t>standard</w:t>
      </w:r>
      <w:r w:rsidRPr="006B340F">
        <w:t xml:space="preserve"> </w:t>
      </w:r>
      <w:r w:rsidRPr="006B340F">
        <w:rPr>
          <w:lang w:val="en-US"/>
        </w:rPr>
        <w:t>PROTECT</w:t>
      </w:r>
      <w:r w:rsidRPr="006B340F">
        <w:t>-1</w:t>
      </w:r>
      <w:r w:rsidRPr="006B340F">
        <w:rPr>
          <w:lang w:val="en-US"/>
        </w:rPr>
        <w:t>C</w:t>
      </w:r>
      <w:r w:rsidRPr="006B340F">
        <w:t>” - Создаёт именованный стандартный ACL с именем PROTECT-1C</w:t>
      </w:r>
      <w:r>
        <w:t xml:space="preserve">. </w:t>
      </w:r>
    </w:p>
    <w:p w14:paraId="62D2F0CD" w14:textId="30484684" w:rsidR="006B340F" w:rsidRDefault="006B340F" w:rsidP="00CE2FD1">
      <w:pPr>
        <w:spacing w:line="360" w:lineRule="auto"/>
      </w:pPr>
      <w:r w:rsidRPr="006B340F">
        <w:t>“permit 192.168.3.0 0.0.0.255” - Разрешает доступ только для сети "Бухгалтерия" (предположим, это сеть 192.168.3.0/24).</w:t>
      </w:r>
    </w:p>
    <w:p w14:paraId="20D7AEEA" w14:textId="0D5DF95D" w:rsidR="006B340F" w:rsidRPr="00760803" w:rsidRDefault="006B340F" w:rsidP="006B340F">
      <w:pPr>
        <w:spacing w:line="360" w:lineRule="auto"/>
      </w:pPr>
      <w:r w:rsidRPr="006B340F">
        <w:t>“deny any”</w:t>
      </w:r>
      <w:r>
        <w:t xml:space="preserve"> -</w:t>
      </w:r>
      <w:r w:rsidRPr="006B340F">
        <w:t xml:space="preserve"> Блокирует все остальные подсети (неявное правило deny any есть по умолчанию, но явное указание делает конфигурацию понятнее).</w:t>
      </w:r>
      <w:r>
        <w:t xml:space="preserve"> </w:t>
      </w:r>
    </w:p>
    <w:p w14:paraId="3F99FE35" w14:textId="77777777" w:rsidR="006B340F" w:rsidRPr="00760803" w:rsidRDefault="006B340F" w:rsidP="006B340F">
      <w:pPr>
        <w:spacing w:line="360" w:lineRule="auto"/>
      </w:pPr>
    </w:p>
    <w:p w14:paraId="0977D4AE" w14:textId="69341AA8" w:rsidR="006B7C69" w:rsidRDefault="00CE2FD1" w:rsidP="00B81881">
      <w:pPr>
        <w:spacing w:line="360" w:lineRule="auto"/>
        <w:jc w:val="center"/>
        <w:rPr>
          <w:lang w:val="en-US"/>
        </w:rPr>
      </w:pPr>
      <w:r w:rsidRPr="00CE2FD1">
        <w:rPr>
          <w:noProof/>
        </w:rPr>
        <w:drawing>
          <wp:inline distT="0" distB="0" distL="0" distR="0" wp14:anchorId="3AC5F7E6" wp14:editId="1F02552C">
            <wp:extent cx="4638675" cy="2800047"/>
            <wp:effectExtent l="0" t="0" r="0" b="635"/>
            <wp:docPr id="210046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67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9405" cy="28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DBBC" w14:textId="05A7D288" w:rsidR="006B340F" w:rsidRPr="006B340F" w:rsidRDefault="006B340F" w:rsidP="006B340F">
      <w:pPr>
        <w:spacing w:line="360" w:lineRule="auto"/>
        <w:jc w:val="center"/>
        <w:rPr>
          <w:sz w:val="24"/>
          <w:szCs w:val="20"/>
        </w:rPr>
      </w:pPr>
      <w:r w:rsidRPr="006B340F">
        <w:rPr>
          <w:sz w:val="24"/>
          <w:szCs w:val="20"/>
        </w:rPr>
        <w:lastRenderedPageBreak/>
        <w:t xml:space="preserve">Рисунок 14 – настройка </w:t>
      </w:r>
      <w:r w:rsidRPr="006B340F">
        <w:rPr>
          <w:sz w:val="24"/>
          <w:szCs w:val="20"/>
          <w:lang w:val="en-US"/>
        </w:rPr>
        <w:t>access</w:t>
      </w:r>
      <w:r w:rsidRPr="006B340F">
        <w:rPr>
          <w:sz w:val="24"/>
          <w:szCs w:val="20"/>
        </w:rPr>
        <w:t xml:space="preserve"> </w:t>
      </w:r>
      <w:r w:rsidRPr="006B340F">
        <w:rPr>
          <w:sz w:val="24"/>
          <w:szCs w:val="20"/>
          <w:lang w:val="en-US"/>
        </w:rPr>
        <w:t>list</w:t>
      </w:r>
      <w:r w:rsidRPr="006B340F">
        <w:rPr>
          <w:sz w:val="24"/>
          <w:szCs w:val="20"/>
        </w:rPr>
        <w:t>, чтобы бухгалтер имел только доступ к серверу 1С</w:t>
      </w:r>
    </w:p>
    <w:p w14:paraId="176F4CFC" w14:textId="77777777" w:rsidR="006B340F" w:rsidRPr="006B340F" w:rsidRDefault="006B340F" w:rsidP="006B340F">
      <w:pPr>
        <w:spacing w:line="360" w:lineRule="auto"/>
      </w:pPr>
    </w:p>
    <w:p w14:paraId="66705F77" w14:textId="599284C5" w:rsidR="00B81881" w:rsidRPr="00760803" w:rsidRDefault="00E92A86" w:rsidP="00B81881">
      <w:pPr>
        <w:spacing w:line="360" w:lineRule="auto"/>
      </w:pPr>
      <w:r w:rsidRPr="006B340F">
        <w:rPr>
          <w:b/>
          <w:bCs/>
        </w:rPr>
        <w:t>Задание 13.</w:t>
      </w:r>
      <w:r>
        <w:t xml:space="preserve"> Выполнить проверку с компьютера бухгалтерии командой</w:t>
      </w:r>
      <w:r w:rsidRPr="00E92A86">
        <w:t xml:space="preserve"> </w:t>
      </w:r>
      <w:r>
        <w:rPr>
          <w:lang w:val="en-US"/>
        </w:rPr>
        <w:t>ping</w:t>
      </w:r>
      <w:r>
        <w:t xml:space="preserve">. </w:t>
      </w:r>
    </w:p>
    <w:p w14:paraId="561EEB8D" w14:textId="0704AE73" w:rsidR="00B81881" w:rsidRDefault="00B81881" w:rsidP="00E92A86">
      <w:pPr>
        <w:spacing w:line="360" w:lineRule="auto"/>
        <w:rPr>
          <w:lang w:val="en-US"/>
        </w:rPr>
      </w:pPr>
      <w:r>
        <w:t xml:space="preserve">Теперь выполним </w:t>
      </w:r>
      <w:r w:rsidRPr="00B81881">
        <w:t>“</w:t>
      </w:r>
      <w:r>
        <w:rPr>
          <w:lang w:val="en-US"/>
        </w:rPr>
        <w:t>ping</w:t>
      </w:r>
      <w:r w:rsidRPr="00B81881">
        <w:t>”</w:t>
      </w:r>
      <w:r>
        <w:t xml:space="preserve"> с ПК бухгалтера и убедимся, что все работает. Результат представлен на рисунке 15. </w:t>
      </w:r>
    </w:p>
    <w:p w14:paraId="4E287663" w14:textId="77777777" w:rsidR="00B81881" w:rsidRPr="00B81881" w:rsidRDefault="00B81881" w:rsidP="00E92A86">
      <w:pPr>
        <w:spacing w:line="360" w:lineRule="auto"/>
        <w:rPr>
          <w:lang w:val="en-US"/>
        </w:rPr>
      </w:pPr>
    </w:p>
    <w:p w14:paraId="317E8A2C" w14:textId="793F9294" w:rsidR="00B81881" w:rsidRDefault="00B81881" w:rsidP="00B81881">
      <w:pPr>
        <w:spacing w:line="360" w:lineRule="auto"/>
        <w:jc w:val="center"/>
        <w:rPr>
          <w:lang w:val="en-US"/>
        </w:rPr>
      </w:pPr>
      <w:r w:rsidRPr="00B81881">
        <w:rPr>
          <w:noProof/>
          <w:lang w:val="en-US"/>
        </w:rPr>
        <w:drawing>
          <wp:inline distT="0" distB="0" distL="0" distR="0" wp14:anchorId="16E72371" wp14:editId="05E9980E">
            <wp:extent cx="4220164" cy="2486372"/>
            <wp:effectExtent l="0" t="0" r="9525" b="9525"/>
            <wp:docPr id="441500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0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B5B8" w14:textId="6A106F8B" w:rsidR="00B81881" w:rsidRPr="00B81881" w:rsidRDefault="00B81881" w:rsidP="00B81881">
      <w:pPr>
        <w:spacing w:line="360" w:lineRule="auto"/>
        <w:jc w:val="center"/>
        <w:rPr>
          <w:sz w:val="24"/>
          <w:szCs w:val="20"/>
        </w:rPr>
      </w:pPr>
      <w:r w:rsidRPr="00B81881">
        <w:rPr>
          <w:sz w:val="24"/>
          <w:szCs w:val="20"/>
        </w:rPr>
        <w:t>Рисунок 15 – пинг с ПК бухгалтера на сервер 1С</w:t>
      </w:r>
    </w:p>
    <w:p w14:paraId="0F9C17C2" w14:textId="77777777" w:rsidR="00B81881" w:rsidRDefault="00B81881" w:rsidP="00E92A86">
      <w:pPr>
        <w:spacing w:line="360" w:lineRule="auto"/>
      </w:pPr>
    </w:p>
    <w:p w14:paraId="3821F6EC" w14:textId="77777777" w:rsidR="0070764A" w:rsidRDefault="0070764A" w:rsidP="00E92A86">
      <w:pPr>
        <w:spacing w:line="360" w:lineRule="auto"/>
      </w:pPr>
    </w:p>
    <w:p w14:paraId="3E176420" w14:textId="1BDF33B8" w:rsidR="00E92A86" w:rsidRDefault="00E92A86" w:rsidP="00E92A86">
      <w:pPr>
        <w:spacing w:line="360" w:lineRule="auto"/>
      </w:pPr>
      <w:r w:rsidRPr="0070764A">
        <w:rPr>
          <w:b/>
          <w:bCs/>
        </w:rPr>
        <w:t>Задание 14.</w:t>
      </w:r>
      <w:r>
        <w:t xml:space="preserve"> Выполнить </w:t>
      </w:r>
      <w:r>
        <w:rPr>
          <w:lang w:val="en-US"/>
        </w:rPr>
        <w:t>ping</w:t>
      </w:r>
      <w:r w:rsidRPr="00E92A86">
        <w:t xml:space="preserve"> </w:t>
      </w:r>
      <w:r>
        <w:rPr>
          <w:lang w:val="en-US"/>
        </w:rPr>
        <w:t>c</w:t>
      </w:r>
      <w:r>
        <w:t xml:space="preserve"> любого иного ПК. </w:t>
      </w:r>
    </w:p>
    <w:p w14:paraId="53161A34" w14:textId="5C53130E" w:rsidR="0070764A" w:rsidRDefault="0070764A" w:rsidP="00E92A86">
      <w:pPr>
        <w:spacing w:line="360" w:lineRule="auto"/>
        <w:rPr>
          <w:lang w:val="en-US"/>
        </w:rPr>
      </w:pPr>
      <w:r>
        <w:t xml:space="preserve">Теперь выполним </w:t>
      </w:r>
      <w:r w:rsidRPr="0070764A">
        <w:t>“</w:t>
      </w:r>
      <w:r>
        <w:rPr>
          <w:lang w:val="en-US"/>
        </w:rPr>
        <w:t>ping</w:t>
      </w:r>
      <w:r w:rsidRPr="0070764A">
        <w:t>”</w:t>
      </w:r>
      <w:r>
        <w:t xml:space="preserve"> с иного ПК. В нашем случае будет использоваться ПК </w:t>
      </w:r>
      <w:r w:rsidRPr="0070764A">
        <w:t>192.168.3.2</w:t>
      </w:r>
      <w:r>
        <w:t xml:space="preserve"> для запроса к серверу 1С. Результат представлен на рисунке 16. </w:t>
      </w:r>
    </w:p>
    <w:p w14:paraId="4860696D" w14:textId="77777777" w:rsidR="0070764A" w:rsidRPr="0070764A" w:rsidRDefault="0070764A" w:rsidP="00E92A86">
      <w:pPr>
        <w:spacing w:line="360" w:lineRule="auto"/>
        <w:rPr>
          <w:lang w:val="en-US"/>
        </w:rPr>
      </w:pPr>
    </w:p>
    <w:p w14:paraId="2968ECA3" w14:textId="574B9165" w:rsidR="0070764A" w:rsidRDefault="0070764A" w:rsidP="0070764A">
      <w:pPr>
        <w:spacing w:line="360" w:lineRule="auto"/>
        <w:jc w:val="center"/>
        <w:rPr>
          <w:lang w:val="en-US"/>
        </w:rPr>
      </w:pPr>
      <w:r w:rsidRPr="0070764A">
        <w:rPr>
          <w:noProof/>
          <w:lang w:val="en-US"/>
        </w:rPr>
        <w:drawing>
          <wp:inline distT="0" distB="0" distL="0" distR="0" wp14:anchorId="0915A723" wp14:editId="39BF1196">
            <wp:extent cx="4420217" cy="2591162"/>
            <wp:effectExtent l="0" t="0" r="0" b="0"/>
            <wp:docPr id="9368153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53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AB4B" w14:textId="1A2D964E" w:rsidR="0070764A" w:rsidRPr="0070764A" w:rsidRDefault="0070764A" w:rsidP="0070764A">
      <w:pPr>
        <w:spacing w:line="360" w:lineRule="auto"/>
        <w:jc w:val="center"/>
        <w:rPr>
          <w:sz w:val="24"/>
          <w:szCs w:val="20"/>
        </w:rPr>
      </w:pPr>
      <w:r w:rsidRPr="0070764A">
        <w:rPr>
          <w:sz w:val="24"/>
          <w:szCs w:val="20"/>
        </w:rPr>
        <w:lastRenderedPageBreak/>
        <w:t>Рисунок 16 – пинг с ПК 192.168.3.2 на сервер 1С</w:t>
      </w:r>
    </w:p>
    <w:p w14:paraId="2DEA3319" w14:textId="77777777" w:rsidR="00E92A86" w:rsidRDefault="00E92A86" w:rsidP="00E92A86">
      <w:pPr>
        <w:spacing w:line="360" w:lineRule="auto"/>
      </w:pPr>
    </w:p>
    <w:p w14:paraId="45884F02" w14:textId="59B247BE" w:rsidR="006C288C" w:rsidRPr="006C288C" w:rsidRDefault="006C288C" w:rsidP="00E92A86">
      <w:pPr>
        <w:spacing w:line="360" w:lineRule="auto"/>
      </w:pPr>
      <w:r w:rsidRPr="006C288C">
        <w:rPr>
          <w:b/>
          <w:bCs/>
        </w:rPr>
        <w:t>Вывод:</w:t>
      </w:r>
      <w:r w:rsidRPr="006C288C">
        <w:t xml:space="preserve"> в данной лабораторной работе, мы познакомились с </w:t>
      </w:r>
      <w:r w:rsidRPr="006C288C">
        <w:rPr>
          <w:lang w:val="en-US"/>
        </w:rPr>
        <w:t>Access</w:t>
      </w:r>
      <w:r w:rsidRPr="006C288C">
        <w:t xml:space="preserve"> </w:t>
      </w:r>
      <w:r w:rsidRPr="006C288C">
        <w:rPr>
          <w:lang w:val="en-US"/>
        </w:rPr>
        <w:t>List</w:t>
      </w:r>
      <w:r w:rsidRPr="006C288C">
        <w:t xml:space="preserve"> и настроили контроль доступа трафика в нашей сети.</w:t>
      </w:r>
    </w:p>
    <w:p w14:paraId="044F3071" w14:textId="4E18AE53" w:rsidR="00E92A86" w:rsidRDefault="007E14FD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469CE61A" w14:textId="621221A8" w:rsidR="007E14FD" w:rsidRDefault="007E14FD" w:rsidP="00707C28">
      <w:pPr>
        <w:pStyle w:val="1"/>
        <w:jc w:val="center"/>
        <w:rPr>
          <w:b/>
          <w:bCs w:val="0"/>
        </w:rPr>
      </w:pPr>
      <w:bookmarkStart w:id="6" w:name="_Toc205387784"/>
      <w:r w:rsidRPr="00707C28">
        <w:rPr>
          <w:b/>
          <w:bCs w:val="0"/>
        </w:rPr>
        <w:lastRenderedPageBreak/>
        <w:t>Контрольные вопросы</w:t>
      </w:r>
      <w:bookmarkEnd w:id="6"/>
    </w:p>
    <w:p w14:paraId="340C4B41" w14:textId="77777777" w:rsidR="00707C28" w:rsidRPr="00707C28" w:rsidRDefault="00707C28" w:rsidP="00707C28"/>
    <w:p w14:paraId="460658A6" w14:textId="77777777" w:rsidR="00AD48F7" w:rsidRPr="00AD48F7" w:rsidRDefault="00AD48F7" w:rsidP="00AD48F7">
      <w:pPr>
        <w:numPr>
          <w:ilvl w:val="0"/>
          <w:numId w:val="12"/>
        </w:numPr>
        <w:spacing w:line="360" w:lineRule="auto"/>
        <w:rPr>
          <w:rFonts w:eastAsiaTheme="majorEastAsia" w:cstheme="majorBidi"/>
          <w:b/>
          <w:bCs/>
          <w:color w:val="000000" w:themeColor="text1"/>
          <w:szCs w:val="26"/>
        </w:rPr>
      </w:pPr>
      <w:r w:rsidRPr="00AD48F7">
        <w:rPr>
          <w:rFonts w:eastAsiaTheme="majorEastAsia" w:cstheme="majorBidi"/>
          <w:b/>
          <w:bCs/>
          <w:color w:val="000000" w:themeColor="text1"/>
          <w:szCs w:val="26"/>
        </w:rPr>
        <w:t xml:space="preserve">Сформируйте определение </w:t>
      </w:r>
      <w:r w:rsidRPr="00AD48F7">
        <w:rPr>
          <w:rFonts w:eastAsiaTheme="majorEastAsia" w:cstheme="majorBidi"/>
          <w:b/>
          <w:bCs/>
          <w:color w:val="000000" w:themeColor="text1"/>
          <w:szCs w:val="26"/>
          <w:lang w:val="en-US"/>
        </w:rPr>
        <w:t>ACL</w:t>
      </w:r>
      <w:r w:rsidRPr="00AD48F7">
        <w:rPr>
          <w:rFonts w:eastAsiaTheme="majorEastAsia" w:cstheme="majorBidi"/>
          <w:b/>
          <w:bCs/>
          <w:color w:val="000000" w:themeColor="text1"/>
          <w:szCs w:val="26"/>
        </w:rPr>
        <w:t>.</w:t>
      </w:r>
    </w:p>
    <w:p w14:paraId="0686C485" w14:textId="1402BC63" w:rsidR="00AD48F7" w:rsidRPr="00AD48F7" w:rsidRDefault="00AD48F7" w:rsidP="00AD48F7">
      <w:pPr>
        <w:spacing w:line="360" w:lineRule="auto"/>
      </w:pPr>
      <w:r w:rsidRPr="00AD48F7">
        <w:t>ACL (Access Control List) — это упорядоченный набор правил, используемый сетевыми устройствами (маршрутизаторами, коммутаторами) для:</w:t>
      </w:r>
      <w:r>
        <w:t xml:space="preserve"> </w:t>
      </w:r>
      <w:r w:rsidRPr="00AD48F7">
        <w:t>фильтрации трафика (разрешить/запретить передачу пакетов)</w:t>
      </w:r>
      <w:r>
        <w:t xml:space="preserve">, </w:t>
      </w:r>
      <w:r w:rsidRPr="00AD48F7">
        <w:t>контроля доступа к сетевым ресурсам</w:t>
      </w:r>
      <w:r>
        <w:t xml:space="preserve">, </w:t>
      </w:r>
      <w:r w:rsidRPr="00AD48F7">
        <w:t>идентификации трафика для других функций (NAT, QoS, VPN)</w:t>
      </w:r>
    </w:p>
    <w:p w14:paraId="3D5CB72A" w14:textId="73E1364A" w:rsidR="00AD48F7" w:rsidRPr="00AD48F7" w:rsidRDefault="00AD48F7" w:rsidP="00AD48F7">
      <w:pPr>
        <w:spacing w:line="360" w:lineRule="auto"/>
      </w:pPr>
      <w:r w:rsidRPr="00AD48F7">
        <w:t xml:space="preserve">Его ключевые свойства: </w:t>
      </w:r>
      <w:r>
        <w:t>р</w:t>
      </w:r>
      <w:r w:rsidRPr="00AD48F7">
        <w:t>аботает на уровнях L3 (IP) и L4 (TCP/UDP) модели OSI</w:t>
      </w:r>
      <w:r>
        <w:t xml:space="preserve">, </w:t>
      </w:r>
      <w:r w:rsidRPr="00AD48F7">
        <w:t>обрабатывает правила сверху вниз (первое совпадение определяет действие)</w:t>
      </w:r>
      <w:r>
        <w:t xml:space="preserve">, </w:t>
      </w:r>
      <w:r w:rsidRPr="00AD48F7">
        <w:t>В конце списка всегда присутствует неявное правило deny any (запрет всего трафика)</w:t>
      </w:r>
    </w:p>
    <w:p w14:paraId="1D5B90E2" w14:textId="77777777" w:rsidR="00707C28" w:rsidRPr="00707C28" w:rsidRDefault="00707C28" w:rsidP="00707C28">
      <w:pPr>
        <w:spacing w:line="360" w:lineRule="auto"/>
      </w:pPr>
    </w:p>
    <w:p w14:paraId="36C528C9" w14:textId="48B0569A" w:rsidR="00AD48F7" w:rsidRPr="00AD48F7" w:rsidRDefault="00AD48F7" w:rsidP="00AD48F7">
      <w:pPr>
        <w:pStyle w:val="af"/>
        <w:numPr>
          <w:ilvl w:val="0"/>
          <w:numId w:val="12"/>
        </w:numPr>
        <w:tabs>
          <w:tab w:val="left" w:pos="2513"/>
        </w:tabs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AD48F7">
        <w:rPr>
          <w:b/>
          <w:bCs/>
          <w:sz w:val="28"/>
          <w:szCs w:val="28"/>
        </w:rPr>
        <w:t xml:space="preserve">Что такое </w:t>
      </w:r>
      <w:r w:rsidRPr="00AD48F7">
        <w:rPr>
          <w:b/>
          <w:bCs/>
          <w:sz w:val="28"/>
          <w:szCs w:val="28"/>
          <w:lang w:val="en-US"/>
        </w:rPr>
        <w:t>NAT</w:t>
      </w:r>
      <w:r w:rsidRPr="00AD48F7">
        <w:rPr>
          <w:b/>
          <w:bCs/>
          <w:sz w:val="28"/>
          <w:szCs w:val="28"/>
        </w:rPr>
        <w:t>?</w:t>
      </w:r>
    </w:p>
    <w:p w14:paraId="3CAF93BF" w14:textId="77777777" w:rsidR="00AD48F7" w:rsidRPr="00AD48F7" w:rsidRDefault="00AD48F7" w:rsidP="00AD48F7">
      <w:pPr>
        <w:spacing w:line="360" w:lineRule="auto"/>
      </w:pPr>
      <w:r w:rsidRPr="00AD48F7">
        <w:t>NAT (Network Address Translation) — это технология преобразования IP-адресов в заголовках сетевых пакетов. Решает две ключевые задачи:</w:t>
      </w:r>
    </w:p>
    <w:p w14:paraId="36C3E28D" w14:textId="77777777" w:rsidR="00AD48F7" w:rsidRPr="00AD48F7" w:rsidRDefault="00AD48F7" w:rsidP="00AD48F7">
      <w:pPr>
        <w:numPr>
          <w:ilvl w:val="0"/>
          <w:numId w:val="15"/>
        </w:numPr>
        <w:tabs>
          <w:tab w:val="num" w:pos="720"/>
        </w:tabs>
        <w:spacing w:line="360" w:lineRule="auto"/>
      </w:pPr>
      <w:r w:rsidRPr="00AD48F7">
        <w:t>Сохранение IPv4-адресов</w:t>
      </w:r>
      <w:r w:rsidRPr="00AD48F7">
        <w:rPr>
          <w:b/>
          <w:bCs/>
        </w:rPr>
        <w:t>:</w:t>
      </w:r>
    </w:p>
    <w:p w14:paraId="13D715BD" w14:textId="77777777" w:rsidR="00AD48F7" w:rsidRPr="00AD48F7" w:rsidRDefault="00AD48F7" w:rsidP="00AD48F7">
      <w:pPr>
        <w:numPr>
          <w:ilvl w:val="1"/>
          <w:numId w:val="15"/>
        </w:numPr>
        <w:tabs>
          <w:tab w:val="num" w:pos="1440"/>
        </w:tabs>
        <w:spacing w:line="360" w:lineRule="auto"/>
      </w:pPr>
      <w:r w:rsidRPr="00AD48F7">
        <w:t>Позволяет множеству устройств в частной сети (192.168.x.x, 10.x.x.x) использовать один публичный IP-адрес для выхода в Интернет.</w:t>
      </w:r>
    </w:p>
    <w:p w14:paraId="3D69B752" w14:textId="77777777" w:rsidR="00AD48F7" w:rsidRPr="00AD48F7" w:rsidRDefault="00AD48F7" w:rsidP="00AD48F7">
      <w:pPr>
        <w:numPr>
          <w:ilvl w:val="1"/>
          <w:numId w:val="15"/>
        </w:numPr>
        <w:tabs>
          <w:tab w:val="num" w:pos="1440"/>
        </w:tabs>
        <w:spacing w:line="360" w:lineRule="auto"/>
        <w:rPr>
          <w:lang w:val="en-US"/>
        </w:rPr>
      </w:pPr>
      <w:r w:rsidRPr="00AD48F7">
        <w:t>Реализуется</w:t>
      </w:r>
      <w:r w:rsidRPr="00AD48F7">
        <w:rPr>
          <w:lang w:val="en-US"/>
        </w:rPr>
        <w:t xml:space="preserve"> </w:t>
      </w:r>
      <w:r w:rsidRPr="00AD48F7">
        <w:t>через</w:t>
      </w:r>
      <w:r w:rsidRPr="00AD48F7">
        <w:rPr>
          <w:lang w:val="en-US"/>
        </w:rPr>
        <w:t xml:space="preserve"> PAT (Port Address Translation).</w:t>
      </w:r>
    </w:p>
    <w:p w14:paraId="1BAA9F74" w14:textId="77777777" w:rsidR="00AD48F7" w:rsidRPr="00AD48F7" w:rsidRDefault="00AD48F7" w:rsidP="00AD48F7">
      <w:pPr>
        <w:numPr>
          <w:ilvl w:val="0"/>
          <w:numId w:val="15"/>
        </w:numPr>
        <w:tabs>
          <w:tab w:val="num" w:pos="720"/>
        </w:tabs>
        <w:spacing w:line="360" w:lineRule="auto"/>
      </w:pPr>
      <w:r w:rsidRPr="00AD48F7">
        <w:t>Безопасность</w:t>
      </w:r>
      <w:r w:rsidRPr="00AD48F7">
        <w:rPr>
          <w:b/>
          <w:bCs/>
        </w:rPr>
        <w:t>:</w:t>
      </w:r>
    </w:p>
    <w:p w14:paraId="7BB3F6BC" w14:textId="77777777" w:rsidR="00AD48F7" w:rsidRDefault="00AD48F7" w:rsidP="00AD48F7">
      <w:pPr>
        <w:numPr>
          <w:ilvl w:val="1"/>
          <w:numId w:val="15"/>
        </w:numPr>
        <w:spacing w:line="360" w:lineRule="auto"/>
      </w:pPr>
      <w:r w:rsidRPr="00AD48F7">
        <w:t>Скрывает внутреннюю структуру сети от внешних узлов.</w:t>
      </w:r>
    </w:p>
    <w:p w14:paraId="7788158B" w14:textId="77777777" w:rsidR="00707C28" w:rsidRPr="008C6FF3" w:rsidRDefault="00707C28" w:rsidP="00AD48F7">
      <w:pPr>
        <w:spacing w:line="360" w:lineRule="auto"/>
        <w:ind w:firstLine="0"/>
      </w:pPr>
    </w:p>
    <w:p w14:paraId="3AD8C5E5" w14:textId="6EB42D7B" w:rsidR="00AD48F7" w:rsidRPr="00AD48F7" w:rsidRDefault="00AD48F7" w:rsidP="00AD48F7">
      <w:pPr>
        <w:pStyle w:val="af"/>
        <w:numPr>
          <w:ilvl w:val="0"/>
          <w:numId w:val="15"/>
        </w:numPr>
        <w:tabs>
          <w:tab w:val="left" w:pos="2513"/>
        </w:tabs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AD48F7">
        <w:rPr>
          <w:b/>
          <w:bCs/>
          <w:sz w:val="28"/>
          <w:szCs w:val="28"/>
        </w:rPr>
        <w:t xml:space="preserve">По каким параметрам </w:t>
      </w:r>
      <w:r w:rsidRPr="00AD48F7">
        <w:rPr>
          <w:b/>
          <w:bCs/>
          <w:sz w:val="28"/>
          <w:szCs w:val="28"/>
          <w:lang w:val="en-US"/>
        </w:rPr>
        <w:t>ACL</w:t>
      </w:r>
      <w:r w:rsidRPr="00AD48F7">
        <w:rPr>
          <w:b/>
          <w:bCs/>
          <w:sz w:val="28"/>
          <w:szCs w:val="28"/>
        </w:rPr>
        <w:t xml:space="preserve"> может фильтровать трафик?</w:t>
      </w:r>
    </w:p>
    <w:p w14:paraId="1239C3A6" w14:textId="6BF9B1AB" w:rsidR="00593E45" w:rsidRDefault="00AD48F7" w:rsidP="00AD48F7">
      <w:pPr>
        <w:spacing w:line="360" w:lineRule="auto"/>
      </w:pPr>
      <w:r>
        <w:rPr>
          <w:lang w:val="en-US"/>
        </w:rPr>
        <w:t>ACL</w:t>
      </w:r>
      <w:r w:rsidRPr="00AD48F7">
        <w:t xml:space="preserve"> </w:t>
      </w:r>
      <w:r>
        <w:t>бывает двух видов</w:t>
      </w:r>
      <w:r w:rsidRPr="00AD48F7">
        <w:t xml:space="preserve">: </w:t>
      </w:r>
      <w:r>
        <w:t xml:space="preserve">расширенный и обычный. </w:t>
      </w:r>
    </w:p>
    <w:p w14:paraId="610D814F" w14:textId="3CC0089B" w:rsidR="00AD48F7" w:rsidRDefault="00AD48F7" w:rsidP="00AD48F7">
      <w:pPr>
        <w:spacing w:line="360" w:lineRule="auto"/>
      </w:pPr>
      <w:r>
        <w:t xml:space="preserve">Для стандартного </w:t>
      </w:r>
      <w:r>
        <w:rPr>
          <w:lang w:val="en-US"/>
        </w:rPr>
        <w:t>ACL</w:t>
      </w:r>
      <w:r>
        <w:t xml:space="preserve"> можно фильтровать траффик только по источнику (</w:t>
      </w:r>
      <w:r>
        <w:rPr>
          <w:lang w:val="en-US"/>
        </w:rPr>
        <w:t>IP</w:t>
      </w:r>
      <w:r w:rsidRPr="00AD48F7">
        <w:t>)</w:t>
      </w:r>
      <w:r>
        <w:t xml:space="preserve">. </w:t>
      </w:r>
    </w:p>
    <w:p w14:paraId="4224B75E" w14:textId="55E4A4E3" w:rsidR="00AD48F7" w:rsidRPr="00AD48F7" w:rsidRDefault="00AD48F7" w:rsidP="00AD48F7">
      <w:pPr>
        <w:spacing w:line="360" w:lineRule="auto"/>
      </w:pPr>
      <w:r>
        <w:t xml:space="preserve">Для расширенного можно фильтровать по протоколу, по </w:t>
      </w:r>
      <w:r>
        <w:rPr>
          <w:lang w:val="en-US"/>
        </w:rPr>
        <w:t>IP</w:t>
      </w:r>
      <w:r>
        <w:t xml:space="preserve"> источника, по </w:t>
      </w:r>
      <w:r>
        <w:rPr>
          <w:lang w:val="en-US"/>
        </w:rPr>
        <w:t>IP</w:t>
      </w:r>
      <w:r>
        <w:t xml:space="preserve"> назначения, по портам, по флагам. </w:t>
      </w:r>
    </w:p>
    <w:p w14:paraId="40645900" w14:textId="3F967FB7" w:rsidR="00BA3587" w:rsidRPr="00BA3587" w:rsidRDefault="009B0E47" w:rsidP="009B0E47">
      <w:pPr>
        <w:spacing w:line="360" w:lineRule="auto"/>
      </w:pPr>
      <w:r>
        <w:t xml:space="preserve"> </w:t>
      </w:r>
    </w:p>
    <w:sectPr w:rsidR="00BA3587" w:rsidRPr="00BA3587" w:rsidSect="0086551E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D4F9F" w14:textId="77777777" w:rsidR="00820E60" w:rsidRDefault="00820E60" w:rsidP="00791B52">
      <w:r>
        <w:separator/>
      </w:r>
    </w:p>
  </w:endnote>
  <w:endnote w:type="continuationSeparator" w:id="0">
    <w:p w14:paraId="63D194D2" w14:textId="77777777" w:rsidR="00820E60" w:rsidRDefault="00820E60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0C6CC65E" w:rsidR="00791B52" w:rsidRDefault="00791B52" w:rsidP="00791B52">
    <w:pPr>
      <w:pStyle w:val="a8"/>
      <w:ind w:firstLine="0"/>
      <w:jc w:val="center"/>
    </w:pPr>
    <w:r>
      <w:t>202</w:t>
    </w:r>
    <w:r w:rsidR="00AA5EA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6CDC" w14:textId="77777777" w:rsidR="00820E60" w:rsidRDefault="00820E60" w:rsidP="00791B52">
      <w:r>
        <w:separator/>
      </w:r>
    </w:p>
  </w:footnote>
  <w:footnote w:type="continuationSeparator" w:id="0">
    <w:p w14:paraId="70C4336B" w14:textId="77777777" w:rsidR="00820E60" w:rsidRDefault="00820E60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430766"/>
    <w:multiLevelType w:val="hybridMultilevel"/>
    <w:tmpl w:val="942E4DE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9238B8"/>
    <w:multiLevelType w:val="hybridMultilevel"/>
    <w:tmpl w:val="6F70AC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72B5FA1"/>
    <w:multiLevelType w:val="multilevel"/>
    <w:tmpl w:val="DD8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F49D6"/>
    <w:multiLevelType w:val="multilevel"/>
    <w:tmpl w:val="B3E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15151"/>
    <w:multiLevelType w:val="multilevel"/>
    <w:tmpl w:val="ADF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550949"/>
    <w:multiLevelType w:val="multilevel"/>
    <w:tmpl w:val="B46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80FD4"/>
    <w:multiLevelType w:val="multilevel"/>
    <w:tmpl w:val="DC3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6571D"/>
    <w:multiLevelType w:val="multilevel"/>
    <w:tmpl w:val="910606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13436">
    <w:abstractNumId w:val="6"/>
  </w:num>
  <w:num w:numId="2" w16cid:durableId="831137436">
    <w:abstractNumId w:val="2"/>
  </w:num>
  <w:num w:numId="3" w16cid:durableId="563221975">
    <w:abstractNumId w:val="9"/>
  </w:num>
  <w:num w:numId="4" w16cid:durableId="734740574">
    <w:abstractNumId w:val="0"/>
  </w:num>
  <w:num w:numId="5" w16cid:durableId="2053380452">
    <w:abstractNumId w:val="14"/>
  </w:num>
  <w:num w:numId="6" w16cid:durableId="1685479592">
    <w:abstractNumId w:val="10"/>
  </w:num>
  <w:num w:numId="7" w16cid:durableId="260333024">
    <w:abstractNumId w:val="7"/>
  </w:num>
  <w:num w:numId="8" w16cid:durableId="20787337">
    <w:abstractNumId w:val="15"/>
  </w:num>
  <w:num w:numId="9" w16cid:durableId="2019579224">
    <w:abstractNumId w:val="12"/>
  </w:num>
  <w:num w:numId="10" w16cid:durableId="165941644">
    <w:abstractNumId w:val="11"/>
  </w:num>
  <w:num w:numId="11" w16cid:durableId="1980962615">
    <w:abstractNumId w:val="4"/>
  </w:num>
  <w:num w:numId="12" w16cid:durableId="6825869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0258249">
    <w:abstractNumId w:val="5"/>
  </w:num>
  <w:num w:numId="14" w16cid:durableId="2041391985">
    <w:abstractNumId w:val="8"/>
  </w:num>
  <w:num w:numId="15" w16cid:durableId="38018294">
    <w:abstractNumId w:val="13"/>
  </w:num>
  <w:num w:numId="16" w16cid:durableId="1811898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D5"/>
    <w:rsid w:val="0001051E"/>
    <w:rsid w:val="000137BD"/>
    <w:rsid w:val="00017502"/>
    <w:rsid w:val="00020393"/>
    <w:rsid w:val="00037C13"/>
    <w:rsid w:val="00053F88"/>
    <w:rsid w:val="0005494C"/>
    <w:rsid w:val="00083DDA"/>
    <w:rsid w:val="000848A1"/>
    <w:rsid w:val="0008527A"/>
    <w:rsid w:val="00093DB6"/>
    <w:rsid w:val="00096BDB"/>
    <w:rsid w:val="00096F71"/>
    <w:rsid w:val="000B0BDD"/>
    <w:rsid w:val="000B4F43"/>
    <w:rsid w:val="000B7DE3"/>
    <w:rsid w:val="000C324C"/>
    <w:rsid w:val="000D4933"/>
    <w:rsid w:val="000E04C5"/>
    <w:rsid w:val="00101340"/>
    <w:rsid w:val="0010211F"/>
    <w:rsid w:val="00142FD7"/>
    <w:rsid w:val="001448B0"/>
    <w:rsid w:val="00170AED"/>
    <w:rsid w:val="0018606E"/>
    <w:rsid w:val="001906C3"/>
    <w:rsid w:val="0019133A"/>
    <w:rsid w:val="00194DF9"/>
    <w:rsid w:val="0019527E"/>
    <w:rsid w:val="001A4EC4"/>
    <w:rsid w:val="001C12EE"/>
    <w:rsid w:val="001D5F28"/>
    <w:rsid w:val="001E7D8F"/>
    <w:rsid w:val="00201C0B"/>
    <w:rsid w:val="002050A6"/>
    <w:rsid w:val="0020773F"/>
    <w:rsid w:val="0021436D"/>
    <w:rsid w:val="00215385"/>
    <w:rsid w:val="00216FFF"/>
    <w:rsid w:val="0022251A"/>
    <w:rsid w:val="00223721"/>
    <w:rsid w:val="00253C6F"/>
    <w:rsid w:val="002557EA"/>
    <w:rsid w:val="0025630C"/>
    <w:rsid w:val="0026426F"/>
    <w:rsid w:val="002650F9"/>
    <w:rsid w:val="00281E81"/>
    <w:rsid w:val="00293FE9"/>
    <w:rsid w:val="002A46FC"/>
    <w:rsid w:val="002A7ED7"/>
    <w:rsid w:val="002C5900"/>
    <w:rsid w:val="002D7A76"/>
    <w:rsid w:val="002D7ABE"/>
    <w:rsid w:val="002F0B87"/>
    <w:rsid w:val="00304064"/>
    <w:rsid w:val="00315980"/>
    <w:rsid w:val="00323161"/>
    <w:rsid w:val="003270FF"/>
    <w:rsid w:val="003337B3"/>
    <w:rsid w:val="00346CA9"/>
    <w:rsid w:val="00347FEF"/>
    <w:rsid w:val="00356257"/>
    <w:rsid w:val="003567BD"/>
    <w:rsid w:val="00361BA8"/>
    <w:rsid w:val="003665B1"/>
    <w:rsid w:val="0037318B"/>
    <w:rsid w:val="003B53AA"/>
    <w:rsid w:val="003C3DD9"/>
    <w:rsid w:val="003D2D11"/>
    <w:rsid w:val="00417E8A"/>
    <w:rsid w:val="0042793D"/>
    <w:rsid w:val="004462D8"/>
    <w:rsid w:val="00446975"/>
    <w:rsid w:val="0045415D"/>
    <w:rsid w:val="00462973"/>
    <w:rsid w:val="004630A7"/>
    <w:rsid w:val="00463AB4"/>
    <w:rsid w:val="00473479"/>
    <w:rsid w:val="004852BB"/>
    <w:rsid w:val="00486253"/>
    <w:rsid w:val="004924EF"/>
    <w:rsid w:val="00497F2B"/>
    <w:rsid w:val="004A0E9C"/>
    <w:rsid w:val="004B1A36"/>
    <w:rsid w:val="004C3418"/>
    <w:rsid w:val="004C6BB3"/>
    <w:rsid w:val="004D5CCF"/>
    <w:rsid w:val="004E18E7"/>
    <w:rsid w:val="00555442"/>
    <w:rsid w:val="005607E4"/>
    <w:rsid w:val="00570570"/>
    <w:rsid w:val="00575309"/>
    <w:rsid w:val="00585724"/>
    <w:rsid w:val="00593E45"/>
    <w:rsid w:val="005B029C"/>
    <w:rsid w:val="005C4551"/>
    <w:rsid w:val="005D1982"/>
    <w:rsid w:val="005E6040"/>
    <w:rsid w:val="00602D20"/>
    <w:rsid w:val="00603555"/>
    <w:rsid w:val="00603C1E"/>
    <w:rsid w:val="00603D22"/>
    <w:rsid w:val="00604049"/>
    <w:rsid w:val="00605EA2"/>
    <w:rsid w:val="00610C8E"/>
    <w:rsid w:val="006211E1"/>
    <w:rsid w:val="006222C3"/>
    <w:rsid w:val="006502BE"/>
    <w:rsid w:val="00683BB2"/>
    <w:rsid w:val="006A5881"/>
    <w:rsid w:val="006A66D9"/>
    <w:rsid w:val="006B340F"/>
    <w:rsid w:val="006B7C69"/>
    <w:rsid w:val="006C288C"/>
    <w:rsid w:val="006C78AE"/>
    <w:rsid w:val="006D537A"/>
    <w:rsid w:val="00705C82"/>
    <w:rsid w:val="0070764A"/>
    <w:rsid w:val="00707C28"/>
    <w:rsid w:val="007115FD"/>
    <w:rsid w:val="00715AF3"/>
    <w:rsid w:val="00715FEB"/>
    <w:rsid w:val="00720D47"/>
    <w:rsid w:val="00732FAD"/>
    <w:rsid w:val="00742DDC"/>
    <w:rsid w:val="007559C8"/>
    <w:rsid w:val="00760803"/>
    <w:rsid w:val="00766D0F"/>
    <w:rsid w:val="007727AF"/>
    <w:rsid w:val="00776E04"/>
    <w:rsid w:val="007776FC"/>
    <w:rsid w:val="00783D80"/>
    <w:rsid w:val="00791B52"/>
    <w:rsid w:val="00795F05"/>
    <w:rsid w:val="007964A8"/>
    <w:rsid w:val="007D6242"/>
    <w:rsid w:val="007E14FD"/>
    <w:rsid w:val="007E2DC3"/>
    <w:rsid w:val="007E4C56"/>
    <w:rsid w:val="007E7B93"/>
    <w:rsid w:val="007F4FEE"/>
    <w:rsid w:val="00803B30"/>
    <w:rsid w:val="00820E60"/>
    <w:rsid w:val="00820E72"/>
    <w:rsid w:val="0082766D"/>
    <w:rsid w:val="0084334A"/>
    <w:rsid w:val="00851B42"/>
    <w:rsid w:val="008604A8"/>
    <w:rsid w:val="0086551E"/>
    <w:rsid w:val="0089789C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7CF1"/>
    <w:rsid w:val="00910EB6"/>
    <w:rsid w:val="00915A1F"/>
    <w:rsid w:val="00952301"/>
    <w:rsid w:val="009550CD"/>
    <w:rsid w:val="009565A4"/>
    <w:rsid w:val="00974F05"/>
    <w:rsid w:val="009757BA"/>
    <w:rsid w:val="00991C19"/>
    <w:rsid w:val="00993591"/>
    <w:rsid w:val="009A770A"/>
    <w:rsid w:val="009B0E47"/>
    <w:rsid w:val="009C1F6B"/>
    <w:rsid w:val="009D3625"/>
    <w:rsid w:val="009D6530"/>
    <w:rsid w:val="00A449F6"/>
    <w:rsid w:val="00A53CE7"/>
    <w:rsid w:val="00A77778"/>
    <w:rsid w:val="00A86C73"/>
    <w:rsid w:val="00A92C1C"/>
    <w:rsid w:val="00AA5EA0"/>
    <w:rsid w:val="00AC39F7"/>
    <w:rsid w:val="00AD48F7"/>
    <w:rsid w:val="00AD6549"/>
    <w:rsid w:val="00AE0B67"/>
    <w:rsid w:val="00AE368F"/>
    <w:rsid w:val="00B01E6F"/>
    <w:rsid w:val="00B10CF4"/>
    <w:rsid w:val="00B10D2B"/>
    <w:rsid w:val="00B41839"/>
    <w:rsid w:val="00B5263B"/>
    <w:rsid w:val="00B670D6"/>
    <w:rsid w:val="00B806BD"/>
    <w:rsid w:val="00B81881"/>
    <w:rsid w:val="00B81D75"/>
    <w:rsid w:val="00B843A9"/>
    <w:rsid w:val="00B904CD"/>
    <w:rsid w:val="00BA2E9F"/>
    <w:rsid w:val="00BA3587"/>
    <w:rsid w:val="00BC4F87"/>
    <w:rsid w:val="00BD2DB3"/>
    <w:rsid w:val="00BD7BF2"/>
    <w:rsid w:val="00BE3B00"/>
    <w:rsid w:val="00C02B90"/>
    <w:rsid w:val="00C05685"/>
    <w:rsid w:val="00C06291"/>
    <w:rsid w:val="00C1305C"/>
    <w:rsid w:val="00C14062"/>
    <w:rsid w:val="00C23E12"/>
    <w:rsid w:val="00C36AA4"/>
    <w:rsid w:val="00C44362"/>
    <w:rsid w:val="00C473F2"/>
    <w:rsid w:val="00C57845"/>
    <w:rsid w:val="00C8228F"/>
    <w:rsid w:val="00C95A5D"/>
    <w:rsid w:val="00CA405C"/>
    <w:rsid w:val="00CA7C18"/>
    <w:rsid w:val="00CC5D83"/>
    <w:rsid w:val="00CE2FD1"/>
    <w:rsid w:val="00D20296"/>
    <w:rsid w:val="00D22BBD"/>
    <w:rsid w:val="00D248C7"/>
    <w:rsid w:val="00D35562"/>
    <w:rsid w:val="00D40BDD"/>
    <w:rsid w:val="00D60307"/>
    <w:rsid w:val="00D61C22"/>
    <w:rsid w:val="00D716C0"/>
    <w:rsid w:val="00D73C52"/>
    <w:rsid w:val="00D74FD4"/>
    <w:rsid w:val="00D92556"/>
    <w:rsid w:val="00D9782E"/>
    <w:rsid w:val="00DA11BF"/>
    <w:rsid w:val="00DA2A92"/>
    <w:rsid w:val="00DA5FD5"/>
    <w:rsid w:val="00DC42E6"/>
    <w:rsid w:val="00DC50F5"/>
    <w:rsid w:val="00DE0C69"/>
    <w:rsid w:val="00E0645A"/>
    <w:rsid w:val="00E149B8"/>
    <w:rsid w:val="00E3128F"/>
    <w:rsid w:val="00E324B3"/>
    <w:rsid w:val="00E4764F"/>
    <w:rsid w:val="00E47A44"/>
    <w:rsid w:val="00E54EAD"/>
    <w:rsid w:val="00E66B04"/>
    <w:rsid w:val="00E70E46"/>
    <w:rsid w:val="00E7241F"/>
    <w:rsid w:val="00E7311E"/>
    <w:rsid w:val="00E75509"/>
    <w:rsid w:val="00E92A86"/>
    <w:rsid w:val="00EA015F"/>
    <w:rsid w:val="00EA367F"/>
    <w:rsid w:val="00EB7944"/>
    <w:rsid w:val="00EC27BE"/>
    <w:rsid w:val="00ED64F5"/>
    <w:rsid w:val="00F14BEB"/>
    <w:rsid w:val="00F36DBC"/>
    <w:rsid w:val="00F52015"/>
    <w:rsid w:val="00F56A44"/>
    <w:rsid w:val="00F60E10"/>
    <w:rsid w:val="00F64EDF"/>
    <w:rsid w:val="00F675C9"/>
    <w:rsid w:val="00F728D2"/>
    <w:rsid w:val="00F77E07"/>
    <w:rsid w:val="00F819D0"/>
    <w:rsid w:val="00F85980"/>
    <w:rsid w:val="00FA23D3"/>
    <w:rsid w:val="00FA602C"/>
    <w:rsid w:val="00FA708A"/>
    <w:rsid w:val="00FA77FD"/>
    <w:rsid w:val="00FB01C0"/>
    <w:rsid w:val="00FC19B1"/>
    <w:rsid w:val="00FE7B18"/>
    <w:rsid w:val="00FF0AB3"/>
    <w:rsid w:val="00FF1F24"/>
    <w:rsid w:val="00FF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chartTrackingRefBased/>
  <w15:docId w15:val="{35C82344-FEF5-48EB-81D3-7BD24352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F6B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4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Unresolved Mention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554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AD48F7"/>
    <w:pPr>
      <w:widowControl/>
      <w:autoSpaceDE/>
      <w:autoSpaceDN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1280</TotalTime>
  <Pages>1</Pages>
  <Words>2044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183</cp:revision>
  <dcterms:created xsi:type="dcterms:W3CDTF">2024-11-26T09:50:00Z</dcterms:created>
  <dcterms:modified xsi:type="dcterms:W3CDTF">2025-11-29T09:57:00Z</dcterms:modified>
</cp:coreProperties>
</file>