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4622AA38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8031A0">
        <w:rPr>
          <w:b/>
          <w:bCs/>
          <w:sz w:val="32"/>
          <w:szCs w:val="32"/>
        </w:rPr>
        <w:t>8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4D6BB494" w14:textId="714CD603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8031A0" w:rsidRPr="008031A0">
        <w:rPr>
          <w:color w:val="000000"/>
          <w:shd w:val="clear" w:color="auto" w:fill="FFFFFF"/>
        </w:rPr>
        <w:t xml:space="preserve">Метод «зомби» сканирования при помощи </w:t>
      </w:r>
      <w:proofErr w:type="spellStart"/>
      <w:r w:rsidR="008031A0" w:rsidRPr="008031A0">
        <w:rPr>
          <w:color w:val="000000"/>
          <w:shd w:val="clear" w:color="auto" w:fill="FFFFFF"/>
        </w:rPr>
        <w:t>Nmap</w:t>
      </w:r>
      <w:proofErr w:type="spellEnd"/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FA690F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53098771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554C7E32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6DF1575D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5B702631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635B570C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7B07E4A3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C5228E" w:rsidRPr="00C5228E" w14:paraId="5BD6B04A" w14:textId="77777777">
        <w:trPr>
          <w:trHeight w:val="432"/>
          <w:jc w:val="right"/>
        </w:trPr>
        <w:tc>
          <w:tcPr>
            <w:tcW w:w="5103" w:type="dxa"/>
            <w:hideMark/>
          </w:tcPr>
          <w:p w14:paraId="4015A51C" w14:textId="77777777" w:rsidR="00C5228E" w:rsidRPr="00C5228E" w:rsidRDefault="00C5228E" w:rsidP="00C5228E">
            <w:r w:rsidRPr="00C5228E">
              <w:t>Выполнил: студент группы ВКБ42</w:t>
            </w:r>
          </w:p>
          <w:p w14:paraId="196BE902" w14:textId="77777777" w:rsidR="00C5228E" w:rsidRPr="00C5228E" w:rsidRDefault="00C5228E" w:rsidP="00C5228E">
            <w:r w:rsidRPr="00C5228E">
              <w:t>Ковалец Илья Андреевич</w:t>
            </w:r>
          </w:p>
        </w:tc>
      </w:tr>
      <w:tr w:rsidR="00C5228E" w:rsidRPr="00C5228E" w14:paraId="5CDBC44C" w14:textId="77777777">
        <w:trPr>
          <w:trHeight w:val="440"/>
          <w:jc w:val="right"/>
        </w:trPr>
        <w:tc>
          <w:tcPr>
            <w:tcW w:w="5103" w:type="dxa"/>
          </w:tcPr>
          <w:p w14:paraId="5635FA6C" w14:textId="77777777" w:rsidR="00C5228E" w:rsidRPr="00C5228E" w:rsidRDefault="00C5228E" w:rsidP="00C5228E"/>
          <w:p w14:paraId="6FD4DE84" w14:textId="77777777" w:rsidR="00C5228E" w:rsidRPr="00C5228E" w:rsidRDefault="00C5228E" w:rsidP="00C5228E">
            <w:r w:rsidRPr="00C5228E">
              <w:t>Проверил: доцент</w:t>
            </w:r>
          </w:p>
          <w:p w14:paraId="546973A0" w14:textId="76FC8F56" w:rsidR="00C5228E" w:rsidRPr="00C5228E" w:rsidRDefault="00C5228E" w:rsidP="00C5228E">
            <w:r>
              <w:t>Решетникова Ирина Витальевна</w:t>
            </w:r>
          </w:p>
          <w:p w14:paraId="6C859CC3" w14:textId="77777777" w:rsidR="00C5228E" w:rsidRPr="00C5228E" w:rsidRDefault="00C5228E" w:rsidP="00C5228E"/>
        </w:tc>
      </w:tr>
    </w:tbl>
    <w:p w14:paraId="3E79F1A3" w14:textId="77777777" w:rsidR="00791B52" w:rsidRDefault="00791B52" w:rsidP="00791B52"/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7AF66B60" w14:textId="0DA95540" w:rsidR="002C5900" w:rsidRPr="00093DB6" w:rsidRDefault="008C1A57" w:rsidP="00093DB6">
      <w:pPr>
        <w:spacing w:line="360" w:lineRule="auto"/>
        <w:rPr>
          <w:lang w:bidi="ru-RU"/>
        </w:rPr>
      </w:pPr>
      <w:bookmarkStart w:id="1" w:name="_Toc205387754"/>
      <w:r w:rsidRPr="00683BB2">
        <w:rPr>
          <w:b/>
        </w:rPr>
        <w:lastRenderedPageBreak/>
        <w:t>Цель</w:t>
      </w:r>
      <w:bookmarkEnd w:id="1"/>
      <w:r w:rsidR="00093DB6" w:rsidRPr="009C1F6B">
        <w:rPr>
          <w:b/>
        </w:rPr>
        <w:t xml:space="preserve">: </w:t>
      </w:r>
      <w:r w:rsidR="00BC540D">
        <w:rPr>
          <w:szCs w:val="32"/>
        </w:rPr>
        <w:t xml:space="preserve">познакомится с </w:t>
      </w:r>
      <w:r w:rsidR="00DB2F61">
        <w:rPr>
          <w:szCs w:val="32"/>
        </w:rPr>
        <w:t>м</w:t>
      </w:r>
      <w:r w:rsidR="00DB2F61" w:rsidRPr="00DB2F61">
        <w:rPr>
          <w:szCs w:val="32"/>
        </w:rPr>
        <w:t>етод</w:t>
      </w:r>
      <w:r w:rsidR="00DB2F61">
        <w:rPr>
          <w:szCs w:val="32"/>
        </w:rPr>
        <w:t>ом</w:t>
      </w:r>
      <w:r w:rsidR="00DB2F61" w:rsidRPr="00DB2F61">
        <w:rPr>
          <w:szCs w:val="32"/>
        </w:rPr>
        <w:t xml:space="preserve"> «зомби» сканирования при помощи </w:t>
      </w:r>
      <w:proofErr w:type="spellStart"/>
      <w:r w:rsidR="00DB2F61" w:rsidRPr="00DB2F61">
        <w:rPr>
          <w:szCs w:val="32"/>
        </w:rPr>
        <w:t>Nmap</w:t>
      </w:r>
      <w:proofErr w:type="spellEnd"/>
      <w:r w:rsidR="00DB2F61">
        <w:rPr>
          <w:szCs w:val="32"/>
        </w:rPr>
        <w:t xml:space="preserve"> и </w:t>
      </w:r>
      <w:r w:rsidR="00DB2F61">
        <w:rPr>
          <w:szCs w:val="32"/>
          <w:lang w:val="en-US"/>
        </w:rPr>
        <w:t>Wireshark</w:t>
      </w:r>
      <w:r w:rsidR="00BC540D" w:rsidRPr="00F32D3A">
        <w:rPr>
          <w:szCs w:val="32"/>
        </w:rPr>
        <w:t>.</w:t>
      </w:r>
    </w:p>
    <w:p w14:paraId="534A5E49" w14:textId="09A8F9E9" w:rsidR="002C5900" w:rsidRPr="00B01E6F" w:rsidRDefault="00E324B3" w:rsidP="00B01E6F">
      <w:pPr>
        <w:pStyle w:val="1"/>
        <w:spacing w:line="360" w:lineRule="auto"/>
        <w:rPr>
          <w:b/>
          <w:bCs w:val="0"/>
        </w:rPr>
      </w:pPr>
      <w:bookmarkStart w:id="2" w:name="_Toc205387769"/>
      <w:r w:rsidRPr="00B01E6F">
        <w:rPr>
          <w:b/>
          <w:bCs w:val="0"/>
        </w:rPr>
        <w:t>Ход работы:</w:t>
      </w:r>
      <w:bookmarkEnd w:id="2"/>
    </w:p>
    <w:p w14:paraId="4C250F1E" w14:textId="77777777" w:rsidR="00DB2F61" w:rsidRDefault="00F56A44" w:rsidP="00DB2F61">
      <w:pPr>
        <w:spacing w:after="160" w:line="360" w:lineRule="auto"/>
        <w:jc w:val="left"/>
      </w:pPr>
      <w:bookmarkStart w:id="3" w:name="_Toc205387770"/>
      <w:r>
        <w:rPr>
          <w:b/>
          <w:bCs/>
        </w:rPr>
        <w:t>Задание</w:t>
      </w:r>
      <w:r w:rsidR="006502BE" w:rsidRPr="00B01E6F">
        <w:rPr>
          <w:b/>
          <w:bCs/>
        </w:rPr>
        <w:t xml:space="preserve"> 1.</w:t>
      </w:r>
      <w:bookmarkEnd w:id="3"/>
      <w:r w:rsidR="00DB2F61">
        <w:rPr>
          <w:b/>
          <w:bCs/>
        </w:rPr>
        <w:t xml:space="preserve"> </w:t>
      </w:r>
      <w:r w:rsidR="00DB2F61">
        <w:t>Настроить рабочие машины</w:t>
      </w:r>
      <w:r w:rsidR="006C69E9">
        <w:t>.</w:t>
      </w:r>
    </w:p>
    <w:p w14:paraId="26B3C9D9" w14:textId="516BA1A5" w:rsidR="004466DE" w:rsidRPr="00DB2F61" w:rsidRDefault="00DB2F61" w:rsidP="00DB2F61">
      <w:pPr>
        <w:spacing w:after="160" w:line="360" w:lineRule="auto"/>
        <w:jc w:val="left"/>
      </w:pPr>
      <w:r>
        <w:t xml:space="preserve">Для задания использовались: Атакующая </w:t>
      </w:r>
      <w:r>
        <w:rPr>
          <w:lang w:val="en-US"/>
        </w:rPr>
        <w:t>Ubuntu</w:t>
      </w:r>
      <w:r w:rsidRPr="00DB2F61">
        <w:t xml:space="preserve"> – 192.168.77.130, </w:t>
      </w:r>
      <w:r>
        <w:t xml:space="preserve">изначальная зомби-машина </w:t>
      </w:r>
      <w:r>
        <w:rPr>
          <w:lang w:val="en-US"/>
        </w:rPr>
        <w:t>Windows</w:t>
      </w:r>
      <w:r w:rsidRPr="00DB2F61">
        <w:t xml:space="preserve"> 10 </w:t>
      </w:r>
      <w:r>
        <w:t>–</w:t>
      </w:r>
      <w:r w:rsidRPr="00DB2F61">
        <w:t xml:space="preserve"> 192.168.77</w:t>
      </w:r>
      <w:r>
        <w:t>.141</w:t>
      </w:r>
      <w:r w:rsidRPr="00DB2F61">
        <w:t>,</w:t>
      </w:r>
      <w:r>
        <w:t xml:space="preserve"> атакуемая </w:t>
      </w:r>
      <w:r>
        <w:rPr>
          <w:lang w:val="en-US"/>
        </w:rPr>
        <w:t>Windows</w:t>
      </w:r>
      <w:r w:rsidRPr="00DB2F61">
        <w:t xml:space="preserve"> 10 </w:t>
      </w:r>
      <w:r>
        <w:t>–</w:t>
      </w:r>
      <w:r w:rsidRPr="00DB2F61">
        <w:t xml:space="preserve"> 192.168.77.144</w:t>
      </w:r>
    </w:p>
    <w:p w14:paraId="352D0770" w14:textId="13EDDB6D" w:rsidR="00C1305C" w:rsidRDefault="00DB2F61" w:rsidP="00C1305C">
      <w:pPr>
        <w:keepNext/>
        <w:jc w:val="center"/>
      </w:pPr>
      <w:r>
        <w:rPr>
          <w:noProof/>
        </w:rPr>
        <w:drawing>
          <wp:inline distT="0" distB="0" distL="0" distR="0" wp14:anchorId="63272EB9" wp14:editId="63220ABE">
            <wp:extent cx="6479540" cy="885825"/>
            <wp:effectExtent l="0" t="0" r="0" b="9525"/>
            <wp:docPr id="2325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49" b="25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4E3C2" w14:textId="4511DDCF" w:rsidR="006502BE" w:rsidRPr="00543F3E" w:rsidRDefault="00F56A44" w:rsidP="00C1305C">
      <w:pPr>
        <w:pStyle w:val="ad"/>
        <w:jc w:val="center"/>
      </w:pPr>
      <w:r w:rsidRPr="00DB2F61">
        <w:t xml:space="preserve">Рисунок 1 </w:t>
      </w:r>
      <w:r w:rsidR="00DB2F61" w:rsidRPr="00DB2F61">
        <w:t>–</w:t>
      </w:r>
      <w:r w:rsidR="00C1305C" w:rsidRPr="00DB2F61">
        <w:t xml:space="preserve"> </w:t>
      </w:r>
      <w:r w:rsidR="00DB2F61" w:rsidRPr="00DB2F61">
        <w:rPr>
          <w:lang w:val="en-US"/>
        </w:rPr>
        <w:t>IP-</w:t>
      </w:r>
      <w:r w:rsidR="00DB2F61" w:rsidRPr="00DB2F61">
        <w:t xml:space="preserve">адрес </w:t>
      </w:r>
      <w:r w:rsidR="00DB2F61" w:rsidRPr="00DB2F61">
        <w:rPr>
          <w:lang w:val="en-US"/>
        </w:rPr>
        <w:t>Ubuntu</w:t>
      </w:r>
      <w:r w:rsidR="00543F3E">
        <w:t>.</w:t>
      </w:r>
    </w:p>
    <w:p w14:paraId="1A325D3B" w14:textId="77777777" w:rsidR="00DB2F61" w:rsidRPr="00DB2F61" w:rsidRDefault="00DB2F61" w:rsidP="00DB2F61"/>
    <w:p w14:paraId="53998A66" w14:textId="1B656AE4" w:rsidR="002A46FC" w:rsidRDefault="00DB2F61" w:rsidP="00DB2F6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84522A" wp14:editId="224541B0">
            <wp:extent cx="5429250" cy="1143000"/>
            <wp:effectExtent l="0" t="0" r="0" b="0"/>
            <wp:docPr id="21148602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21" b="25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ACEB6" w14:textId="0D63B48B" w:rsidR="00DB2F61" w:rsidRPr="00543F3E" w:rsidRDefault="00DB2F61" w:rsidP="00DB2F61">
      <w:pPr>
        <w:jc w:val="center"/>
        <w:rPr>
          <w:lang w:val="en-US"/>
        </w:rPr>
      </w:pPr>
      <w:r>
        <w:t>Рисунок</w:t>
      </w:r>
      <w:r w:rsidRPr="00DB2F61">
        <w:rPr>
          <w:lang w:val="en-US"/>
        </w:rPr>
        <w:t xml:space="preserve"> 2 – </w:t>
      </w:r>
      <w:r>
        <w:rPr>
          <w:lang w:val="en-US"/>
        </w:rPr>
        <w:t>IP</w:t>
      </w:r>
      <w:r w:rsidRPr="00DB2F61">
        <w:rPr>
          <w:lang w:val="en-US"/>
        </w:rPr>
        <w:t>-</w:t>
      </w:r>
      <w:r>
        <w:t>адрес</w:t>
      </w:r>
      <w:r w:rsidRPr="00DB2F61">
        <w:rPr>
          <w:lang w:val="en-US"/>
        </w:rPr>
        <w:t xml:space="preserve"> </w:t>
      </w:r>
      <w:r>
        <w:t>зомби</w:t>
      </w:r>
      <w:r w:rsidRPr="00DB2F61">
        <w:rPr>
          <w:lang w:val="en-US"/>
        </w:rPr>
        <w:t xml:space="preserve"> </w:t>
      </w:r>
      <w:r>
        <w:rPr>
          <w:lang w:val="en-US"/>
        </w:rPr>
        <w:t>Windows 10</w:t>
      </w:r>
      <w:r w:rsidR="00543F3E" w:rsidRPr="00543F3E">
        <w:rPr>
          <w:lang w:val="en-US"/>
        </w:rPr>
        <w:t>.</w:t>
      </w:r>
    </w:p>
    <w:p w14:paraId="48BE374A" w14:textId="77777777" w:rsidR="00DB2F61" w:rsidRPr="00543F3E" w:rsidRDefault="00DB2F61" w:rsidP="00DB2F61">
      <w:pPr>
        <w:jc w:val="center"/>
        <w:rPr>
          <w:lang w:val="en-US"/>
        </w:rPr>
      </w:pPr>
    </w:p>
    <w:p w14:paraId="2A76D085" w14:textId="6A1341FE" w:rsidR="00DB2F61" w:rsidRDefault="00DB2F61" w:rsidP="00DB2F6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BAD0A3" wp14:editId="5A29B630">
            <wp:extent cx="5343525" cy="1097251"/>
            <wp:effectExtent l="0" t="0" r="0" b="8255"/>
            <wp:docPr id="1013118258" name="Рисунок 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8258" name="Рисунок 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3" t="36552" b="35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914" cy="11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042AB" w14:textId="2B2389A1" w:rsidR="00DB2F61" w:rsidRPr="00543F3E" w:rsidRDefault="00DB2F61" w:rsidP="00DB2F61">
      <w:pPr>
        <w:jc w:val="center"/>
      </w:pPr>
      <w:r>
        <w:t xml:space="preserve">Рисунок 3 – </w:t>
      </w:r>
      <w:r>
        <w:rPr>
          <w:lang w:val="en-US"/>
        </w:rPr>
        <w:t>IP-</w:t>
      </w:r>
      <w:r>
        <w:t xml:space="preserve">адрес </w:t>
      </w:r>
      <w:r>
        <w:rPr>
          <w:lang w:val="en-US"/>
        </w:rPr>
        <w:t>Windows 10</w:t>
      </w:r>
      <w:r w:rsidR="00543F3E">
        <w:t>.</w:t>
      </w:r>
    </w:p>
    <w:p w14:paraId="64856250" w14:textId="77777777" w:rsidR="00DB2F61" w:rsidRDefault="00DB2F61" w:rsidP="00DB2F61">
      <w:pPr>
        <w:jc w:val="center"/>
        <w:rPr>
          <w:lang w:val="en-US"/>
        </w:rPr>
      </w:pPr>
    </w:p>
    <w:p w14:paraId="2701A01C" w14:textId="665B9C9D" w:rsidR="00DB2F61" w:rsidRDefault="00DB2F61" w:rsidP="00DB2F61">
      <w:pPr>
        <w:jc w:val="left"/>
        <w:rPr>
          <w:lang w:val="en-US"/>
        </w:rPr>
      </w:pPr>
      <w:r>
        <w:t xml:space="preserve">Также для работы создаем небезопасные условия и отключаем брандмауэры на обоих машинах </w:t>
      </w:r>
      <w:r>
        <w:rPr>
          <w:lang w:val="en-US"/>
        </w:rPr>
        <w:t>Windows</w:t>
      </w:r>
      <w:r w:rsidRPr="00DB2F61">
        <w:t xml:space="preserve"> 10.</w:t>
      </w:r>
    </w:p>
    <w:p w14:paraId="3A1F2845" w14:textId="77777777" w:rsidR="00DB2F61" w:rsidRPr="00DB2F61" w:rsidRDefault="00DB2F61" w:rsidP="00DB2F61">
      <w:pPr>
        <w:jc w:val="left"/>
        <w:rPr>
          <w:lang w:val="en-US"/>
        </w:rPr>
      </w:pPr>
    </w:p>
    <w:p w14:paraId="41DB7DC1" w14:textId="15FB9579" w:rsidR="00DB2F61" w:rsidRDefault="00DB2F61" w:rsidP="00DB2F61">
      <w:pPr>
        <w:jc w:val="left"/>
        <w:rPr>
          <w:lang w:val="en-US"/>
        </w:rPr>
      </w:pPr>
      <w:r>
        <w:rPr>
          <w:noProof/>
        </w:rPr>
        <w:drawing>
          <wp:inline distT="0" distB="0" distL="0" distR="0" wp14:anchorId="3B1EFD72" wp14:editId="1453F74A">
            <wp:extent cx="5610225" cy="742950"/>
            <wp:effectExtent l="0" t="0" r="9525" b="0"/>
            <wp:docPr id="964328965" name="Рисунок 4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28965" name="Рисунок 4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2" t="27778" r="8124" b="1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35E6F" w14:textId="2B45ADA6" w:rsidR="00DB2F61" w:rsidRPr="00DB2F61" w:rsidRDefault="00DB2F61" w:rsidP="00DB2F61">
      <w:pPr>
        <w:jc w:val="center"/>
      </w:pPr>
      <w:r>
        <w:t>Рисунок 4 – отключение брандмауэров</w:t>
      </w:r>
      <w:r w:rsidR="00543F3E">
        <w:t>.</w:t>
      </w:r>
    </w:p>
    <w:p w14:paraId="48DE2C55" w14:textId="6238774D" w:rsidR="007F4FEE" w:rsidRDefault="007F4FEE" w:rsidP="002A46FC"/>
    <w:p w14:paraId="44ABEE78" w14:textId="77777777" w:rsidR="00DB2F61" w:rsidRDefault="00DB2F61" w:rsidP="002A46FC"/>
    <w:p w14:paraId="760A02D4" w14:textId="77777777" w:rsidR="00DB2F61" w:rsidRPr="00DB2F61" w:rsidRDefault="00DB2F61" w:rsidP="002A46FC"/>
    <w:p w14:paraId="73EF2241" w14:textId="62C39256" w:rsidR="004466DE" w:rsidRDefault="00F56A44" w:rsidP="00C5228E">
      <w:pPr>
        <w:spacing w:line="360" w:lineRule="auto"/>
      </w:pPr>
      <w:bookmarkStart w:id="4" w:name="_Toc205387771"/>
      <w:r>
        <w:rPr>
          <w:b/>
          <w:bCs/>
        </w:rPr>
        <w:lastRenderedPageBreak/>
        <w:t>Задание</w:t>
      </w:r>
      <w:r w:rsidR="006502BE" w:rsidRPr="002A46FC">
        <w:rPr>
          <w:b/>
          <w:bCs/>
        </w:rPr>
        <w:t xml:space="preserve"> 2.</w:t>
      </w:r>
      <w:bookmarkEnd w:id="4"/>
      <w:r w:rsidR="004852BB">
        <w:rPr>
          <w:b/>
          <w:bCs/>
        </w:rPr>
        <w:t xml:space="preserve"> </w:t>
      </w:r>
      <w:r w:rsidR="004466DE">
        <w:t xml:space="preserve">Произвести </w:t>
      </w:r>
      <w:r w:rsidR="00EB7CBE">
        <w:t xml:space="preserve">сканирование с помощью </w:t>
      </w:r>
      <w:r w:rsidR="00EB7CBE">
        <w:rPr>
          <w:lang w:val="en-US"/>
        </w:rPr>
        <w:t>Nmap</w:t>
      </w:r>
      <w:r w:rsidR="00EB7CBE" w:rsidRPr="00EB7CBE">
        <w:t xml:space="preserve"> </w:t>
      </w:r>
      <w:r w:rsidR="00EB7CBE">
        <w:t>на возможность атаки.</w:t>
      </w:r>
    </w:p>
    <w:p w14:paraId="2552F9D3" w14:textId="20AD9C0B" w:rsidR="00EB7CBE" w:rsidRPr="00EB7CBE" w:rsidRDefault="00EB7CBE" w:rsidP="00C5228E">
      <w:pPr>
        <w:spacing w:line="360" w:lineRule="auto"/>
      </w:pPr>
      <w:r>
        <w:t xml:space="preserve">С помощью команды </w:t>
      </w:r>
      <w:proofErr w:type="spellStart"/>
      <w:r w:rsidRPr="00EB7CBE">
        <w:rPr>
          <w:b/>
          <w:bCs/>
          <w:i/>
          <w:iCs/>
          <w:lang w:val="en-US"/>
        </w:rPr>
        <w:t>sudo</w:t>
      </w:r>
      <w:proofErr w:type="spellEnd"/>
      <w:r w:rsidRPr="00EB7CBE">
        <w:rPr>
          <w:b/>
          <w:bCs/>
          <w:i/>
          <w:iCs/>
        </w:rPr>
        <w:t xml:space="preserve"> </w:t>
      </w:r>
      <w:proofErr w:type="spellStart"/>
      <w:r w:rsidRPr="00EB7CBE">
        <w:rPr>
          <w:b/>
          <w:bCs/>
          <w:i/>
          <w:iCs/>
          <w:lang w:val="en-US"/>
        </w:rPr>
        <w:t>nmap</w:t>
      </w:r>
      <w:proofErr w:type="spellEnd"/>
      <w:r w:rsidRPr="00EB7CBE">
        <w:rPr>
          <w:b/>
          <w:bCs/>
          <w:i/>
          <w:iCs/>
        </w:rPr>
        <w:t xml:space="preserve"> -</w:t>
      </w:r>
      <w:proofErr w:type="spellStart"/>
      <w:r w:rsidRPr="00EB7CBE">
        <w:rPr>
          <w:b/>
          <w:bCs/>
          <w:i/>
          <w:iCs/>
          <w:lang w:val="en-US"/>
        </w:rPr>
        <w:t>Pn</w:t>
      </w:r>
      <w:proofErr w:type="spellEnd"/>
      <w:r w:rsidRPr="00EB7CBE">
        <w:rPr>
          <w:b/>
          <w:bCs/>
          <w:i/>
          <w:iCs/>
        </w:rPr>
        <w:t xml:space="preserve"> -</w:t>
      </w:r>
      <w:r w:rsidRPr="00EB7CBE">
        <w:rPr>
          <w:b/>
          <w:bCs/>
          <w:i/>
          <w:iCs/>
          <w:lang w:val="en-US"/>
        </w:rPr>
        <w:t>p</w:t>
      </w:r>
      <w:r w:rsidRPr="00EB7CBE">
        <w:rPr>
          <w:b/>
          <w:bCs/>
          <w:i/>
          <w:iCs/>
        </w:rPr>
        <w:t xml:space="preserve"> 445 –</w:t>
      </w:r>
      <w:proofErr w:type="spellStart"/>
      <w:r w:rsidRPr="00EB7CBE">
        <w:rPr>
          <w:b/>
          <w:bCs/>
          <w:i/>
          <w:iCs/>
          <w:lang w:val="en-US"/>
        </w:rPr>
        <w:t>scanflags</w:t>
      </w:r>
      <w:proofErr w:type="spellEnd"/>
      <w:r w:rsidRPr="00EB7CBE">
        <w:rPr>
          <w:b/>
          <w:bCs/>
          <w:i/>
          <w:iCs/>
        </w:rPr>
        <w:t xml:space="preserve"> </w:t>
      </w:r>
      <w:r w:rsidRPr="00EB7CBE">
        <w:rPr>
          <w:b/>
          <w:bCs/>
          <w:i/>
          <w:iCs/>
          <w:lang w:val="en-US"/>
        </w:rPr>
        <w:t>SYNACK</w:t>
      </w:r>
      <w:r>
        <w:t xml:space="preserve"> отправляем сканирование пару раз на ответ в виде </w:t>
      </w:r>
      <w:r>
        <w:rPr>
          <w:lang w:val="en-US"/>
        </w:rPr>
        <w:t>RST</w:t>
      </w:r>
      <w:r w:rsidRPr="00EB7CBE">
        <w:t>.</w:t>
      </w:r>
    </w:p>
    <w:p w14:paraId="1F155D09" w14:textId="4C95DD89" w:rsidR="00EB7CBE" w:rsidRDefault="00EB7CBE" w:rsidP="00EB7CBE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8B45A4" wp14:editId="7023E737">
            <wp:extent cx="5848350" cy="1660395"/>
            <wp:effectExtent l="0" t="0" r="0" b="0"/>
            <wp:docPr id="10225970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815" cy="166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B019" w14:textId="22AE598F" w:rsidR="00EB7CBE" w:rsidRDefault="00EB7CBE" w:rsidP="00EB7CBE">
      <w:pPr>
        <w:spacing w:line="360" w:lineRule="auto"/>
        <w:jc w:val="center"/>
      </w:pPr>
      <w:r>
        <w:t>Рисунок 5 – Проверка успешная</w:t>
      </w:r>
      <w:r w:rsidRPr="00EB7CBE">
        <w:t>,</w:t>
      </w:r>
      <w:r>
        <w:t xml:space="preserve"> порт не фильтруется</w:t>
      </w:r>
      <w:r w:rsidR="00543F3E">
        <w:t>.</w:t>
      </w:r>
    </w:p>
    <w:p w14:paraId="03C3078A" w14:textId="77777777" w:rsidR="00EB7CBE" w:rsidRDefault="00EB7CBE" w:rsidP="00EB7CBE">
      <w:pPr>
        <w:spacing w:line="360" w:lineRule="auto"/>
        <w:jc w:val="center"/>
      </w:pPr>
    </w:p>
    <w:p w14:paraId="0BD7E6DC" w14:textId="443FD888" w:rsidR="00EB7CBE" w:rsidRDefault="00EB7CBE" w:rsidP="00EB7CB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343B193" wp14:editId="4D8BEB8B">
            <wp:extent cx="5286375" cy="1313820"/>
            <wp:effectExtent l="0" t="0" r="0" b="635"/>
            <wp:docPr id="285624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92" cy="13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C398" w14:textId="1C346FB6" w:rsidR="00EB7CBE" w:rsidRPr="00543F3E" w:rsidRDefault="00EB7CBE" w:rsidP="00EB7CBE">
      <w:pPr>
        <w:spacing w:line="360" w:lineRule="auto"/>
        <w:jc w:val="center"/>
      </w:pPr>
      <w:r>
        <w:t>Рисунок 6 – Первый ответ</w:t>
      </w:r>
      <w:r>
        <w:rPr>
          <w:lang w:val="en-US"/>
        </w:rPr>
        <w:t>,</w:t>
      </w:r>
      <w:r>
        <w:t xml:space="preserve"> </w:t>
      </w:r>
      <w:r>
        <w:rPr>
          <w:lang w:val="en-US"/>
        </w:rPr>
        <w:t>ID = 1</w:t>
      </w:r>
      <w:r w:rsidR="00543F3E">
        <w:t>.</w:t>
      </w:r>
    </w:p>
    <w:p w14:paraId="23AC379A" w14:textId="77777777" w:rsidR="00EB7CBE" w:rsidRDefault="00EB7CBE" w:rsidP="00EB7CBE">
      <w:pPr>
        <w:spacing w:line="360" w:lineRule="auto"/>
        <w:jc w:val="center"/>
        <w:rPr>
          <w:lang w:val="en-US"/>
        </w:rPr>
      </w:pPr>
    </w:p>
    <w:p w14:paraId="779DADB6" w14:textId="03699A11" w:rsidR="00EB7CBE" w:rsidRDefault="00EB7CBE" w:rsidP="00EB7CBE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E03534" wp14:editId="5FD7FDED">
            <wp:extent cx="5107940" cy="1016182"/>
            <wp:effectExtent l="0" t="0" r="0" b="0"/>
            <wp:docPr id="12955731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158" cy="102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87C7" w14:textId="35947AB6" w:rsidR="00EB7CBE" w:rsidRPr="00EB7CBE" w:rsidRDefault="00EB7CBE" w:rsidP="00EB7CBE">
      <w:pPr>
        <w:spacing w:line="360" w:lineRule="auto"/>
        <w:jc w:val="center"/>
      </w:pPr>
      <w:r>
        <w:t xml:space="preserve">Рисунок </w:t>
      </w:r>
      <w:r w:rsidRPr="00EB7CBE">
        <w:t>7</w:t>
      </w:r>
      <w:r>
        <w:t xml:space="preserve"> – </w:t>
      </w:r>
      <w:r>
        <w:t>Второй</w:t>
      </w:r>
      <w:r>
        <w:t xml:space="preserve"> ответ</w:t>
      </w:r>
      <w:r w:rsidRPr="00EB7CBE">
        <w:t>,</w:t>
      </w:r>
      <w:r>
        <w:t xml:space="preserve"> </w:t>
      </w:r>
      <w:r>
        <w:rPr>
          <w:lang w:val="en-US"/>
        </w:rPr>
        <w:t>ID</w:t>
      </w:r>
      <w:r w:rsidRPr="00EB7CBE">
        <w:t xml:space="preserve"> = </w:t>
      </w:r>
      <w:r>
        <w:t>2</w:t>
      </w:r>
      <w:r w:rsidR="00543F3E">
        <w:t>.</w:t>
      </w:r>
    </w:p>
    <w:p w14:paraId="553369E6" w14:textId="3103BB1B" w:rsidR="00EB7CBE" w:rsidRPr="00EB7CBE" w:rsidRDefault="00EB7CBE" w:rsidP="00EB7CBE">
      <w:pPr>
        <w:spacing w:line="360" w:lineRule="auto"/>
        <w:jc w:val="left"/>
      </w:pPr>
      <w:r>
        <w:t>Зомби машина 192.168.77.141 для атаки через неё нам подходит.</w:t>
      </w:r>
    </w:p>
    <w:p w14:paraId="7DAF0971" w14:textId="77777777" w:rsidR="00EB7CBE" w:rsidRPr="00EB7CBE" w:rsidRDefault="00EB7CBE" w:rsidP="00EB7CBE">
      <w:pPr>
        <w:spacing w:line="360" w:lineRule="auto"/>
      </w:pPr>
    </w:p>
    <w:p w14:paraId="3D5795BD" w14:textId="2C14BED6" w:rsidR="00D41379" w:rsidRDefault="00503BD9" w:rsidP="00EB7CBE">
      <w:pPr>
        <w:spacing w:line="360" w:lineRule="auto"/>
        <w:ind w:firstLine="707"/>
      </w:pPr>
      <w:r w:rsidRPr="00503BD9">
        <w:rPr>
          <w:b/>
          <w:bCs/>
        </w:rPr>
        <w:t>Зада</w:t>
      </w:r>
      <w:r w:rsidR="004D541E">
        <w:rPr>
          <w:b/>
          <w:bCs/>
        </w:rPr>
        <w:t>ние</w:t>
      </w:r>
      <w:r w:rsidRPr="00503BD9">
        <w:rPr>
          <w:b/>
          <w:bCs/>
        </w:rPr>
        <w:t xml:space="preserve"> 3.</w:t>
      </w:r>
      <w:r>
        <w:t xml:space="preserve"> </w:t>
      </w:r>
      <w:r w:rsidR="00EB7CBE">
        <w:t>Произвести атаку через зомби машину</w:t>
      </w:r>
      <w:r>
        <w:t>.</w:t>
      </w:r>
    </w:p>
    <w:p w14:paraId="151032A7" w14:textId="7A5D01FB" w:rsidR="00543F3E" w:rsidRPr="00543F3E" w:rsidRDefault="00EB7CBE" w:rsidP="00EB7CBE">
      <w:pPr>
        <w:spacing w:line="360" w:lineRule="auto"/>
        <w:ind w:firstLine="707"/>
        <w:jc w:val="left"/>
      </w:pPr>
      <w:r>
        <w:t xml:space="preserve">Для атаки отправляем команду </w:t>
      </w:r>
      <w:proofErr w:type="spellStart"/>
      <w:r>
        <w:rPr>
          <w:b/>
          <w:bCs/>
          <w:i/>
          <w:iCs/>
          <w:lang w:val="en-US"/>
        </w:rPr>
        <w:t>sudo</w:t>
      </w:r>
      <w:proofErr w:type="spellEnd"/>
      <w:r w:rsidRPr="00EB7CBE"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  <w:lang w:val="en-US"/>
        </w:rPr>
        <w:t>nmap</w:t>
      </w:r>
      <w:proofErr w:type="spellEnd"/>
      <w:r w:rsidRPr="00EB7CBE">
        <w:rPr>
          <w:b/>
          <w:bCs/>
          <w:i/>
          <w:iCs/>
        </w:rPr>
        <w:t xml:space="preserve"> -</w:t>
      </w:r>
      <w:proofErr w:type="spellStart"/>
      <w:r>
        <w:rPr>
          <w:b/>
          <w:bCs/>
          <w:i/>
          <w:iCs/>
          <w:lang w:val="en-US"/>
        </w:rPr>
        <w:t>Pn</w:t>
      </w:r>
      <w:proofErr w:type="spellEnd"/>
      <w:r w:rsidRPr="00EB7CBE">
        <w:rPr>
          <w:b/>
          <w:bCs/>
          <w:i/>
          <w:iCs/>
        </w:rPr>
        <w:t xml:space="preserve"> -</w:t>
      </w:r>
      <w:proofErr w:type="spellStart"/>
      <w:r>
        <w:rPr>
          <w:b/>
          <w:bCs/>
          <w:i/>
          <w:iCs/>
          <w:lang w:val="en-US"/>
        </w:rPr>
        <w:t>sI</w:t>
      </w:r>
      <w:proofErr w:type="spellEnd"/>
      <w:r w:rsidRPr="00EB7CBE">
        <w:rPr>
          <w:b/>
          <w:bCs/>
          <w:i/>
          <w:iCs/>
        </w:rPr>
        <w:t xml:space="preserve"> 192.168.77.141 </w:t>
      </w:r>
      <w:r w:rsidRPr="00EB7CBE">
        <w:rPr>
          <w:b/>
          <w:bCs/>
          <w:i/>
          <w:iCs/>
        </w:rPr>
        <w:t>192.168.77.14</w:t>
      </w:r>
      <w:r w:rsidRPr="00EB7CBE">
        <w:rPr>
          <w:b/>
          <w:bCs/>
          <w:i/>
          <w:iCs/>
        </w:rPr>
        <w:t>4</w:t>
      </w:r>
      <w:r>
        <w:t xml:space="preserve">. Но </w:t>
      </w:r>
      <w:r w:rsidR="00543F3E">
        <w:t>в ответ приходит неудача</w:t>
      </w:r>
      <w:r w:rsidR="00543F3E" w:rsidRPr="00543F3E">
        <w:t>,</w:t>
      </w:r>
      <w:r w:rsidR="00543F3E">
        <w:t xml:space="preserve"> хоть и говорится, что и зомби машина подходит</w:t>
      </w:r>
      <w:r w:rsidRPr="00EB7CBE">
        <w:rPr>
          <w:b/>
          <w:bCs/>
          <w:i/>
          <w:iCs/>
        </w:rPr>
        <w:t xml:space="preserve"> </w:t>
      </w:r>
      <w:r w:rsidR="00543F3E">
        <w:t>для атаки</w:t>
      </w:r>
      <w:r w:rsidR="00543F3E" w:rsidRPr="00543F3E">
        <w:t>,</w:t>
      </w:r>
      <w:r w:rsidR="00543F3E">
        <w:t xml:space="preserve"> но что-то мешает.</w:t>
      </w:r>
    </w:p>
    <w:p w14:paraId="535E98E1" w14:textId="73FB91AB" w:rsidR="00EB7CBE" w:rsidRDefault="00543F3E" w:rsidP="00EB7CBE">
      <w:pPr>
        <w:spacing w:line="360" w:lineRule="auto"/>
        <w:ind w:firstLine="707"/>
        <w:jc w:val="left"/>
      </w:pPr>
      <w:r w:rsidRPr="00543F3E">
        <w:rPr>
          <w:b/>
          <w:bCs/>
          <w:i/>
          <w:iCs/>
        </w:rPr>
        <w:lastRenderedPageBreak/>
        <w:drawing>
          <wp:inline distT="0" distB="0" distL="0" distR="0" wp14:anchorId="72E58AF0" wp14:editId="6B101770">
            <wp:extent cx="5992061" cy="2286319"/>
            <wp:effectExtent l="0" t="0" r="8890" b="0"/>
            <wp:docPr id="135023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8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5774" w14:textId="049DD22B" w:rsidR="00543F3E" w:rsidRDefault="00543F3E" w:rsidP="00543F3E">
      <w:pPr>
        <w:spacing w:line="360" w:lineRule="auto"/>
        <w:ind w:firstLine="707"/>
        <w:jc w:val="center"/>
      </w:pPr>
      <w:r>
        <w:t>Рисунок 8 – Неудачная попытка.</w:t>
      </w:r>
    </w:p>
    <w:p w14:paraId="0A51BB0B" w14:textId="77777777" w:rsidR="00DE60C9" w:rsidRDefault="00DE60C9" w:rsidP="00543F3E">
      <w:pPr>
        <w:spacing w:line="360" w:lineRule="auto"/>
        <w:ind w:firstLine="707"/>
        <w:jc w:val="center"/>
      </w:pPr>
    </w:p>
    <w:p w14:paraId="7B056611" w14:textId="125FC024" w:rsidR="00DE60C9" w:rsidRDefault="00DE60C9" w:rsidP="00DE60C9">
      <w:pPr>
        <w:spacing w:line="360" w:lineRule="auto"/>
        <w:ind w:firstLine="707"/>
        <w:jc w:val="left"/>
      </w:pPr>
      <w:r>
        <w:t>Тогда можно попробовать поменять машины местами</w:t>
      </w:r>
      <w:r w:rsidRPr="00DE60C9">
        <w:t>,</w:t>
      </w:r>
      <w:r>
        <w:t xml:space="preserve"> и атакуемую сделать зомби машиной</w:t>
      </w:r>
      <w:r w:rsidRPr="00DE60C9">
        <w:t>,</w:t>
      </w:r>
      <w:r>
        <w:t xml:space="preserve"> а другую наоборот.</w:t>
      </w:r>
    </w:p>
    <w:p w14:paraId="0F3648BD" w14:textId="77777777" w:rsidR="00DE60C9" w:rsidRPr="00DE60C9" w:rsidRDefault="00DE60C9" w:rsidP="00DE60C9">
      <w:pPr>
        <w:spacing w:line="360" w:lineRule="auto"/>
        <w:ind w:firstLine="707"/>
        <w:jc w:val="left"/>
      </w:pPr>
    </w:p>
    <w:p w14:paraId="234A265E" w14:textId="4CBC03CC" w:rsidR="00DE60C9" w:rsidRDefault="00DE60C9" w:rsidP="00DE60C9">
      <w:pPr>
        <w:spacing w:line="360" w:lineRule="auto"/>
        <w:ind w:firstLine="707"/>
      </w:pPr>
      <w:r w:rsidRPr="00503BD9">
        <w:rPr>
          <w:b/>
          <w:bCs/>
        </w:rPr>
        <w:t>Зада</w:t>
      </w:r>
      <w:r>
        <w:rPr>
          <w:b/>
          <w:bCs/>
        </w:rPr>
        <w:t>ние</w:t>
      </w:r>
      <w:r w:rsidRPr="00503BD9">
        <w:rPr>
          <w:b/>
          <w:bCs/>
        </w:rPr>
        <w:t xml:space="preserve"> </w:t>
      </w:r>
      <w:r>
        <w:rPr>
          <w:b/>
          <w:bCs/>
        </w:rPr>
        <w:t>4</w:t>
      </w:r>
      <w:r w:rsidRPr="00503BD9">
        <w:rPr>
          <w:b/>
          <w:bCs/>
        </w:rPr>
        <w:t>.</w:t>
      </w:r>
      <w:r>
        <w:t xml:space="preserve"> Произвести</w:t>
      </w:r>
      <w:r>
        <w:t xml:space="preserve"> повторную</w:t>
      </w:r>
      <w:r>
        <w:t xml:space="preserve"> атаку через зомби машину.</w:t>
      </w:r>
    </w:p>
    <w:p w14:paraId="1D222307" w14:textId="77777777" w:rsidR="00DE60C9" w:rsidRDefault="00DE60C9" w:rsidP="00DE60C9">
      <w:pPr>
        <w:spacing w:line="360" w:lineRule="auto"/>
        <w:ind w:firstLine="707"/>
        <w:jc w:val="left"/>
      </w:pPr>
      <w:r>
        <w:t>Для начала снова проверяем</w:t>
      </w:r>
      <w:r w:rsidRPr="00DE60C9">
        <w:t>,</w:t>
      </w:r>
      <w:r>
        <w:t xml:space="preserve"> но уже другую машину на возможность атаки через неё.</w:t>
      </w:r>
      <w:r w:rsidRPr="00DE60C9">
        <w:t xml:space="preserve"> </w:t>
      </w:r>
    </w:p>
    <w:p w14:paraId="3951F78F" w14:textId="583FA823" w:rsidR="00DE60C9" w:rsidRDefault="00DE60C9" w:rsidP="00DE60C9">
      <w:pPr>
        <w:spacing w:line="360" w:lineRule="auto"/>
        <w:ind w:firstLine="707"/>
        <w:jc w:val="center"/>
      </w:pPr>
      <w:r>
        <w:rPr>
          <w:noProof/>
        </w:rPr>
        <w:drawing>
          <wp:inline distT="0" distB="0" distL="0" distR="0" wp14:anchorId="6E547A10" wp14:editId="63C6AF4A">
            <wp:extent cx="5374640" cy="3258810"/>
            <wp:effectExtent l="0" t="0" r="0" b="0"/>
            <wp:docPr id="11872173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269" cy="326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98C2" w14:textId="7C54FC68" w:rsidR="00DE60C9" w:rsidRDefault="00DE60C9" w:rsidP="00DE60C9">
      <w:pPr>
        <w:spacing w:line="360" w:lineRule="auto"/>
        <w:ind w:firstLine="707"/>
        <w:jc w:val="center"/>
      </w:pPr>
      <w:r>
        <w:t>Рисунок 9 – запуск сканирования.</w:t>
      </w:r>
    </w:p>
    <w:p w14:paraId="2138678E" w14:textId="09C1949E" w:rsidR="00DE60C9" w:rsidRDefault="00DE60C9" w:rsidP="00DE60C9">
      <w:pPr>
        <w:spacing w:line="360" w:lineRule="auto"/>
        <w:ind w:firstLine="707"/>
        <w:jc w:val="center"/>
      </w:pPr>
      <w:r>
        <w:rPr>
          <w:noProof/>
        </w:rPr>
        <w:lastRenderedPageBreak/>
        <w:drawing>
          <wp:inline distT="0" distB="0" distL="0" distR="0" wp14:anchorId="626F2818" wp14:editId="030C2787">
            <wp:extent cx="5428932" cy="628650"/>
            <wp:effectExtent l="0" t="0" r="635" b="0"/>
            <wp:docPr id="178945281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92" cy="62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58B6B" w14:textId="37CF5E4F" w:rsidR="00DE60C9" w:rsidRDefault="00DE60C9" w:rsidP="00DE60C9">
      <w:pPr>
        <w:spacing w:line="360" w:lineRule="auto"/>
        <w:ind w:firstLine="707"/>
        <w:jc w:val="center"/>
      </w:pPr>
      <w:r>
        <w:rPr>
          <w:noProof/>
        </w:rPr>
        <w:drawing>
          <wp:inline distT="0" distB="0" distL="0" distR="0" wp14:anchorId="2961CFB9" wp14:editId="2BAC9536">
            <wp:extent cx="5428932" cy="944880"/>
            <wp:effectExtent l="0" t="0" r="635" b="7620"/>
            <wp:docPr id="144859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92" cy="9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E5381" w14:textId="77777777" w:rsidR="00DE60C9" w:rsidRPr="00543F3E" w:rsidRDefault="00DE60C9" w:rsidP="00DE60C9">
      <w:pPr>
        <w:spacing w:line="360" w:lineRule="auto"/>
        <w:jc w:val="center"/>
      </w:pPr>
      <w:r>
        <w:t xml:space="preserve">Рисунок 10 - </w:t>
      </w:r>
      <w:r>
        <w:t>Первый ответ</w:t>
      </w:r>
      <w:r>
        <w:rPr>
          <w:lang w:val="en-US"/>
        </w:rPr>
        <w:t>,</w:t>
      </w:r>
      <w:r>
        <w:t xml:space="preserve"> </w:t>
      </w:r>
      <w:r>
        <w:rPr>
          <w:lang w:val="en-US"/>
        </w:rPr>
        <w:t>ID = 1</w:t>
      </w:r>
      <w:r>
        <w:t>.</w:t>
      </w:r>
    </w:p>
    <w:p w14:paraId="6CA5E850" w14:textId="40C648E4" w:rsidR="00DE60C9" w:rsidRDefault="00DE60C9" w:rsidP="00DE60C9">
      <w:pPr>
        <w:spacing w:line="360" w:lineRule="auto"/>
        <w:ind w:firstLine="707"/>
      </w:pPr>
    </w:p>
    <w:p w14:paraId="15CEF089" w14:textId="3320BB63" w:rsidR="00DE60C9" w:rsidRDefault="00DE60C9" w:rsidP="00DE60C9">
      <w:pPr>
        <w:spacing w:line="360" w:lineRule="auto"/>
        <w:ind w:firstLine="707"/>
        <w:jc w:val="center"/>
      </w:pPr>
      <w:r>
        <w:rPr>
          <w:noProof/>
        </w:rPr>
        <w:drawing>
          <wp:inline distT="0" distB="0" distL="0" distR="0" wp14:anchorId="43760F94" wp14:editId="5183EBB3">
            <wp:extent cx="5381122" cy="695325"/>
            <wp:effectExtent l="0" t="0" r="0" b="0"/>
            <wp:docPr id="2252156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12" cy="69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7CEEA" w14:textId="0A199DB6" w:rsidR="00DE60C9" w:rsidRDefault="00DE60C9" w:rsidP="00DE60C9">
      <w:pPr>
        <w:spacing w:line="360" w:lineRule="auto"/>
        <w:ind w:firstLine="707"/>
        <w:jc w:val="center"/>
      </w:pPr>
      <w:r>
        <w:rPr>
          <w:noProof/>
        </w:rPr>
        <w:drawing>
          <wp:inline distT="0" distB="0" distL="0" distR="0" wp14:anchorId="13C3F329" wp14:editId="4278F10D">
            <wp:extent cx="5381122" cy="918210"/>
            <wp:effectExtent l="0" t="0" r="0" b="0"/>
            <wp:docPr id="545417796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7796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12" cy="92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9EFE4" w14:textId="2038DDC1" w:rsidR="00DE60C9" w:rsidRPr="00543F3E" w:rsidRDefault="00DE60C9" w:rsidP="00DE60C9">
      <w:pPr>
        <w:spacing w:line="360" w:lineRule="auto"/>
        <w:jc w:val="center"/>
      </w:pPr>
      <w:r>
        <w:t>Рисунок 1</w:t>
      </w:r>
      <w:r>
        <w:t>1</w:t>
      </w:r>
      <w:r>
        <w:t xml:space="preserve"> - </w:t>
      </w:r>
      <w:r>
        <w:t>Второй</w:t>
      </w:r>
      <w:r>
        <w:t xml:space="preserve"> ответ</w:t>
      </w:r>
      <w:r w:rsidRPr="005933F9">
        <w:t>,</w:t>
      </w:r>
      <w:r>
        <w:t xml:space="preserve"> </w:t>
      </w:r>
      <w:r>
        <w:rPr>
          <w:lang w:val="en-US"/>
        </w:rPr>
        <w:t>ID</w:t>
      </w:r>
      <w:r w:rsidRPr="005933F9">
        <w:t xml:space="preserve"> = </w:t>
      </w:r>
      <w:r>
        <w:t>2</w:t>
      </w:r>
      <w:r>
        <w:t>.</w:t>
      </w:r>
    </w:p>
    <w:p w14:paraId="27660B3D" w14:textId="77777777" w:rsidR="00DE60C9" w:rsidRPr="00DE60C9" w:rsidRDefault="00DE60C9" w:rsidP="00DE60C9">
      <w:pPr>
        <w:spacing w:line="360" w:lineRule="auto"/>
        <w:ind w:firstLine="707"/>
        <w:jc w:val="center"/>
      </w:pPr>
    </w:p>
    <w:p w14:paraId="695CAC48" w14:textId="392FEB62" w:rsidR="00DE60C9" w:rsidRDefault="005933F9" w:rsidP="00DE60C9">
      <w:pPr>
        <w:spacing w:line="360" w:lineRule="auto"/>
        <w:ind w:firstLine="707"/>
        <w:jc w:val="left"/>
      </w:pPr>
      <w:r>
        <w:t>Эта машина тоже подходит для атаки через неё. Также прописывает команду</w:t>
      </w:r>
      <w:r w:rsidRPr="005933F9">
        <w:t>,</w:t>
      </w:r>
      <w:r>
        <w:t xml:space="preserve"> но только меняем адреса местами.</w:t>
      </w:r>
    </w:p>
    <w:p w14:paraId="27A6FC4F" w14:textId="76F74237" w:rsidR="005933F9" w:rsidRDefault="005933F9" w:rsidP="005933F9">
      <w:pPr>
        <w:spacing w:line="360" w:lineRule="auto"/>
        <w:ind w:firstLine="707"/>
        <w:jc w:val="center"/>
      </w:pPr>
      <w:r>
        <w:rPr>
          <w:noProof/>
        </w:rPr>
        <w:drawing>
          <wp:inline distT="0" distB="0" distL="0" distR="0" wp14:anchorId="1326D90B" wp14:editId="459FDCC6">
            <wp:extent cx="5422265" cy="1972506"/>
            <wp:effectExtent l="0" t="0" r="6985" b="8890"/>
            <wp:docPr id="1700814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099" cy="197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D6538" w14:textId="0AB79AF8" w:rsidR="005933F9" w:rsidRPr="005933F9" w:rsidRDefault="005933F9" w:rsidP="005933F9">
      <w:pPr>
        <w:spacing w:line="360" w:lineRule="auto"/>
        <w:ind w:firstLine="707"/>
        <w:jc w:val="center"/>
      </w:pPr>
      <w:r>
        <w:t xml:space="preserve">Рисунок 12 – Успешная </w:t>
      </w:r>
      <w:r w:rsidR="003E4258">
        <w:t>проверка</w:t>
      </w:r>
      <w:r w:rsidRPr="005933F9">
        <w:t>,</w:t>
      </w:r>
      <w:r>
        <w:t xml:space="preserve"> порты просканированы</w:t>
      </w:r>
      <w:r w:rsidRPr="005933F9">
        <w:t>.</w:t>
      </w:r>
    </w:p>
    <w:p w14:paraId="353E7C82" w14:textId="77777777" w:rsidR="005933F9" w:rsidRDefault="005933F9" w:rsidP="005933F9">
      <w:pPr>
        <w:spacing w:line="360" w:lineRule="auto"/>
        <w:ind w:firstLine="707"/>
        <w:jc w:val="center"/>
      </w:pPr>
    </w:p>
    <w:p w14:paraId="36103A76" w14:textId="1EEC5F25" w:rsidR="005933F9" w:rsidRDefault="005933F9" w:rsidP="005933F9">
      <w:pPr>
        <w:spacing w:line="360" w:lineRule="auto"/>
        <w:ind w:firstLine="707"/>
        <w:jc w:val="center"/>
      </w:pPr>
      <w:r>
        <w:rPr>
          <w:noProof/>
        </w:rPr>
        <w:lastRenderedPageBreak/>
        <w:drawing>
          <wp:inline distT="0" distB="0" distL="0" distR="0" wp14:anchorId="185E1677" wp14:editId="375854F2">
            <wp:extent cx="5241290" cy="1552252"/>
            <wp:effectExtent l="0" t="0" r="0" b="0"/>
            <wp:docPr id="196773897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665" cy="155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B827" w14:textId="7CA35403" w:rsidR="005933F9" w:rsidRDefault="005933F9" w:rsidP="005933F9">
      <w:pPr>
        <w:spacing w:line="360" w:lineRule="auto"/>
        <w:ind w:firstLine="707"/>
        <w:jc w:val="center"/>
        <w:rPr>
          <w:lang w:val="en-US"/>
        </w:rPr>
      </w:pPr>
      <w:r>
        <w:t>Рисунок 13 – Один из запросов</w:t>
      </w:r>
      <w:r w:rsidRPr="005933F9">
        <w:t xml:space="preserve">, </w:t>
      </w:r>
      <w:r>
        <w:rPr>
          <w:lang w:val="en-US"/>
        </w:rPr>
        <w:t>ID</w:t>
      </w:r>
      <w:r w:rsidRPr="005933F9">
        <w:t xml:space="preserve"> = 123.</w:t>
      </w:r>
    </w:p>
    <w:p w14:paraId="096F8849" w14:textId="77777777" w:rsidR="005933F9" w:rsidRDefault="005933F9" w:rsidP="005933F9">
      <w:pPr>
        <w:spacing w:line="360" w:lineRule="auto"/>
        <w:ind w:firstLine="707"/>
        <w:jc w:val="center"/>
        <w:rPr>
          <w:lang w:val="en-US"/>
        </w:rPr>
      </w:pPr>
    </w:p>
    <w:p w14:paraId="2E92F4B0" w14:textId="5B77C50A" w:rsidR="005933F9" w:rsidRDefault="005933F9" w:rsidP="005933F9">
      <w:pPr>
        <w:spacing w:line="360" w:lineRule="auto"/>
        <w:ind w:firstLine="707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0E9F69B" wp14:editId="1B4FD050">
            <wp:extent cx="5307965" cy="1551191"/>
            <wp:effectExtent l="0" t="0" r="6985" b="0"/>
            <wp:docPr id="7864713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919" cy="155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3817" w14:textId="59CEB1C5" w:rsidR="005933F9" w:rsidRDefault="005933F9" w:rsidP="005933F9">
      <w:pPr>
        <w:spacing w:line="360" w:lineRule="auto"/>
        <w:ind w:firstLine="707"/>
        <w:jc w:val="center"/>
        <w:rPr>
          <w:lang w:val="en-US"/>
        </w:rPr>
      </w:pPr>
      <w:r>
        <w:t>Рисунок 1</w:t>
      </w:r>
      <w:r w:rsidRPr="005933F9">
        <w:t>4</w:t>
      </w:r>
      <w:r>
        <w:t xml:space="preserve"> – Один из запросов</w:t>
      </w:r>
      <w:r w:rsidRPr="005933F9">
        <w:t xml:space="preserve">, </w:t>
      </w:r>
      <w:r>
        <w:rPr>
          <w:lang w:val="en-US"/>
        </w:rPr>
        <w:t>ID</w:t>
      </w:r>
      <w:r w:rsidRPr="005933F9">
        <w:t xml:space="preserve"> = 12</w:t>
      </w:r>
      <w:r w:rsidRPr="005933F9">
        <w:t>4</w:t>
      </w:r>
      <w:r w:rsidRPr="005933F9">
        <w:t>.</w:t>
      </w:r>
    </w:p>
    <w:p w14:paraId="338E4402" w14:textId="77777777" w:rsidR="005933F9" w:rsidRPr="005933F9" w:rsidRDefault="005933F9" w:rsidP="005933F9">
      <w:pPr>
        <w:spacing w:line="360" w:lineRule="auto"/>
        <w:ind w:firstLine="707"/>
        <w:jc w:val="center"/>
        <w:rPr>
          <w:lang w:val="en-US"/>
        </w:rPr>
      </w:pPr>
    </w:p>
    <w:p w14:paraId="6F881854" w14:textId="4B971965" w:rsidR="005933F9" w:rsidRDefault="005933F9" w:rsidP="005933F9">
      <w:pPr>
        <w:spacing w:line="360" w:lineRule="auto"/>
        <w:ind w:firstLine="707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1B02136" wp14:editId="1A5E8305">
            <wp:extent cx="5222240" cy="1468307"/>
            <wp:effectExtent l="0" t="0" r="0" b="0"/>
            <wp:docPr id="154228101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786" cy="146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9C3A" w14:textId="5139EF43" w:rsidR="005933F9" w:rsidRDefault="005933F9" w:rsidP="005933F9">
      <w:pPr>
        <w:spacing w:line="360" w:lineRule="auto"/>
        <w:ind w:firstLine="707"/>
        <w:jc w:val="center"/>
      </w:pPr>
      <w:r w:rsidRPr="005933F9">
        <w:t>Рисунок 1</w:t>
      </w:r>
      <w:r w:rsidRPr="005933F9">
        <w:t>5</w:t>
      </w:r>
      <w:r w:rsidRPr="005933F9">
        <w:t xml:space="preserve"> – Один из запросов, </w:t>
      </w:r>
      <w:r w:rsidRPr="005933F9">
        <w:rPr>
          <w:lang w:val="en-US"/>
        </w:rPr>
        <w:t>ID</w:t>
      </w:r>
      <w:r w:rsidRPr="005933F9">
        <w:t xml:space="preserve"> = 12</w:t>
      </w:r>
      <w:r w:rsidRPr="005933F9">
        <w:t>5</w:t>
      </w:r>
      <w:r w:rsidRPr="005933F9">
        <w:t>.</w:t>
      </w:r>
    </w:p>
    <w:p w14:paraId="5E0296E3" w14:textId="77777777" w:rsidR="003E4258" w:rsidRPr="005933F9" w:rsidRDefault="003E4258" w:rsidP="005933F9">
      <w:pPr>
        <w:spacing w:line="360" w:lineRule="auto"/>
        <w:ind w:firstLine="707"/>
        <w:jc w:val="center"/>
      </w:pPr>
    </w:p>
    <w:p w14:paraId="5219FAD9" w14:textId="53D3C5C6" w:rsidR="005933F9" w:rsidRPr="003E4258" w:rsidRDefault="005933F9" w:rsidP="005933F9">
      <w:pPr>
        <w:spacing w:line="360" w:lineRule="auto"/>
        <w:ind w:firstLine="707"/>
        <w:jc w:val="left"/>
      </w:pPr>
      <w:r>
        <w:t>Из рисунков видно</w:t>
      </w:r>
      <w:r w:rsidRPr="003E4258">
        <w:t>,</w:t>
      </w:r>
      <w:r>
        <w:t xml:space="preserve"> что </w:t>
      </w:r>
      <w:r w:rsidR="003E4258">
        <w:rPr>
          <w:lang w:val="en-US"/>
        </w:rPr>
        <w:t>ID</w:t>
      </w:r>
      <w:r w:rsidR="003E4258">
        <w:t xml:space="preserve"> увеличивается и есть возможность провести атаку.</w:t>
      </w:r>
    </w:p>
    <w:p w14:paraId="222F5A8D" w14:textId="77777777" w:rsidR="005933F9" w:rsidRPr="005933F9" w:rsidRDefault="005933F9" w:rsidP="005933F9">
      <w:pPr>
        <w:spacing w:line="360" w:lineRule="auto"/>
        <w:ind w:firstLine="707"/>
        <w:jc w:val="center"/>
      </w:pPr>
    </w:p>
    <w:p w14:paraId="79C2C562" w14:textId="77777777" w:rsidR="005933F9" w:rsidRPr="00EB7CBE" w:rsidRDefault="005933F9" w:rsidP="00DE60C9">
      <w:pPr>
        <w:spacing w:line="360" w:lineRule="auto"/>
        <w:ind w:firstLine="707"/>
        <w:jc w:val="left"/>
      </w:pPr>
    </w:p>
    <w:sectPr w:rsidR="005933F9" w:rsidRPr="00EB7CBE" w:rsidSect="0086551E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ABE5E" w14:textId="77777777" w:rsidR="00F94407" w:rsidRDefault="00F94407" w:rsidP="00791B52">
      <w:r>
        <w:separator/>
      </w:r>
    </w:p>
  </w:endnote>
  <w:endnote w:type="continuationSeparator" w:id="0">
    <w:p w14:paraId="06489969" w14:textId="77777777" w:rsidR="00F94407" w:rsidRDefault="00F94407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E29F" w14:textId="5C3769FF" w:rsidR="00347FEF" w:rsidRDefault="00347FEF">
    <w:pPr>
      <w:pStyle w:val="a8"/>
      <w:jc w:val="right"/>
    </w:pPr>
  </w:p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0C6CC65E" w:rsidR="00791B52" w:rsidRDefault="00791B52" w:rsidP="00791B52">
    <w:pPr>
      <w:pStyle w:val="a8"/>
      <w:ind w:firstLine="0"/>
      <w:jc w:val="center"/>
    </w:pPr>
    <w:r>
      <w:t>202</w:t>
    </w:r>
    <w:r w:rsidR="00AA5EA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7ED63" w14:textId="77777777" w:rsidR="00F94407" w:rsidRDefault="00F94407" w:rsidP="00791B52">
      <w:r>
        <w:separator/>
      </w:r>
    </w:p>
  </w:footnote>
  <w:footnote w:type="continuationSeparator" w:id="0">
    <w:p w14:paraId="195F65D9" w14:textId="77777777" w:rsidR="00F94407" w:rsidRDefault="00F94407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304192"/>
    <w:multiLevelType w:val="hybridMultilevel"/>
    <w:tmpl w:val="883274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0631EE"/>
    <w:multiLevelType w:val="multilevel"/>
    <w:tmpl w:val="7C3A5C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79514E"/>
    <w:multiLevelType w:val="multilevel"/>
    <w:tmpl w:val="E09665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86CA3"/>
    <w:multiLevelType w:val="multilevel"/>
    <w:tmpl w:val="DCA05FD4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" w15:restartNumberingAfterBreak="0">
    <w:nsid w:val="209238B8"/>
    <w:multiLevelType w:val="hybridMultilevel"/>
    <w:tmpl w:val="6F70AC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B5697F"/>
    <w:multiLevelType w:val="multilevel"/>
    <w:tmpl w:val="DAC8C7F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224977BC"/>
    <w:multiLevelType w:val="multilevel"/>
    <w:tmpl w:val="90AA3F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B5FA1"/>
    <w:multiLevelType w:val="multilevel"/>
    <w:tmpl w:val="DD8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F49D6"/>
    <w:multiLevelType w:val="multilevel"/>
    <w:tmpl w:val="B3E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F1B70"/>
    <w:multiLevelType w:val="multilevel"/>
    <w:tmpl w:val="91527F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230EB"/>
    <w:multiLevelType w:val="multilevel"/>
    <w:tmpl w:val="AFACEB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15151"/>
    <w:multiLevelType w:val="multilevel"/>
    <w:tmpl w:val="ADF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56623"/>
    <w:multiLevelType w:val="multilevel"/>
    <w:tmpl w:val="5010F8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550949"/>
    <w:multiLevelType w:val="multilevel"/>
    <w:tmpl w:val="B46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03E71"/>
    <w:multiLevelType w:val="hybridMultilevel"/>
    <w:tmpl w:val="55A2856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454779A4"/>
    <w:multiLevelType w:val="multilevel"/>
    <w:tmpl w:val="95FC59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45480FD4"/>
    <w:multiLevelType w:val="multilevel"/>
    <w:tmpl w:val="DC3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052FB"/>
    <w:multiLevelType w:val="multilevel"/>
    <w:tmpl w:val="45F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9529AA"/>
    <w:multiLevelType w:val="multilevel"/>
    <w:tmpl w:val="2ED89D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B5783"/>
    <w:multiLevelType w:val="multilevel"/>
    <w:tmpl w:val="1A7A24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6571D"/>
    <w:multiLevelType w:val="multilevel"/>
    <w:tmpl w:val="910606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7" w15:restartNumberingAfterBreak="0">
    <w:nsid w:val="51101D0C"/>
    <w:multiLevelType w:val="hybridMultilevel"/>
    <w:tmpl w:val="ED7C7738"/>
    <w:lvl w:ilvl="0" w:tplc="5D0283B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55A728E3"/>
    <w:multiLevelType w:val="multilevel"/>
    <w:tmpl w:val="8F5639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715B93"/>
    <w:multiLevelType w:val="hybridMultilevel"/>
    <w:tmpl w:val="AF48FD5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31C67"/>
    <w:multiLevelType w:val="multilevel"/>
    <w:tmpl w:val="8078EDA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628513436">
    <w:abstractNumId w:val="11"/>
  </w:num>
  <w:num w:numId="2" w16cid:durableId="831137436">
    <w:abstractNumId w:val="3"/>
  </w:num>
  <w:num w:numId="3" w16cid:durableId="563221975">
    <w:abstractNumId w:val="16"/>
  </w:num>
  <w:num w:numId="4" w16cid:durableId="734740574">
    <w:abstractNumId w:val="0"/>
  </w:num>
  <w:num w:numId="5" w16cid:durableId="2053380452">
    <w:abstractNumId w:val="29"/>
  </w:num>
  <w:num w:numId="6" w16cid:durableId="1685479592">
    <w:abstractNumId w:val="18"/>
  </w:num>
  <w:num w:numId="7" w16cid:durableId="260333024">
    <w:abstractNumId w:val="14"/>
  </w:num>
  <w:num w:numId="8" w16cid:durableId="20787337">
    <w:abstractNumId w:val="31"/>
  </w:num>
  <w:num w:numId="9" w16cid:durableId="2019579224">
    <w:abstractNumId w:val="22"/>
  </w:num>
  <w:num w:numId="10" w16cid:durableId="165941644">
    <w:abstractNumId w:val="19"/>
  </w:num>
  <w:num w:numId="11" w16cid:durableId="1980962615">
    <w:abstractNumId w:val="9"/>
  </w:num>
  <w:num w:numId="12" w16cid:durableId="682586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0258249">
    <w:abstractNumId w:val="10"/>
  </w:num>
  <w:num w:numId="14" w16cid:durableId="2041391985">
    <w:abstractNumId w:val="15"/>
  </w:num>
  <w:num w:numId="15" w16cid:durableId="38018294">
    <w:abstractNumId w:val="26"/>
  </w:num>
  <w:num w:numId="16" w16cid:durableId="1526941211">
    <w:abstractNumId w:val="5"/>
  </w:num>
  <w:num w:numId="17" w16cid:durableId="884101724">
    <w:abstractNumId w:val="23"/>
  </w:num>
  <w:num w:numId="18" w16cid:durableId="1244491836">
    <w:abstractNumId w:val="7"/>
  </w:num>
  <w:num w:numId="19" w16cid:durableId="594556395">
    <w:abstractNumId w:val="21"/>
  </w:num>
  <w:num w:numId="20" w16cid:durableId="581842608">
    <w:abstractNumId w:val="28"/>
  </w:num>
  <w:num w:numId="21" w16cid:durableId="454179271">
    <w:abstractNumId w:val="12"/>
  </w:num>
  <w:num w:numId="22" w16cid:durableId="1132870308">
    <w:abstractNumId w:val="24"/>
  </w:num>
  <w:num w:numId="23" w16cid:durableId="1630478992">
    <w:abstractNumId w:val="25"/>
  </w:num>
  <w:num w:numId="24" w16cid:durableId="521821161">
    <w:abstractNumId w:val="32"/>
  </w:num>
  <w:num w:numId="25" w16cid:durableId="1989825432">
    <w:abstractNumId w:val="8"/>
  </w:num>
  <w:num w:numId="26" w16cid:durableId="509682641">
    <w:abstractNumId w:val="2"/>
  </w:num>
  <w:num w:numId="27" w16cid:durableId="1570730956">
    <w:abstractNumId w:val="13"/>
  </w:num>
  <w:num w:numId="28" w16cid:durableId="533004653">
    <w:abstractNumId w:val="4"/>
  </w:num>
  <w:num w:numId="29" w16cid:durableId="904754200">
    <w:abstractNumId w:val="17"/>
  </w:num>
  <w:num w:numId="30" w16cid:durableId="396512462">
    <w:abstractNumId w:val="27"/>
  </w:num>
  <w:num w:numId="31" w16cid:durableId="1295867929">
    <w:abstractNumId w:val="1"/>
  </w:num>
  <w:num w:numId="32" w16cid:durableId="1102840330">
    <w:abstractNumId w:val="30"/>
  </w:num>
  <w:num w:numId="33" w16cid:durableId="554017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D5"/>
    <w:rsid w:val="00003176"/>
    <w:rsid w:val="0001051E"/>
    <w:rsid w:val="000137BD"/>
    <w:rsid w:val="00017502"/>
    <w:rsid w:val="00020393"/>
    <w:rsid w:val="0002301A"/>
    <w:rsid w:val="00037C13"/>
    <w:rsid w:val="00047D72"/>
    <w:rsid w:val="000506CF"/>
    <w:rsid w:val="00053F88"/>
    <w:rsid w:val="0005494C"/>
    <w:rsid w:val="00083DDA"/>
    <w:rsid w:val="000848A1"/>
    <w:rsid w:val="0008527A"/>
    <w:rsid w:val="00093DB6"/>
    <w:rsid w:val="00096BDB"/>
    <w:rsid w:val="00096F71"/>
    <w:rsid w:val="000B0BDD"/>
    <w:rsid w:val="000B4F43"/>
    <w:rsid w:val="000B7DE3"/>
    <w:rsid w:val="000C324C"/>
    <w:rsid w:val="000D4933"/>
    <w:rsid w:val="000E04C5"/>
    <w:rsid w:val="00101340"/>
    <w:rsid w:val="0010211F"/>
    <w:rsid w:val="00142FD7"/>
    <w:rsid w:val="00144642"/>
    <w:rsid w:val="001448B0"/>
    <w:rsid w:val="0016281A"/>
    <w:rsid w:val="00170AED"/>
    <w:rsid w:val="0018606E"/>
    <w:rsid w:val="001906C3"/>
    <w:rsid w:val="0019527E"/>
    <w:rsid w:val="001A4EC4"/>
    <w:rsid w:val="001C12EE"/>
    <w:rsid w:val="001D5F28"/>
    <w:rsid w:val="001E7D8F"/>
    <w:rsid w:val="00201C0B"/>
    <w:rsid w:val="002050A6"/>
    <w:rsid w:val="0020773F"/>
    <w:rsid w:val="0021436D"/>
    <w:rsid w:val="00215385"/>
    <w:rsid w:val="00216FFF"/>
    <w:rsid w:val="0022251A"/>
    <w:rsid w:val="00223721"/>
    <w:rsid w:val="00235028"/>
    <w:rsid w:val="00253C6F"/>
    <w:rsid w:val="002557EA"/>
    <w:rsid w:val="0025630C"/>
    <w:rsid w:val="0026426F"/>
    <w:rsid w:val="002650F9"/>
    <w:rsid w:val="00281E81"/>
    <w:rsid w:val="00293FE9"/>
    <w:rsid w:val="002A46FC"/>
    <w:rsid w:val="002A7ED7"/>
    <w:rsid w:val="002C5900"/>
    <w:rsid w:val="002D7846"/>
    <w:rsid w:val="002D7A76"/>
    <w:rsid w:val="002D7ABE"/>
    <w:rsid w:val="002F0B87"/>
    <w:rsid w:val="00304064"/>
    <w:rsid w:val="00315980"/>
    <w:rsid w:val="00321EDA"/>
    <w:rsid w:val="00323161"/>
    <w:rsid w:val="00323897"/>
    <w:rsid w:val="003270FF"/>
    <w:rsid w:val="003337B3"/>
    <w:rsid w:val="00346CA9"/>
    <w:rsid w:val="00347FEF"/>
    <w:rsid w:val="00356257"/>
    <w:rsid w:val="003567BD"/>
    <w:rsid w:val="00361BA8"/>
    <w:rsid w:val="003665B1"/>
    <w:rsid w:val="0037318B"/>
    <w:rsid w:val="003B53AA"/>
    <w:rsid w:val="003C3DD9"/>
    <w:rsid w:val="003D2D11"/>
    <w:rsid w:val="003E4258"/>
    <w:rsid w:val="00417E8A"/>
    <w:rsid w:val="0042793D"/>
    <w:rsid w:val="004462D8"/>
    <w:rsid w:val="004466DE"/>
    <w:rsid w:val="00446975"/>
    <w:rsid w:val="0045415D"/>
    <w:rsid w:val="00462973"/>
    <w:rsid w:val="004630A7"/>
    <w:rsid w:val="00463AB4"/>
    <w:rsid w:val="00477160"/>
    <w:rsid w:val="00482E9B"/>
    <w:rsid w:val="004852BB"/>
    <w:rsid w:val="00486253"/>
    <w:rsid w:val="004924EF"/>
    <w:rsid w:val="00497F2B"/>
    <w:rsid w:val="004A0E9C"/>
    <w:rsid w:val="004B1A36"/>
    <w:rsid w:val="004C3418"/>
    <w:rsid w:val="004C6BB3"/>
    <w:rsid w:val="004D541E"/>
    <w:rsid w:val="004D5CCF"/>
    <w:rsid w:val="004E18E7"/>
    <w:rsid w:val="00503BD9"/>
    <w:rsid w:val="00505FBE"/>
    <w:rsid w:val="00543F3E"/>
    <w:rsid w:val="00555442"/>
    <w:rsid w:val="005607E4"/>
    <w:rsid w:val="00570570"/>
    <w:rsid w:val="00575309"/>
    <w:rsid w:val="00585724"/>
    <w:rsid w:val="005933F9"/>
    <w:rsid w:val="00593E45"/>
    <w:rsid w:val="005B029C"/>
    <w:rsid w:val="005C4551"/>
    <w:rsid w:val="005E6040"/>
    <w:rsid w:val="00602D20"/>
    <w:rsid w:val="00603555"/>
    <w:rsid w:val="00603C1E"/>
    <w:rsid w:val="00603D22"/>
    <w:rsid w:val="00604049"/>
    <w:rsid w:val="00605D3F"/>
    <w:rsid w:val="00605EA2"/>
    <w:rsid w:val="00610C8E"/>
    <w:rsid w:val="0061340A"/>
    <w:rsid w:val="006211E1"/>
    <w:rsid w:val="006222C3"/>
    <w:rsid w:val="006502BE"/>
    <w:rsid w:val="006767D6"/>
    <w:rsid w:val="00683BB2"/>
    <w:rsid w:val="006A5881"/>
    <w:rsid w:val="006A66D9"/>
    <w:rsid w:val="006B340F"/>
    <w:rsid w:val="006B7C69"/>
    <w:rsid w:val="006C288C"/>
    <w:rsid w:val="006C69E9"/>
    <w:rsid w:val="006C78AE"/>
    <w:rsid w:val="006D537A"/>
    <w:rsid w:val="00705C82"/>
    <w:rsid w:val="0070764A"/>
    <w:rsid w:val="00707C28"/>
    <w:rsid w:val="007115FD"/>
    <w:rsid w:val="00715AF3"/>
    <w:rsid w:val="00715FEB"/>
    <w:rsid w:val="00720D47"/>
    <w:rsid w:val="00732FAD"/>
    <w:rsid w:val="00742DDC"/>
    <w:rsid w:val="007559C8"/>
    <w:rsid w:val="00766D0F"/>
    <w:rsid w:val="007727AF"/>
    <w:rsid w:val="00776E04"/>
    <w:rsid w:val="00783D80"/>
    <w:rsid w:val="00791B52"/>
    <w:rsid w:val="00795F05"/>
    <w:rsid w:val="007964A8"/>
    <w:rsid w:val="007A5246"/>
    <w:rsid w:val="007C6EDC"/>
    <w:rsid w:val="007D6242"/>
    <w:rsid w:val="007E14FD"/>
    <w:rsid w:val="007E2DC3"/>
    <w:rsid w:val="007E4C56"/>
    <w:rsid w:val="007E7B93"/>
    <w:rsid w:val="007F4FEE"/>
    <w:rsid w:val="008031A0"/>
    <w:rsid w:val="00803B30"/>
    <w:rsid w:val="00820E72"/>
    <w:rsid w:val="0082766D"/>
    <w:rsid w:val="0084334A"/>
    <w:rsid w:val="00851B42"/>
    <w:rsid w:val="008604A8"/>
    <w:rsid w:val="0086551E"/>
    <w:rsid w:val="0089789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10EB6"/>
    <w:rsid w:val="00915A1F"/>
    <w:rsid w:val="00925ED7"/>
    <w:rsid w:val="00952301"/>
    <w:rsid w:val="009550CD"/>
    <w:rsid w:val="009565A4"/>
    <w:rsid w:val="00974F05"/>
    <w:rsid w:val="009757BA"/>
    <w:rsid w:val="00991C19"/>
    <w:rsid w:val="00993591"/>
    <w:rsid w:val="009A770A"/>
    <w:rsid w:val="009B0E47"/>
    <w:rsid w:val="009B24CB"/>
    <w:rsid w:val="009C1F6B"/>
    <w:rsid w:val="009D3625"/>
    <w:rsid w:val="009D6530"/>
    <w:rsid w:val="00A40BA2"/>
    <w:rsid w:val="00A449F6"/>
    <w:rsid w:val="00A53CE7"/>
    <w:rsid w:val="00A77778"/>
    <w:rsid w:val="00A86C73"/>
    <w:rsid w:val="00A92C1C"/>
    <w:rsid w:val="00AA5EA0"/>
    <w:rsid w:val="00AB5EA1"/>
    <w:rsid w:val="00AC39F7"/>
    <w:rsid w:val="00AD48F7"/>
    <w:rsid w:val="00AD6549"/>
    <w:rsid w:val="00AE0B67"/>
    <w:rsid w:val="00AE368F"/>
    <w:rsid w:val="00B01E6F"/>
    <w:rsid w:val="00B10CF4"/>
    <w:rsid w:val="00B10D2B"/>
    <w:rsid w:val="00B165D9"/>
    <w:rsid w:val="00B40CCC"/>
    <w:rsid w:val="00B41839"/>
    <w:rsid w:val="00B5263B"/>
    <w:rsid w:val="00B670D6"/>
    <w:rsid w:val="00B806BD"/>
    <w:rsid w:val="00B81881"/>
    <w:rsid w:val="00B81D75"/>
    <w:rsid w:val="00B843A9"/>
    <w:rsid w:val="00B904CD"/>
    <w:rsid w:val="00BA2E9F"/>
    <w:rsid w:val="00BA3587"/>
    <w:rsid w:val="00BC4F87"/>
    <w:rsid w:val="00BC4FA2"/>
    <w:rsid w:val="00BC540D"/>
    <w:rsid w:val="00BD7BF2"/>
    <w:rsid w:val="00BE0FCC"/>
    <w:rsid w:val="00BE3B00"/>
    <w:rsid w:val="00C02B90"/>
    <w:rsid w:val="00C05685"/>
    <w:rsid w:val="00C06291"/>
    <w:rsid w:val="00C1305C"/>
    <w:rsid w:val="00C14062"/>
    <w:rsid w:val="00C23E12"/>
    <w:rsid w:val="00C32664"/>
    <w:rsid w:val="00C36AA4"/>
    <w:rsid w:val="00C44362"/>
    <w:rsid w:val="00C473F2"/>
    <w:rsid w:val="00C5228E"/>
    <w:rsid w:val="00C57845"/>
    <w:rsid w:val="00C8228F"/>
    <w:rsid w:val="00C95A5D"/>
    <w:rsid w:val="00C974E5"/>
    <w:rsid w:val="00CA405C"/>
    <w:rsid w:val="00CA60C6"/>
    <w:rsid w:val="00CA7C18"/>
    <w:rsid w:val="00CB5A25"/>
    <w:rsid w:val="00CC5D83"/>
    <w:rsid w:val="00CE21AD"/>
    <w:rsid w:val="00CE2FD1"/>
    <w:rsid w:val="00CF6E6E"/>
    <w:rsid w:val="00D20296"/>
    <w:rsid w:val="00D22BBD"/>
    <w:rsid w:val="00D248C7"/>
    <w:rsid w:val="00D35562"/>
    <w:rsid w:val="00D40BDD"/>
    <w:rsid w:val="00D41379"/>
    <w:rsid w:val="00D60307"/>
    <w:rsid w:val="00D61C22"/>
    <w:rsid w:val="00D716C0"/>
    <w:rsid w:val="00D73C52"/>
    <w:rsid w:val="00D74FD4"/>
    <w:rsid w:val="00D92556"/>
    <w:rsid w:val="00D9782E"/>
    <w:rsid w:val="00DA11BF"/>
    <w:rsid w:val="00DA2A92"/>
    <w:rsid w:val="00DA5FD5"/>
    <w:rsid w:val="00DB2F61"/>
    <w:rsid w:val="00DC17DB"/>
    <w:rsid w:val="00DC42E6"/>
    <w:rsid w:val="00DC50F5"/>
    <w:rsid w:val="00DE0C69"/>
    <w:rsid w:val="00DE35C1"/>
    <w:rsid w:val="00DE60C9"/>
    <w:rsid w:val="00E0645A"/>
    <w:rsid w:val="00E149B8"/>
    <w:rsid w:val="00E3128F"/>
    <w:rsid w:val="00E324B3"/>
    <w:rsid w:val="00E4764F"/>
    <w:rsid w:val="00E47A44"/>
    <w:rsid w:val="00E54EAD"/>
    <w:rsid w:val="00E66B04"/>
    <w:rsid w:val="00E70E46"/>
    <w:rsid w:val="00E7241F"/>
    <w:rsid w:val="00E7311E"/>
    <w:rsid w:val="00E747BE"/>
    <w:rsid w:val="00E75509"/>
    <w:rsid w:val="00E92A86"/>
    <w:rsid w:val="00EA015F"/>
    <w:rsid w:val="00EA367F"/>
    <w:rsid w:val="00EB7944"/>
    <w:rsid w:val="00EB7CBE"/>
    <w:rsid w:val="00EC27BE"/>
    <w:rsid w:val="00ED64F5"/>
    <w:rsid w:val="00F14BEB"/>
    <w:rsid w:val="00F249C9"/>
    <w:rsid w:val="00F36DBC"/>
    <w:rsid w:val="00F52015"/>
    <w:rsid w:val="00F56A44"/>
    <w:rsid w:val="00F60E10"/>
    <w:rsid w:val="00F64EDF"/>
    <w:rsid w:val="00F675C9"/>
    <w:rsid w:val="00F728D2"/>
    <w:rsid w:val="00F77E07"/>
    <w:rsid w:val="00F819D0"/>
    <w:rsid w:val="00F84554"/>
    <w:rsid w:val="00F85980"/>
    <w:rsid w:val="00F94407"/>
    <w:rsid w:val="00FA23D3"/>
    <w:rsid w:val="00FA602C"/>
    <w:rsid w:val="00FA77FD"/>
    <w:rsid w:val="00FB01C0"/>
    <w:rsid w:val="00FC19B1"/>
    <w:rsid w:val="00FE7B18"/>
    <w:rsid w:val="00FF0AB3"/>
    <w:rsid w:val="00FF1F24"/>
    <w:rsid w:val="00FF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chartTrackingRefBased/>
  <w15:docId w15:val="{35C82344-FEF5-48EB-81D3-7BD24352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3F9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4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Unresolved Mention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554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">
    <w:name w:val="Normal (Web)"/>
    <w:basedOn w:val="a"/>
    <w:uiPriority w:val="99"/>
    <w:unhideWhenUsed/>
    <w:rsid w:val="00AD48F7"/>
    <w:pPr>
      <w:widowControl/>
      <w:autoSpaceDE/>
      <w:autoSpaceDN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D41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1507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215</cp:revision>
  <dcterms:created xsi:type="dcterms:W3CDTF">2024-11-26T09:50:00Z</dcterms:created>
  <dcterms:modified xsi:type="dcterms:W3CDTF">2025-12-06T11:34:00Z</dcterms:modified>
</cp:coreProperties>
</file>