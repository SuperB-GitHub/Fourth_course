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765A1A6E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CA60C6">
        <w:rPr>
          <w:b/>
          <w:bCs/>
          <w:sz w:val="32"/>
          <w:szCs w:val="32"/>
        </w:rPr>
        <w:t>7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4D6BB494" w14:textId="51434308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B165D9">
        <w:rPr>
          <w:color w:val="000000"/>
          <w:shd w:val="clear" w:color="auto" w:fill="FFFFFF"/>
        </w:rPr>
        <w:t>Система аутентификации авторизации и учета событий ААА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FA690F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3098771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54C7E32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6DF1575D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B702631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635B570C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7B07E4A3" w14:textId="77777777" w:rsidR="00C5228E" w:rsidRDefault="00C5228E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C5228E" w:rsidRPr="00C5228E" w14:paraId="5BD6B04A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4015A51C" w14:textId="77777777" w:rsidR="00C5228E" w:rsidRPr="00C5228E" w:rsidRDefault="00C5228E" w:rsidP="00C5228E">
            <w:r w:rsidRPr="00C5228E">
              <w:t>Выполнил: студент группы ВКБ42</w:t>
            </w:r>
          </w:p>
          <w:p w14:paraId="196BE902" w14:textId="77777777" w:rsidR="00C5228E" w:rsidRPr="00C5228E" w:rsidRDefault="00C5228E" w:rsidP="00C5228E">
            <w:r w:rsidRPr="00C5228E">
              <w:t>Ковалец Илья Андреевич</w:t>
            </w:r>
          </w:p>
        </w:tc>
      </w:tr>
      <w:tr w:rsidR="00C5228E" w:rsidRPr="00C5228E" w14:paraId="5CDBC44C" w14:textId="77777777">
        <w:trPr>
          <w:trHeight w:val="440"/>
          <w:jc w:val="right"/>
        </w:trPr>
        <w:tc>
          <w:tcPr>
            <w:tcW w:w="5103" w:type="dxa"/>
          </w:tcPr>
          <w:p w14:paraId="5635FA6C" w14:textId="77777777" w:rsidR="00C5228E" w:rsidRPr="00C5228E" w:rsidRDefault="00C5228E" w:rsidP="00C5228E"/>
          <w:p w14:paraId="6FD4DE84" w14:textId="77777777" w:rsidR="00C5228E" w:rsidRPr="00C5228E" w:rsidRDefault="00C5228E" w:rsidP="00C5228E">
            <w:r w:rsidRPr="00C5228E">
              <w:t>Проверил: доцент</w:t>
            </w:r>
          </w:p>
          <w:p w14:paraId="546973A0" w14:textId="76FC8F56" w:rsidR="00C5228E" w:rsidRPr="00C5228E" w:rsidRDefault="00C5228E" w:rsidP="00C5228E">
            <w:r>
              <w:t>Решетникова Ирина Витальевна</w:t>
            </w:r>
          </w:p>
          <w:p w14:paraId="6C859CC3" w14:textId="77777777" w:rsidR="00C5228E" w:rsidRPr="00C5228E" w:rsidRDefault="00C5228E" w:rsidP="00C5228E"/>
        </w:tc>
      </w:tr>
    </w:tbl>
    <w:p w14:paraId="3E79F1A3" w14:textId="77777777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7AF66B60" w14:textId="5CE377CD" w:rsidR="002C5900" w:rsidRPr="00093DB6" w:rsidRDefault="008C1A57" w:rsidP="00093DB6">
      <w:pPr>
        <w:spacing w:line="360" w:lineRule="auto"/>
        <w:rPr>
          <w:lang w:bidi="ru-RU"/>
        </w:rPr>
      </w:pPr>
      <w:bookmarkStart w:id="1" w:name="_Toc205387754"/>
      <w:r w:rsidRPr="00683BB2">
        <w:rPr>
          <w:b/>
        </w:rPr>
        <w:lastRenderedPageBreak/>
        <w:t>Цель</w:t>
      </w:r>
      <w:bookmarkEnd w:id="1"/>
      <w:r w:rsidR="00093DB6" w:rsidRPr="009C1F6B">
        <w:rPr>
          <w:b/>
        </w:rPr>
        <w:t xml:space="preserve">: </w:t>
      </w:r>
      <w:r w:rsidR="00BC540D">
        <w:rPr>
          <w:szCs w:val="32"/>
        </w:rPr>
        <w:t xml:space="preserve">познакомится с системой аутентификации авторизации и учета событий – </w:t>
      </w:r>
      <w:r w:rsidR="00BC540D">
        <w:rPr>
          <w:szCs w:val="32"/>
          <w:lang w:val="en-US"/>
        </w:rPr>
        <w:t>AAA</w:t>
      </w:r>
      <w:r w:rsidR="00BC540D">
        <w:rPr>
          <w:szCs w:val="32"/>
        </w:rPr>
        <w:t xml:space="preserve">, </w:t>
      </w:r>
      <w:r w:rsidR="00BC540D" w:rsidRPr="00F32D3A">
        <w:rPr>
          <w:szCs w:val="32"/>
        </w:rPr>
        <w:t>в</w:t>
      </w:r>
      <w:r w:rsidR="00BC540D">
        <w:rPr>
          <w:szCs w:val="32"/>
        </w:rPr>
        <w:t xml:space="preserve"> </w:t>
      </w:r>
      <w:r w:rsidR="00BC540D" w:rsidRPr="00F32D3A">
        <w:rPr>
          <w:szCs w:val="32"/>
        </w:rPr>
        <w:t>программе</w:t>
      </w:r>
      <w:r w:rsidR="00BC540D">
        <w:rPr>
          <w:szCs w:val="32"/>
        </w:rPr>
        <w:t xml:space="preserve"> </w:t>
      </w:r>
      <w:r w:rsidR="00BC540D" w:rsidRPr="00F32D3A">
        <w:rPr>
          <w:szCs w:val="32"/>
          <w:lang w:val="en-US"/>
        </w:rPr>
        <w:t>Cisco</w:t>
      </w:r>
      <w:r w:rsidR="00BC540D">
        <w:rPr>
          <w:szCs w:val="32"/>
        </w:rPr>
        <w:t xml:space="preserve"> </w:t>
      </w:r>
      <w:r w:rsidR="00BC540D" w:rsidRPr="00F32D3A">
        <w:rPr>
          <w:szCs w:val="32"/>
          <w:lang w:val="en-US"/>
        </w:rPr>
        <w:t>Packer</w:t>
      </w:r>
      <w:r w:rsidR="00BC540D">
        <w:rPr>
          <w:szCs w:val="32"/>
        </w:rPr>
        <w:t xml:space="preserve"> </w:t>
      </w:r>
      <w:r w:rsidR="00BC540D" w:rsidRPr="00F32D3A">
        <w:rPr>
          <w:szCs w:val="32"/>
          <w:lang w:val="en-US"/>
        </w:rPr>
        <w:t>Tracer</w:t>
      </w:r>
      <w:r w:rsidR="00BC540D" w:rsidRPr="00F32D3A">
        <w:rPr>
          <w:szCs w:val="32"/>
        </w:rPr>
        <w:t>.</w:t>
      </w:r>
    </w:p>
    <w:p w14:paraId="534A5E49" w14:textId="09A8F9E9" w:rsidR="002C5900" w:rsidRPr="00B01E6F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26B3C9D9" w14:textId="5C64B04B" w:rsidR="004466DE" w:rsidRPr="00DC17DB" w:rsidRDefault="00F56A44" w:rsidP="00DC17DB">
      <w:pPr>
        <w:spacing w:after="160" w:line="360" w:lineRule="auto"/>
        <w:jc w:val="left"/>
        <w:rPr>
          <w:lang w:val="en-US"/>
        </w:rPr>
      </w:pPr>
      <w:bookmarkStart w:id="3" w:name="_Toc205387770"/>
      <w:r>
        <w:rPr>
          <w:b/>
          <w:bCs/>
        </w:rPr>
        <w:t>Задание</w:t>
      </w:r>
      <w:r w:rsidR="006502BE" w:rsidRPr="00B01E6F">
        <w:rPr>
          <w:b/>
          <w:bCs/>
        </w:rPr>
        <w:t xml:space="preserve"> 1.</w:t>
      </w:r>
      <w:bookmarkEnd w:id="3"/>
      <w:r w:rsidR="004852BB">
        <w:rPr>
          <w:b/>
          <w:bCs/>
        </w:rPr>
        <w:t xml:space="preserve"> </w:t>
      </w:r>
      <w:r w:rsidR="006C69E9">
        <w:t xml:space="preserve">Построить сеть для выполнения лабораторной работы. </w:t>
      </w:r>
    </w:p>
    <w:p w14:paraId="352D0770" w14:textId="3512B78D" w:rsidR="00C1305C" w:rsidRDefault="00C5228E" w:rsidP="00C1305C">
      <w:pPr>
        <w:keepNext/>
        <w:jc w:val="center"/>
      </w:pPr>
      <w:r w:rsidRPr="00C5228E">
        <w:drawing>
          <wp:inline distT="0" distB="0" distL="0" distR="0" wp14:anchorId="2A186B46" wp14:editId="410E681B">
            <wp:extent cx="2787873" cy="3333750"/>
            <wp:effectExtent l="0" t="0" r="0" b="0"/>
            <wp:docPr id="123775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58877" name=""/>
                    <pic:cNvPicPr/>
                  </pic:nvPicPr>
                  <pic:blipFill rotWithShape="1">
                    <a:blip r:embed="rId8"/>
                    <a:srcRect l="19621" t="5095" r="4543" b="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204" cy="336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4E3C2" w14:textId="414054A0" w:rsidR="006502BE" w:rsidRDefault="00F56A44" w:rsidP="00C1305C">
      <w:pPr>
        <w:pStyle w:val="ad"/>
        <w:jc w:val="center"/>
        <w:rPr>
          <w:sz w:val="24"/>
          <w:szCs w:val="16"/>
        </w:rPr>
      </w:pPr>
      <w:r w:rsidRPr="002050A6">
        <w:rPr>
          <w:sz w:val="24"/>
          <w:szCs w:val="16"/>
        </w:rPr>
        <w:t xml:space="preserve">Рисунок </w:t>
      </w:r>
      <w:r>
        <w:rPr>
          <w:sz w:val="24"/>
          <w:szCs w:val="16"/>
        </w:rPr>
        <w:t xml:space="preserve">1 </w:t>
      </w:r>
      <w:r w:rsidR="00C1305C" w:rsidRPr="002050A6">
        <w:rPr>
          <w:sz w:val="24"/>
          <w:szCs w:val="16"/>
        </w:rPr>
        <w:t>- схема сети</w:t>
      </w:r>
    </w:p>
    <w:p w14:paraId="53998A66" w14:textId="250573A5" w:rsidR="002A46FC" w:rsidRDefault="002A46FC" w:rsidP="002A46FC"/>
    <w:p w14:paraId="48DE2C55" w14:textId="14E8EF56" w:rsidR="007F4FEE" w:rsidRPr="002A46FC" w:rsidRDefault="007F4FEE" w:rsidP="002A46FC"/>
    <w:p w14:paraId="73EF2241" w14:textId="6ACD50C4" w:rsidR="004466DE" w:rsidRPr="00C5228E" w:rsidRDefault="00F56A44" w:rsidP="00C5228E">
      <w:pPr>
        <w:spacing w:line="360" w:lineRule="auto"/>
      </w:pPr>
      <w:bookmarkStart w:id="4" w:name="_Toc205387771"/>
      <w:r>
        <w:rPr>
          <w:b/>
          <w:bCs/>
        </w:rPr>
        <w:t>Задание</w:t>
      </w:r>
      <w:r w:rsidR="006502BE" w:rsidRPr="002A46FC">
        <w:rPr>
          <w:b/>
          <w:bCs/>
        </w:rPr>
        <w:t xml:space="preserve"> 2.</w:t>
      </w:r>
      <w:bookmarkEnd w:id="4"/>
      <w:r w:rsidR="004852BB">
        <w:rPr>
          <w:b/>
          <w:bCs/>
        </w:rPr>
        <w:t xml:space="preserve"> </w:t>
      </w:r>
      <w:r w:rsidR="004466DE">
        <w:t xml:space="preserve">Произвести настройку </w:t>
      </w:r>
      <w:r w:rsidR="004466DE">
        <w:rPr>
          <w:lang w:val="en-US"/>
        </w:rPr>
        <w:t>PC</w:t>
      </w:r>
      <w:r w:rsidR="004466DE" w:rsidRPr="004466DE">
        <w:t xml:space="preserve">0 </w:t>
      </w:r>
      <w:r w:rsidR="004466DE">
        <w:t xml:space="preserve">и </w:t>
      </w:r>
      <w:r w:rsidR="004466DE">
        <w:rPr>
          <w:lang w:val="en-US"/>
        </w:rPr>
        <w:t>PC</w:t>
      </w:r>
      <w:r w:rsidR="004466DE" w:rsidRPr="004466DE">
        <w:t>1</w:t>
      </w:r>
      <w:r w:rsidR="00C5228E">
        <w:t xml:space="preserve"> </w:t>
      </w:r>
      <w:r w:rsidR="00C5228E">
        <w:t>как в теории для лабораторной работы</w:t>
      </w:r>
      <w:r w:rsidR="004466DE" w:rsidRPr="004466DE">
        <w:t xml:space="preserve">. </w:t>
      </w:r>
    </w:p>
    <w:p w14:paraId="64C39284" w14:textId="578424FC" w:rsidR="004466DE" w:rsidRDefault="00C5228E" w:rsidP="00C5228E">
      <w:pPr>
        <w:spacing w:line="360" w:lineRule="auto"/>
        <w:jc w:val="center"/>
      </w:pPr>
      <w:r w:rsidRPr="00007A4C">
        <w:rPr>
          <w:noProof/>
        </w:rPr>
        <w:drawing>
          <wp:inline distT="0" distB="0" distL="0" distR="0" wp14:anchorId="23F0AD49" wp14:editId="31A81F7B">
            <wp:extent cx="3043734" cy="1733550"/>
            <wp:effectExtent l="0" t="0" r="4445" b="0"/>
            <wp:docPr id="1333874217" name="Рисунок 133387421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4217" name="Рисунок 133387421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80" b="28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75" cy="1757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7A4C">
        <w:rPr>
          <w:noProof/>
        </w:rPr>
        <w:drawing>
          <wp:inline distT="0" distB="0" distL="0" distR="0" wp14:anchorId="038BB3B6" wp14:editId="295B10DF">
            <wp:extent cx="2958935" cy="1752600"/>
            <wp:effectExtent l="0" t="0" r="0" b="0"/>
            <wp:docPr id="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r="25282" b="2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063" cy="176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A827A" w14:textId="4064763A" w:rsidR="00C5228E" w:rsidRPr="00482E9B" w:rsidRDefault="004466DE" w:rsidP="00482E9B">
      <w:pPr>
        <w:spacing w:line="360" w:lineRule="auto"/>
        <w:jc w:val="center"/>
        <w:rPr>
          <w:sz w:val="24"/>
          <w:szCs w:val="20"/>
        </w:rPr>
      </w:pPr>
      <w:r w:rsidRPr="004466DE">
        <w:rPr>
          <w:sz w:val="24"/>
          <w:szCs w:val="20"/>
        </w:rPr>
        <w:t xml:space="preserve">Рисунок 2 – настройка </w:t>
      </w:r>
      <w:r w:rsidRPr="004466DE">
        <w:rPr>
          <w:sz w:val="24"/>
          <w:szCs w:val="20"/>
          <w:lang w:val="en-US"/>
        </w:rPr>
        <w:t>PC</w:t>
      </w:r>
      <w:r w:rsidRPr="00CA60C6">
        <w:rPr>
          <w:sz w:val="24"/>
          <w:szCs w:val="20"/>
        </w:rPr>
        <w:t>0</w:t>
      </w:r>
      <w:r w:rsidR="00C5228E">
        <w:rPr>
          <w:sz w:val="24"/>
          <w:szCs w:val="20"/>
        </w:rPr>
        <w:t xml:space="preserve"> и </w:t>
      </w:r>
      <w:r w:rsidR="00C5228E" w:rsidRPr="00925ED7">
        <w:rPr>
          <w:sz w:val="24"/>
          <w:szCs w:val="20"/>
          <w:lang w:val="en-US"/>
        </w:rPr>
        <w:t>PC</w:t>
      </w:r>
      <w:r w:rsidR="00C5228E" w:rsidRPr="00CA60C6">
        <w:rPr>
          <w:sz w:val="24"/>
          <w:szCs w:val="20"/>
        </w:rPr>
        <w:t>1</w:t>
      </w:r>
    </w:p>
    <w:p w14:paraId="556CEE3D" w14:textId="5660E4F4" w:rsidR="00503BD9" w:rsidRDefault="00503BD9" w:rsidP="00482E9B">
      <w:pPr>
        <w:spacing w:line="360" w:lineRule="auto"/>
        <w:ind w:firstLine="707"/>
      </w:pPr>
      <w:r w:rsidRPr="00503BD9">
        <w:rPr>
          <w:b/>
          <w:bCs/>
        </w:rPr>
        <w:t>Зада</w:t>
      </w:r>
      <w:r w:rsidR="004D541E">
        <w:rPr>
          <w:b/>
          <w:bCs/>
        </w:rPr>
        <w:t>ние</w:t>
      </w:r>
      <w:r w:rsidRPr="00503BD9">
        <w:rPr>
          <w:b/>
          <w:bCs/>
        </w:rPr>
        <w:t xml:space="preserve"> 3.</w:t>
      </w:r>
      <w:r>
        <w:t xml:space="preserve"> Настроить маршрутизатор</w:t>
      </w:r>
      <w:r w:rsidR="00482E9B">
        <w:t xml:space="preserve"> и сервер</w:t>
      </w:r>
      <w:r w:rsidR="00482E9B" w:rsidRPr="00482E9B">
        <w:t>,</w:t>
      </w:r>
      <w:r w:rsidR="00482E9B">
        <w:t xml:space="preserve"> как в задании</w:t>
      </w:r>
      <w:r>
        <w:t xml:space="preserve">.  </w:t>
      </w:r>
    </w:p>
    <w:p w14:paraId="19D5947D" w14:textId="6DCEE6F4" w:rsidR="00503BD9" w:rsidRDefault="000506CF" w:rsidP="00482E9B">
      <w:pPr>
        <w:spacing w:line="360" w:lineRule="auto"/>
        <w:ind w:firstLine="0"/>
        <w:jc w:val="center"/>
      </w:pPr>
      <w:r w:rsidRPr="00007A4C">
        <w:rPr>
          <w:noProof/>
          <w:lang w:val="en-US"/>
        </w:rPr>
        <w:lastRenderedPageBreak/>
        <w:drawing>
          <wp:inline distT="0" distB="0" distL="0" distR="0" wp14:anchorId="4A33CA09" wp14:editId="76D2C8DB">
            <wp:extent cx="4780899" cy="2132135"/>
            <wp:effectExtent l="0" t="0" r="1270" b="1905"/>
            <wp:docPr id="6" name="Рисунок 6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851" cy="213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918F" w14:textId="30C56882" w:rsidR="000506CF" w:rsidRPr="000506CF" w:rsidRDefault="000506CF" w:rsidP="000506CF">
      <w:pPr>
        <w:spacing w:line="360" w:lineRule="auto"/>
        <w:ind w:firstLine="0"/>
        <w:jc w:val="center"/>
        <w:rPr>
          <w:sz w:val="24"/>
          <w:szCs w:val="20"/>
        </w:rPr>
      </w:pPr>
      <w:r w:rsidRPr="000506CF">
        <w:rPr>
          <w:sz w:val="24"/>
          <w:szCs w:val="20"/>
        </w:rPr>
        <w:t>Рисунок 4 – настройки маршрутизатора</w:t>
      </w:r>
    </w:p>
    <w:p w14:paraId="2804DC78" w14:textId="77777777" w:rsidR="004D541E" w:rsidRDefault="004D541E" w:rsidP="00482E9B">
      <w:pPr>
        <w:spacing w:line="360" w:lineRule="auto"/>
        <w:ind w:firstLine="0"/>
      </w:pPr>
    </w:p>
    <w:p w14:paraId="283CAA04" w14:textId="3BEB1941" w:rsidR="004D541E" w:rsidRDefault="004D541E" w:rsidP="00482E9B">
      <w:pPr>
        <w:spacing w:line="360" w:lineRule="auto"/>
        <w:ind w:firstLine="2"/>
        <w:jc w:val="center"/>
      </w:pPr>
      <w:r w:rsidRPr="00007A4C">
        <w:rPr>
          <w:noProof/>
        </w:rPr>
        <w:drawing>
          <wp:inline distT="0" distB="0" distL="0" distR="0" wp14:anchorId="4534A9C1" wp14:editId="3053C608">
            <wp:extent cx="4509135" cy="2706691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638" cy="27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FCFD" w14:textId="3074E9C8" w:rsidR="004D541E" w:rsidRPr="004D541E" w:rsidRDefault="004D541E" w:rsidP="004D541E">
      <w:pPr>
        <w:spacing w:line="360" w:lineRule="auto"/>
        <w:ind w:left="707"/>
        <w:jc w:val="center"/>
        <w:rPr>
          <w:sz w:val="24"/>
          <w:szCs w:val="20"/>
        </w:rPr>
      </w:pPr>
      <w:r w:rsidRPr="004D541E">
        <w:rPr>
          <w:sz w:val="24"/>
          <w:szCs w:val="20"/>
        </w:rPr>
        <w:t>Рисунок 5 – настройки сервера</w:t>
      </w:r>
    </w:p>
    <w:p w14:paraId="31DAA2A6" w14:textId="77777777" w:rsidR="004D541E" w:rsidRDefault="004D541E" w:rsidP="00A92C1C">
      <w:pPr>
        <w:spacing w:line="360" w:lineRule="auto"/>
        <w:ind w:left="707"/>
      </w:pPr>
    </w:p>
    <w:p w14:paraId="6A19754B" w14:textId="23EEE6F0" w:rsidR="00E747BE" w:rsidRDefault="00E747BE" w:rsidP="00A92C1C">
      <w:pPr>
        <w:spacing w:line="360" w:lineRule="auto"/>
        <w:ind w:left="707"/>
      </w:pPr>
      <w:r w:rsidRPr="00E747BE">
        <w:rPr>
          <w:b/>
          <w:bCs/>
        </w:rPr>
        <w:t>Задание 5.</w:t>
      </w:r>
      <w:r>
        <w:t xml:space="preserve"> Настроить </w:t>
      </w:r>
      <w:r>
        <w:rPr>
          <w:lang w:val="en-US"/>
        </w:rPr>
        <w:t>Local</w:t>
      </w:r>
      <w:r w:rsidRPr="00E747BE">
        <w:t xml:space="preserve"> </w:t>
      </w:r>
      <w:r>
        <w:rPr>
          <w:lang w:val="en-US"/>
        </w:rPr>
        <w:t>Database</w:t>
      </w:r>
      <w:r w:rsidRPr="00E747BE">
        <w:t xml:space="preserve"> </w:t>
      </w:r>
      <w:r>
        <w:t xml:space="preserve">для роутера. </w:t>
      </w:r>
    </w:p>
    <w:p w14:paraId="2D767660" w14:textId="5CC1C2B6" w:rsidR="0061340A" w:rsidRDefault="00E747BE" w:rsidP="0002301A">
      <w:pPr>
        <w:spacing w:line="360" w:lineRule="auto"/>
        <w:ind w:left="707"/>
      </w:pPr>
      <w:r>
        <w:t xml:space="preserve">Для настройки </w:t>
      </w:r>
      <w:r>
        <w:rPr>
          <w:lang w:val="en-US"/>
        </w:rPr>
        <w:t>Local</w:t>
      </w:r>
      <w:r w:rsidRPr="00E747BE">
        <w:t xml:space="preserve"> </w:t>
      </w:r>
      <w:r>
        <w:rPr>
          <w:lang w:val="en-US"/>
        </w:rPr>
        <w:t>Database</w:t>
      </w:r>
      <w:r>
        <w:t xml:space="preserve"> для роутера будем использовать конфигурацию, которая представлена в условии лабораторной работы</w:t>
      </w:r>
      <w:r w:rsidR="0002301A">
        <w:t xml:space="preserve">. Что </w:t>
      </w:r>
      <w:r>
        <w:t>означает каждая команда</w:t>
      </w:r>
      <w:r w:rsidR="0002301A">
        <w:t>:</w:t>
      </w:r>
    </w:p>
    <w:p w14:paraId="5CEE6ED0" w14:textId="21BA845C" w:rsidR="0061340A" w:rsidRDefault="0061340A" w:rsidP="0002301A">
      <w:pPr>
        <w:pStyle w:val="ac"/>
        <w:numPr>
          <w:ilvl w:val="0"/>
          <w:numId w:val="32"/>
        </w:numPr>
        <w:spacing w:line="360" w:lineRule="auto"/>
        <w:ind w:left="1134"/>
      </w:pPr>
      <w:r w:rsidRPr="00F84554">
        <w:rPr>
          <w:b/>
          <w:bCs/>
          <w:i/>
          <w:iCs/>
          <w:lang w:val="en-US"/>
        </w:rPr>
        <w:t>enable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secret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cisco</w:t>
      </w:r>
      <w:r w:rsidRPr="0061340A">
        <w:t xml:space="preserve"> – </w:t>
      </w:r>
      <w:r>
        <w:t>установка</w:t>
      </w:r>
      <w:r w:rsidRPr="0061340A">
        <w:t xml:space="preserve"> </w:t>
      </w:r>
      <w:r>
        <w:t>секретного</w:t>
      </w:r>
      <w:r w:rsidRPr="0061340A">
        <w:t xml:space="preserve"> </w:t>
      </w:r>
      <w:r>
        <w:t xml:space="preserve">пароля для привилегированного режима. </w:t>
      </w:r>
    </w:p>
    <w:p w14:paraId="64AC4400" w14:textId="2F61EA99" w:rsidR="00A40BA2" w:rsidRDefault="00A40BA2" w:rsidP="0002301A">
      <w:pPr>
        <w:pStyle w:val="ac"/>
        <w:numPr>
          <w:ilvl w:val="0"/>
          <w:numId w:val="32"/>
        </w:numPr>
        <w:spacing w:line="360" w:lineRule="auto"/>
        <w:ind w:left="1134"/>
      </w:pPr>
      <w:r w:rsidRPr="00F84554">
        <w:rPr>
          <w:b/>
          <w:bCs/>
          <w:i/>
          <w:iCs/>
          <w:lang w:val="en-US"/>
        </w:rPr>
        <w:t>username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admin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privilege</w:t>
      </w:r>
      <w:r w:rsidRPr="00F84554">
        <w:rPr>
          <w:b/>
          <w:bCs/>
          <w:i/>
          <w:iCs/>
        </w:rPr>
        <w:t xml:space="preserve"> 15 </w:t>
      </w:r>
      <w:r w:rsidRPr="00F84554">
        <w:rPr>
          <w:b/>
          <w:bCs/>
          <w:i/>
          <w:iCs/>
          <w:lang w:val="en-US"/>
        </w:rPr>
        <w:t>secret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cisco</w:t>
      </w:r>
      <w:r w:rsidRPr="0002301A">
        <w:rPr>
          <w:b/>
          <w:bCs/>
        </w:rPr>
        <w:t xml:space="preserve"> – </w:t>
      </w:r>
      <w:r>
        <w:t>создание</w:t>
      </w:r>
      <w:r w:rsidRPr="00A40BA2">
        <w:t xml:space="preserve"> </w:t>
      </w:r>
      <w:r>
        <w:t>локального</w:t>
      </w:r>
      <w:r w:rsidR="0002301A">
        <w:t xml:space="preserve"> с высшей </w:t>
      </w:r>
      <w:r w:rsidR="00F84554">
        <w:t>привилегией</w:t>
      </w:r>
      <w:r w:rsidRPr="00A40BA2">
        <w:t xml:space="preserve"> </w:t>
      </w:r>
      <w:r>
        <w:t>пользователя</w:t>
      </w:r>
      <w:r w:rsidRPr="00A40BA2">
        <w:t xml:space="preserve"> </w:t>
      </w:r>
      <w:r>
        <w:t>в</w:t>
      </w:r>
      <w:r w:rsidRPr="00A40BA2">
        <w:t xml:space="preserve"> </w:t>
      </w:r>
      <w:r>
        <w:t>базе</w:t>
      </w:r>
      <w:r w:rsidRPr="00A40BA2">
        <w:t xml:space="preserve"> </w:t>
      </w:r>
      <w:r>
        <w:t>данных роутера.</w:t>
      </w:r>
    </w:p>
    <w:p w14:paraId="54E8569D" w14:textId="4A1556BA" w:rsidR="00A40BA2" w:rsidRDefault="00A40BA2" w:rsidP="0002301A">
      <w:pPr>
        <w:pStyle w:val="ac"/>
        <w:numPr>
          <w:ilvl w:val="0"/>
          <w:numId w:val="32"/>
        </w:numPr>
        <w:spacing w:line="360" w:lineRule="auto"/>
        <w:ind w:left="1134"/>
      </w:pPr>
      <w:proofErr w:type="spellStart"/>
      <w:r w:rsidRPr="00F84554">
        <w:rPr>
          <w:b/>
          <w:bCs/>
          <w:i/>
          <w:iCs/>
          <w:lang w:val="en-US"/>
        </w:rPr>
        <w:t>aaa</w:t>
      </w:r>
      <w:proofErr w:type="spellEnd"/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new</w:t>
      </w:r>
      <w:r w:rsidRPr="00F84554">
        <w:rPr>
          <w:b/>
          <w:bCs/>
          <w:i/>
          <w:iCs/>
        </w:rPr>
        <w:t>-</w:t>
      </w:r>
      <w:r w:rsidRPr="00F84554">
        <w:rPr>
          <w:b/>
          <w:bCs/>
          <w:i/>
          <w:iCs/>
          <w:lang w:val="en-US"/>
        </w:rPr>
        <w:t>model</w:t>
      </w:r>
      <w:r w:rsidRPr="00F84554">
        <w:rPr>
          <w:b/>
          <w:bCs/>
          <w:i/>
          <w:iCs/>
        </w:rPr>
        <w:t xml:space="preserve"> </w:t>
      </w:r>
      <w:r w:rsidRPr="00A40BA2">
        <w:t xml:space="preserve">– </w:t>
      </w:r>
      <w:r>
        <w:t>включение</w:t>
      </w:r>
      <w:r w:rsidRPr="00A40BA2">
        <w:t xml:space="preserve"> </w:t>
      </w:r>
      <w:r>
        <w:t>системы</w:t>
      </w:r>
      <w:r w:rsidRPr="00A40BA2">
        <w:t xml:space="preserve"> </w:t>
      </w:r>
      <w:r>
        <w:t>ААА</w:t>
      </w:r>
      <w:r w:rsidRPr="00A40BA2">
        <w:t xml:space="preserve"> </w:t>
      </w:r>
      <w:r>
        <w:t xml:space="preserve">на роутере. </w:t>
      </w:r>
    </w:p>
    <w:p w14:paraId="7D35ED5B" w14:textId="2FACF52A" w:rsidR="00E747BE" w:rsidRPr="00A40BA2" w:rsidRDefault="00A40BA2" w:rsidP="0002301A">
      <w:pPr>
        <w:pStyle w:val="ac"/>
        <w:numPr>
          <w:ilvl w:val="0"/>
          <w:numId w:val="32"/>
        </w:numPr>
        <w:spacing w:line="360" w:lineRule="auto"/>
        <w:ind w:left="1134"/>
      </w:pPr>
      <w:proofErr w:type="spellStart"/>
      <w:r w:rsidRPr="00F84554">
        <w:rPr>
          <w:b/>
          <w:bCs/>
          <w:i/>
          <w:iCs/>
          <w:lang w:val="en-US"/>
        </w:rPr>
        <w:lastRenderedPageBreak/>
        <w:t>aaa</w:t>
      </w:r>
      <w:proofErr w:type="spellEnd"/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authentication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login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default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local</w:t>
      </w:r>
      <w:r w:rsidRPr="0002301A">
        <w:rPr>
          <w:b/>
          <w:bCs/>
        </w:rPr>
        <w:t xml:space="preserve"> – </w:t>
      </w:r>
      <w:r>
        <w:t>настройка</w:t>
      </w:r>
      <w:r w:rsidRPr="00A40BA2">
        <w:t xml:space="preserve"> </w:t>
      </w:r>
      <w:r>
        <w:t>метода</w:t>
      </w:r>
      <w:r w:rsidRPr="00A40BA2">
        <w:t xml:space="preserve"> </w:t>
      </w:r>
      <w:r>
        <w:t>аутентификации</w:t>
      </w:r>
      <w:r w:rsidRPr="00A40BA2">
        <w:t xml:space="preserve"> </w:t>
      </w:r>
      <w:r>
        <w:t xml:space="preserve">для входа на устройство </w:t>
      </w:r>
      <w:r w:rsidRPr="00A40BA2">
        <w:t>(</w:t>
      </w:r>
      <w:r w:rsidRPr="0002301A">
        <w:rPr>
          <w:lang w:val="en-US"/>
        </w:rPr>
        <w:t>login</w:t>
      </w:r>
      <w:r w:rsidRPr="00A40BA2">
        <w:t>)</w:t>
      </w:r>
      <w:r>
        <w:t xml:space="preserve">. </w:t>
      </w:r>
    </w:p>
    <w:p w14:paraId="4EC9DD0A" w14:textId="313195BC" w:rsidR="00E747BE" w:rsidRDefault="00E747BE" w:rsidP="00E747BE">
      <w:pPr>
        <w:spacing w:line="360" w:lineRule="auto"/>
        <w:ind w:left="707"/>
        <w:jc w:val="center"/>
      </w:pPr>
      <w:r w:rsidRPr="00007A4C">
        <w:rPr>
          <w:noProof/>
          <w:lang w:val="en-US"/>
        </w:rPr>
        <w:drawing>
          <wp:inline distT="0" distB="0" distL="0" distR="0" wp14:anchorId="564A239D" wp14:editId="695D57C1">
            <wp:extent cx="5046549" cy="657225"/>
            <wp:effectExtent l="0" t="0" r="1905" b="0"/>
            <wp:docPr id="8" name="Рисунок 8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23255" b="3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71" cy="65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19704" w14:textId="3D1EFD78" w:rsidR="00E747BE" w:rsidRDefault="00E747BE" w:rsidP="00E747BE">
      <w:pPr>
        <w:spacing w:line="360" w:lineRule="auto"/>
        <w:ind w:left="707"/>
        <w:jc w:val="center"/>
        <w:rPr>
          <w:sz w:val="24"/>
          <w:szCs w:val="20"/>
        </w:rPr>
      </w:pPr>
      <w:r w:rsidRPr="00E747BE">
        <w:rPr>
          <w:sz w:val="24"/>
          <w:szCs w:val="20"/>
        </w:rPr>
        <w:t xml:space="preserve">Рисунок 6 – настройка </w:t>
      </w:r>
      <w:r w:rsidRPr="00E747BE">
        <w:rPr>
          <w:sz w:val="24"/>
          <w:szCs w:val="20"/>
          <w:lang w:val="en-US"/>
        </w:rPr>
        <w:t>Local</w:t>
      </w:r>
      <w:r w:rsidRPr="00E747BE">
        <w:rPr>
          <w:sz w:val="24"/>
          <w:szCs w:val="20"/>
        </w:rPr>
        <w:t xml:space="preserve"> </w:t>
      </w:r>
      <w:r w:rsidRPr="00E747BE">
        <w:rPr>
          <w:sz w:val="24"/>
          <w:szCs w:val="20"/>
          <w:lang w:val="en-US"/>
        </w:rPr>
        <w:t>Database</w:t>
      </w:r>
      <w:r w:rsidRPr="00E747BE">
        <w:rPr>
          <w:sz w:val="24"/>
          <w:szCs w:val="20"/>
        </w:rPr>
        <w:t xml:space="preserve"> для роутера</w:t>
      </w:r>
    </w:p>
    <w:p w14:paraId="09E0162C" w14:textId="77777777" w:rsidR="00A40BA2" w:rsidRPr="0002301A" w:rsidRDefault="00A40BA2" w:rsidP="00E747BE">
      <w:pPr>
        <w:spacing w:line="360" w:lineRule="auto"/>
        <w:ind w:left="707"/>
        <w:jc w:val="center"/>
        <w:rPr>
          <w:sz w:val="24"/>
          <w:szCs w:val="20"/>
          <w:lang w:val="en-US"/>
        </w:rPr>
      </w:pPr>
    </w:p>
    <w:p w14:paraId="6B0FF2EA" w14:textId="1CE347D0" w:rsidR="00A40BA2" w:rsidRDefault="00A40BA2" w:rsidP="00A40BA2">
      <w:pPr>
        <w:spacing w:line="360" w:lineRule="auto"/>
        <w:ind w:left="707"/>
      </w:pPr>
      <w:r w:rsidRPr="00A40BA2">
        <w:rPr>
          <w:b/>
          <w:bCs/>
        </w:rPr>
        <w:t>Задание 6</w:t>
      </w:r>
      <w:r>
        <w:t xml:space="preserve">. Попробовать подключиться к роутеру через </w:t>
      </w:r>
      <w:r>
        <w:rPr>
          <w:lang w:val="en-US"/>
        </w:rPr>
        <w:t>telnet</w:t>
      </w:r>
      <w:r w:rsidRPr="00A40BA2">
        <w:t xml:space="preserve"> </w:t>
      </w:r>
      <w:r>
        <w:t xml:space="preserve">с </w:t>
      </w:r>
      <w:r>
        <w:rPr>
          <w:lang w:val="en-US"/>
        </w:rPr>
        <w:t>PC</w:t>
      </w:r>
      <w:r w:rsidRPr="00A40BA2">
        <w:t>0</w:t>
      </w:r>
      <w:r>
        <w:t xml:space="preserve">. </w:t>
      </w:r>
    </w:p>
    <w:p w14:paraId="706BEE00" w14:textId="58518892" w:rsidR="00A40BA2" w:rsidRPr="00505FBE" w:rsidRDefault="00605D3F" w:rsidP="00A40BA2">
      <w:pPr>
        <w:spacing w:line="360" w:lineRule="auto"/>
        <w:ind w:left="707"/>
      </w:pPr>
      <w:r>
        <w:t xml:space="preserve">Для выполнения задания нужно на </w:t>
      </w:r>
      <w:r>
        <w:rPr>
          <w:lang w:val="en-US"/>
        </w:rPr>
        <w:t>PC</w:t>
      </w:r>
      <w:r w:rsidRPr="00605D3F">
        <w:t>0</w:t>
      </w:r>
      <w:r>
        <w:t xml:space="preserve"> и ввести </w:t>
      </w:r>
      <w:r w:rsidR="0002301A">
        <w:rPr>
          <w:lang w:val="en-US"/>
        </w:rPr>
        <w:t>telnet</w:t>
      </w:r>
      <w:r w:rsidR="0002301A" w:rsidRPr="0002301A">
        <w:t xml:space="preserve"> 192.168.1.1</w:t>
      </w:r>
      <w:r>
        <w:t xml:space="preserve">. </w:t>
      </w:r>
      <w:r w:rsidR="00C32664">
        <w:t xml:space="preserve">Логин здесь </w:t>
      </w:r>
      <w:r w:rsidR="00C32664">
        <w:rPr>
          <w:lang w:val="en-US"/>
        </w:rPr>
        <w:t>admin</w:t>
      </w:r>
      <w:r w:rsidR="00C32664">
        <w:t xml:space="preserve">, а пароль – </w:t>
      </w:r>
      <w:r w:rsidR="00C32664">
        <w:rPr>
          <w:lang w:val="en-US"/>
        </w:rPr>
        <w:t>cisco</w:t>
      </w:r>
      <w:r w:rsidR="00C32664" w:rsidRPr="00505FBE">
        <w:t xml:space="preserve">. </w:t>
      </w:r>
      <w:r w:rsidR="00505FBE">
        <w:t xml:space="preserve">На рисунке 7 показано, что подключение успешно произошло. </w:t>
      </w:r>
    </w:p>
    <w:p w14:paraId="06CEF817" w14:textId="77777777" w:rsidR="00605D3F" w:rsidRDefault="00605D3F" w:rsidP="00A40BA2">
      <w:pPr>
        <w:spacing w:line="360" w:lineRule="auto"/>
        <w:ind w:left="707"/>
      </w:pPr>
    </w:p>
    <w:p w14:paraId="1A8B107A" w14:textId="5F0B0538" w:rsidR="00605D3F" w:rsidRDefault="0002301A" w:rsidP="00605D3F">
      <w:pPr>
        <w:spacing w:line="360" w:lineRule="auto"/>
        <w:ind w:left="707"/>
        <w:jc w:val="center"/>
      </w:pPr>
      <w:r w:rsidRPr="0002301A">
        <w:drawing>
          <wp:inline distT="0" distB="0" distL="0" distR="0" wp14:anchorId="44D42D27" wp14:editId="7CA0A00A">
            <wp:extent cx="3029373" cy="2581635"/>
            <wp:effectExtent l="0" t="0" r="0" b="9525"/>
            <wp:docPr id="79531535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535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A2A3" w14:textId="4852FB50" w:rsidR="00605D3F" w:rsidRDefault="00605D3F" w:rsidP="00605D3F">
      <w:pPr>
        <w:spacing w:line="360" w:lineRule="auto"/>
        <w:ind w:left="707"/>
        <w:jc w:val="center"/>
        <w:rPr>
          <w:sz w:val="24"/>
          <w:szCs w:val="20"/>
        </w:rPr>
      </w:pPr>
      <w:r w:rsidRPr="00605D3F">
        <w:rPr>
          <w:sz w:val="24"/>
          <w:szCs w:val="20"/>
        </w:rPr>
        <w:t xml:space="preserve">Рисунок 7 – подключение через </w:t>
      </w:r>
      <w:r w:rsidRPr="00605D3F">
        <w:rPr>
          <w:sz w:val="24"/>
          <w:szCs w:val="20"/>
          <w:lang w:val="en-US"/>
        </w:rPr>
        <w:t>telnet</w:t>
      </w:r>
      <w:r w:rsidRPr="00605D3F">
        <w:rPr>
          <w:sz w:val="24"/>
          <w:szCs w:val="20"/>
        </w:rPr>
        <w:t xml:space="preserve"> </w:t>
      </w:r>
      <w:r w:rsidRPr="00605D3F">
        <w:rPr>
          <w:sz w:val="24"/>
          <w:szCs w:val="20"/>
          <w:lang w:val="en-GB"/>
        </w:rPr>
        <w:t>c</w:t>
      </w:r>
      <w:r w:rsidRPr="00605D3F">
        <w:rPr>
          <w:sz w:val="24"/>
          <w:szCs w:val="20"/>
        </w:rPr>
        <w:t xml:space="preserve"> </w:t>
      </w:r>
      <w:r w:rsidRPr="00605D3F">
        <w:rPr>
          <w:sz w:val="24"/>
          <w:szCs w:val="20"/>
          <w:lang w:val="en-US"/>
        </w:rPr>
        <w:t>PC</w:t>
      </w:r>
      <w:r w:rsidRPr="00605D3F">
        <w:rPr>
          <w:sz w:val="24"/>
          <w:szCs w:val="20"/>
        </w:rPr>
        <w:t xml:space="preserve">0 к </w:t>
      </w:r>
      <w:r w:rsidRPr="00605D3F">
        <w:rPr>
          <w:sz w:val="24"/>
          <w:szCs w:val="20"/>
          <w:lang w:val="en-US"/>
        </w:rPr>
        <w:t>Router</w:t>
      </w:r>
    </w:p>
    <w:p w14:paraId="6646A384" w14:textId="77777777" w:rsidR="00C32664" w:rsidRDefault="00C32664" w:rsidP="00605D3F">
      <w:pPr>
        <w:spacing w:line="360" w:lineRule="auto"/>
        <w:ind w:left="707"/>
        <w:jc w:val="center"/>
        <w:rPr>
          <w:sz w:val="24"/>
          <w:szCs w:val="20"/>
        </w:rPr>
      </w:pPr>
    </w:p>
    <w:p w14:paraId="61AF9346" w14:textId="3303328A" w:rsidR="00C32664" w:rsidRDefault="00C32664" w:rsidP="00C32664">
      <w:pPr>
        <w:spacing w:line="360" w:lineRule="auto"/>
        <w:ind w:left="707"/>
      </w:pPr>
      <w:r w:rsidRPr="00505FBE">
        <w:rPr>
          <w:b/>
          <w:bCs/>
        </w:rPr>
        <w:t>Задание 7.</w:t>
      </w:r>
      <w:r>
        <w:t xml:space="preserve"> </w:t>
      </w:r>
      <w:r w:rsidR="00505FBE">
        <w:t xml:space="preserve">Настроить </w:t>
      </w:r>
      <w:r w:rsidR="00505FBE">
        <w:rPr>
          <w:lang w:val="en-US"/>
        </w:rPr>
        <w:t>AAA</w:t>
      </w:r>
      <w:r w:rsidR="00505FBE">
        <w:t>-сервер</w:t>
      </w:r>
      <w:r w:rsidR="0002301A" w:rsidRPr="0002301A">
        <w:t xml:space="preserve"> </w:t>
      </w:r>
      <w:r w:rsidR="0002301A">
        <w:t>по примеру из задания</w:t>
      </w:r>
      <w:r w:rsidR="00505FBE">
        <w:t xml:space="preserve">. </w:t>
      </w:r>
    </w:p>
    <w:p w14:paraId="5B8DE40E" w14:textId="6977DF5A" w:rsidR="00505FBE" w:rsidRDefault="00505FBE" w:rsidP="00C32664">
      <w:pPr>
        <w:spacing w:line="360" w:lineRule="auto"/>
        <w:ind w:left="707"/>
      </w:pPr>
    </w:p>
    <w:p w14:paraId="7A11D4B7" w14:textId="191B0D39" w:rsidR="00505FBE" w:rsidRDefault="0016281A" w:rsidP="00505FBE">
      <w:pPr>
        <w:spacing w:line="360" w:lineRule="auto"/>
        <w:ind w:left="707"/>
        <w:jc w:val="center"/>
      </w:pPr>
      <w:r w:rsidRPr="0016281A">
        <w:drawing>
          <wp:inline distT="0" distB="0" distL="0" distR="0" wp14:anchorId="1FEDF130" wp14:editId="7248A0EF">
            <wp:extent cx="4753638" cy="790685"/>
            <wp:effectExtent l="0" t="0" r="8890" b="9525"/>
            <wp:docPr id="183947784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7784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81A">
        <w:rPr>
          <w:noProof/>
        </w:rPr>
        <w:t xml:space="preserve"> </w:t>
      </w:r>
      <w:r w:rsidRPr="0016281A">
        <w:lastRenderedPageBreak/>
        <w:drawing>
          <wp:inline distT="0" distB="0" distL="0" distR="0" wp14:anchorId="54F6F740" wp14:editId="3DD6F516">
            <wp:extent cx="4820323" cy="1362265"/>
            <wp:effectExtent l="0" t="0" r="0" b="9525"/>
            <wp:docPr id="1422180427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0427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8C2D" w14:textId="466931A9" w:rsidR="00505FBE" w:rsidRPr="00505FBE" w:rsidRDefault="00505FBE" w:rsidP="00505FBE">
      <w:pPr>
        <w:spacing w:line="360" w:lineRule="auto"/>
        <w:ind w:left="707"/>
        <w:jc w:val="center"/>
        <w:rPr>
          <w:sz w:val="24"/>
          <w:szCs w:val="20"/>
        </w:rPr>
      </w:pPr>
      <w:r w:rsidRPr="00505FBE">
        <w:rPr>
          <w:sz w:val="24"/>
          <w:szCs w:val="20"/>
        </w:rPr>
        <w:t>Рисунок 8 – конфигурация сервиса “</w:t>
      </w:r>
      <w:r w:rsidRPr="00505FBE">
        <w:rPr>
          <w:sz w:val="24"/>
          <w:szCs w:val="20"/>
          <w:lang w:val="en-US"/>
        </w:rPr>
        <w:t>AAA</w:t>
      </w:r>
      <w:r w:rsidRPr="00505FBE">
        <w:rPr>
          <w:sz w:val="24"/>
          <w:szCs w:val="20"/>
        </w:rPr>
        <w:t xml:space="preserve">” на </w:t>
      </w:r>
      <w:r w:rsidRPr="00505FBE">
        <w:rPr>
          <w:sz w:val="24"/>
          <w:szCs w:val="20"/>
          <w:lang w:val="en-US"/>
        </w:rPr>
        <w:t>Server</w:t>
      </w:r>
      <w:r w:rsidRPr="00505FBE">
        <w:rPr>
          <w:sz w:val="24"/>
          <w:szCs w:val="20"/>
        </w:rPr>
        <w:t>-</w:t>
      </w:r>
      <w:r w:rsidRPr="00505FBE">
        <w:rPr>
          <w:sz w:val="24"/>
          <w:szCs w:val="20"/>
          <w:lang w:val="en-US"/>
        </w:rPr>
        <w:t>PT</w:t>
      </w:r>
    </w:p>
    <w:p w14:paraId="79CB39E4" w14:textId="267D9494" w:rsidR="0061340A" w:rsidRPr="00CF6E6E" w:rsidRDefault="00CF6E6E" w:rsidP="00CF6E6E">
      <w:pPr>
        <w:spacing w:line="360" w:lineRule="auto"/>
        <w:ind w:left="707"/>
      </w:pPr>
      <w:r w:rsidRPr="00CF6E6E">
        <w:rPr>
          <w:b/>
          <w:bCs/>
        </w:rPr>
        <w:t>Задание 8.</w:t>
      </w:r>
      <w:r w:rsidRPr="00CF6E6E">
        <w:t xml:space="preserve"> Настроить роутер для аутентификации через </w:t>
      </w:r>
      <w:r w:rsidRPr="00CF6E6E">
        <w:rPr>
          <w:lang w:val="en-US"/>
        </w:rPr>
        <w:t>Radius</w:t>
      </w:r>
      <w:r w:rsidRPr="00CF6E6E">
        <w:t xml:space="preserve"> сервер. </w:t>
      </w:r>
    </w:p>
    <w:p w14:paraId="022CC8DC" w14:textId="7C9EDAF6" w:rsidR="00CF6E6E" w:rsidRDefault="00CF6E6E" w:rsidP="00CF6E6E">
      <w:pPr>
        <w:spacing w:line="360" w:lineRule="auto"/>
        <w:ind w:left="707"/>
      </w:pPr>
      <w:r>
        <w:t xml:space="preserve">Для выполнения задания будем использовать команды, которые представлены </w:t>
      </w:r>
      <w:r w:rsidR="0016281A">
        <w:t>в теории.</w:t>
      </w:r>
      <w:r>
        <w:t xml:space="preserve"> </w:t>
      </w:r>
      <w:r w:rsidR="0016281A">
        <w:t>Рассмотрим данные</w:t>
      </w:r>
      <w:r>
        <w:t xml:space="preserve"> команды</w:t>
      </w:r>
      <w:r w:rsidR="0016281A">
        <w:t>:</w:t>
      </w:r>
    </w:p>
    <w:p w14:paraId="39AB40F6" w14:textId="71CF53E6" w:rsidR="00CF6E6E" w:rsidRDefault="00CF6E6E" w:rsidP="00F84554">
      <w:pPr>
        <w:pStyle w:val="ac"/>
        <w:numPr>
          <w:ilvl w:val="0"/>
          <w:numId w:val="33"/>
        </w:numPr>
        <w:spacing w:line="360" w:lineRule="auto"/>
        <w:ind w:left="567" w:firstLine="358"/>
      </w:pPr>
      <w:r w:rsidRPr="00F84554">
        <w:rPr>
          <w:b/>
          <w:bCs/>
          <w:i/>
          <w:iCs/>
          <w:lang w:val="en-US"/>
        </w:rPr>
        <w:t>no</w:t>
      </w:r>
      <w:r w:rsidRPr="00F84554">
        <w:rPr>
          <w:b/>
          <w:bCs/>
          <w:i/>
          <w:iCs/>
        </w:rPr>
        <w:t xml:space="preserve"> </w:t>
      </w:r>
      <w:proofErr w:type="spellStart"/>
      <w:r w:rsidRPr="00F84554">
        <w:rPr>
          <w:b/>
          <w:bCs/>
          <w:i/>
          <w:iCs/>
          <w:lang w:val="en-US"/>
        </w:rPr>
        <w:t>aaa</w:t>
      </w:r>
      <w:proofErr w:type="spellEnd"/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authentication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login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default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local</w:t>
      </w:r>
      <w:r w:rsidRPr="00CF6E6E">
        <w:t xml:space="preserve"> - </w:t>
      </w:r>
      <w:r>
        <w:t>у</w:t>
      </w:r>
      <w:r w:rsidRPr="00CF6E6E">
        <w:t>даление предыдущей настройки метода аутентификации по умолчанию.</w:t>
      </w:r>
      <w:r>
        <w:t xml:space="preserve"> </w:t>
      </w:r>
      <w:r w:rsidRPr="00CF6E6E">
        <w:t>Эта команда стирает старую конфигурацию</w:t>
      </w:r>
      <w:r w:rsidR="0016281A">
        <w:t>.</w:t>
      </w:r>
    </w:p>
    <w:p w14:paraId="19168FB0" w14:textId="6094450C" w:rsidR="00CF6E6E" w:rsidRDefault="00CF6E6E" w:rsidP="00F84554">
      <w:pPr>
        <w:pStyle w:val="ac"/>
        <w:numPr>
          <w:ilvl w:val="0"/>
          <w:numId w:val="33"/>
        </w:numPr>
        <w:spacing w:line="360" w:lineRule="auto"/>
        <w:ind w:left="567" w:firstLine="358"/>
      </w:pPr>
      <w:proofErr w:type="spellStart"/>
      <w:r w:rsidRPr="00F84554">
        <w:rPr>
          <w:b/>
          <w:bCs/>
          <w:i/>
          <w:iCs/>
          <w:lang w:val="en-US"/>
        </w:rPr>
        <w:t>aaa</w:t>
      </w:r>
      <w:proofErr w:type="spellEnd"/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authentication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login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default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group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radius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local</w:t>
      </w:r>
      <w:r w:rsidRPr="00CF6E6E">
        <w:t xml:space="preserve"> - </w:t>
      </w:r>
      <w:r>
        <w:t>н</w:t>
      </w:r>
      <w:r w:rsidRPr="00CF6E6E">
        <w:t>астройка нового метода аутентификации для входа по умолчанию.</w:t>
      </w:r>
      <w:r>
        <w:t xml:space="preserve"> </w:t>
      </w:r>
    </w:p>
    <w:p w14:paraId="141B068E" w14:textId="10A92CB1" w:rsidR="00CF6E6E" w:rsidRPr="00CF6E6E" w:rsidRDefault="00CF6E6E" w:rsidP="00F84554">
      <w:pPr>
        <w:pStyle w:val="ac"/>
        <w:numPr>
          <w:ilvl w:val="0"/>
          <w:numId w:val="33"/>
        </w:numPr>
        <w:spacing w:line="360" w:lineRule="auto"/>
        <w:ind w:left="567" w:firstLine="358"/>
      </w:pPr>
      <w:r w:rsidRPr="00F84554">
        <w:rPr>
          <w:b/>
          <w:bCs/>
          <w:i/>
          <w:iCs/>
          <w:lang w:val="en-US"/>
        </w:rPr>
        <w:t>radius</w:t>
      </w:r>
      <w:r w:rsidRPr="00F84554">
        <w:rPr>
          <w:b/>
          <w:bCs/>
          <w:i/>
          <w:iCs/>
        </w:rPr>
        <w:t>-</w:t>
      </w:r>
      <w:r w:rsidRPr="00F84554">
        <w:rPr>
          <w:b/>
          <w:bCs/>
          <w:i/>
          <w:iCs/>
          <w:lang w:val="en-US"/>
        </w:rPr>
        <w:t>server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host</w:t>
      </w:r>
      <w:r w:rsidRPr="00F84554">
        <w:rPr>
          <w:b/>
          <w:bCs/>
          <w:i/>
          <w:iCs/>
        </w:rPr>
        <w:t xml:space="preserve"> 192.168.1.4 </w:t>
      </w:r>
      <w:r w:rsidRPr="00F84554">
        <w:rPr>
          <w:b/>
          <w:bCs/>
          <w:i/>
          <w:iCs/>
          <w:lang w:val="en-US"/>
        </w:rPr>
        <w:t>key</w:t>
      </w:r>
      <w:r w:rsidRPr="00F84554">
        <w:rPr>
          <w:b/>
          <w:bCs/>
          <w:i/>
          <w:iCs/>
        </w:rPr>
        <w:t xml:space="preserve"> </w:t>
      </w:r>
      <w:r w:rsidRPr="00F84554">
        <w:rPr>
          <w:b/>
          <w:bCs/>
          <w:i/>
          <w:iCs/>
          <w:lang w:val="en-US"/>
        </w:rPr>
        <w:t>cisco</w:t>
      </w:r>
      <w:r w:rsidRPr="00F84554">
        <w:rPr>
          <w:b/>
          <w:bCs/>
        </w:rPr>
        <w:t xml:space="preserve"> </w:t>
      </w:r>
      <w:r w:rsidR="0016281A" w:rsidRPr="00F84554">
        <w:rPr>
          <w:b/>
          <w:bCs/>
        </w:rPr>
        <w:t xml:space="preserve">– </w:t>
      </w:r>
      <w:r w:rsidR="0016281A" w:rsidRPr="0016281A">
        <w:t>к</w:t>
      </w:r>
      <w:r w:rsidR="0016281A">
        <w:t>о</w:t>
      </w:r>
      <w:r w:rsidRPr="0016281A">
        <w:t>нфигурация</w:t>
      </w:r>
      <w:r w:rsidRPr="00CF6E6E">
        <w:t xml:space="preserve"> параметров конкретного RADIUS-сервера</w:t>
      </w:r>
      <w:r>
        <w:t xml:space="preserve">. </w:t>
      </w:r>
      <w:r w:rsidRPr="00CF6E6E">
        <w:t xml:space="preserve">Эта команда добавляет RADIUS-сервер с адресом 192.168.1.4 в группу RADIUS-серверов по умолчанию. </w:t>
      </w:r>
    </w:p>
    <w:p w14:paraId="18844E35" w14:textId="77777777" w:rsidR="00CF6E6E" w:rsidRPr="00CF6E6E" w:rsidRDefault="00CF6E6E" w:rsidP="00CF6E6E">
      <w:pPr>
        <w:spacing w:line="360" w:lineRule="auto"/>
        <w:ind w:left="707"/>
      </w:pPr>
    </w:p>
    <w:p w14:paraId="73CE8F43" w14:textId="565AFB98" w:rsidR="00F84554" w:rsidRPr="00F84554" w:rsidRDefault="00CF6E6E" w:rsidP="00F84554">
      <w:pPr>
        <w:ind w:left="707"/>
        <w:jc w:val="center"/>
        <w:rPr>
          <w:lang w:val="en-US"/>
        </w:rPr>
      </w:pPr>
      <w:r w:rsidRPr="00B75B7B">
        <w:rPr>
          <w:noProof/>
          <w:lang w:val="en-US"/>
        </w:rPr>
        <w:drawing>
          <wp:inline distT="0" distB="0" distL="0" distR="0" wp14:anchorId="7FD941BA" wp14:editId="1690412F">
            <wp:extent cx="4534235" cy="170815"/>
            <wp:effectExtent l="0" t="0" r="0" b="635"/>
            <wp:docPr id="18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t="9767" b="8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59" cy="17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6FD9" w14:textId="5D67D7CC" w:rsidR="0016281A" w:rsidRDefault="0016281A" w:rsidP="00F84554">
      <w:pPr>
        <w:ind w:left="707"/>
        <w:jc w:val="center"/>
        <w:rPr>
          <w:lang w:val="en-US"/>
        </w:rPr>
      </w:pPr>
      <w:r w:rsidRPr="00B75B7B">
        <w:rPr>
          <w:noProof/>
          <w:lang w:val="en-US"/>
        </w:rPr>
        <w:drawing>
          <wp:inline distT="0" distB="0" distL="0" distR="0" wp14:anchorId="06EE6BD4" wp14:editId="69B199D8">
            <wp:extent cx="4542790" cy="123825"/>
            <wp:effectExtent l="0" t="0" r="0" b="9525"/>
            <wp:docPr id="506455477" name="Рисунок 50645547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t="35192" b="60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12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65CB8" w14:textId="32200BEF" w:rsidR="00F84554" w:rsidRPr="00F84554" w:rsidRDefault="00F84554" w:rsidP="00F84554">
      <w:pPr>
        <w:ind w:left="707"/>
        <w:jc w:val="center"/>
        <w:rPr>
          <w:lang w:val="en-US"/>
        </w:rPr>
      </w:pPr>
      <w:r w:rsidRPr="00B75B7B">
        <w:rPr>
          <w:noProof/>
          <w:lang w:val="en-US"/>
        </w:rPr>
        <w:drawing>
          <wp:inline distT="0" distB="0" distL="0" distR="0" wp14:anchorId="1276AADD" wp14:editId="17DBD7BE">
            <wp:extent cx="4542790" cy="133350"/>
            <wp:effectExtent l="0" t="0" r="0" b="0"/>
            <wp:docPr id="1420180626" name="Рисунок 1420180626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t="69343" b="2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13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4D96" w14:textId="77777777" w:rsidR="00F84554" w:rsidRDefault="00F84554" w:rsidP="00CF6E6E">
      <w:pPr>
        <w:spacing w:line="360" w:lineRule="auto"/>
        <w:ind w:left="707"/>
        <w:jc w:val="center"/>
        <w:rPr>
          <w:sz w:val="24"/>
          <w:szCs w:val="20"/>
          <w:lang w:val="en-US"/>
        </w:rPr>
      </w:pPr>
    </w:p>
    <w:p w14:paraId="2520BF72" w14:textId="4F477FC3" w:rsidR="00CF6E6E" w:rsidRDefault="00CF6E6E" w:rsidP="00CF6E6E">
      <w:pPr>
        <w:spacing w:line="360" w:lineRule="auto"/>
        <w:ind w:left="707"/>
        <w:jc w:val="center"/>
        <w:rPr>
          <w:sz w:val="24"/>
          <w:szCs w:val="20"/>
        </w:rPr>
      </w:pPr>
      <w:r w:rsidRPr="00CF6E6E">
        <w:rPr>
          <w:sz w:val="24"/>
          <w:szCs w:val="20"/>
        </w:rPr>
        <w:t xml:space="preserve">Рисунок 9 – настройка </w:t>
      </w:r>
      <w:r w:rsidRPr="00CF6E6E">
        <w:rPr>
          <w:sz w:val="24"/>
          <w:szCs w:val="20"/>
          <w:lang w:val="en-US"/>
        </w:rPr>
        <w:t>Radius</w:t>
      </w:r>
      <w:r w:rsidRPr="00CF6E6E">
        <w:rPr>
          <w:sz w:val="24"/>
          <w:szCs w:val="20"/>
        </w:rPr>
        <w:t xml:space="preserve"> сервера </w:t>
      </w:r>
      <w:r>
        <w:rPr>
          <w:sz w:val="24"/>
          <w:szCs w:val="20"/>
        </w:rPr>
        <w:t xml:space="preserve">для </w:t>
      </w:r>
      <w:r w:rsidRPr="00CF6E6E">
        <w:rPr>
          <w:sz w:val="24"/>
          <w:szCs w:val="20"/>
          <w:lang w:val="en-US"/>
        </w:rPr>
        <w:t>Router</w:t>
      </w:r>
      <w:r w:rsidRPr="00CF6E6E">
        <w:rPr>
          <w:sz w:val="24"/>
          <w:szCs w:val="20"/>
        </w:rPr>
        <w:t>0</w:t>
      </w:r>
    </w:p>
    <w:p w14:paraId="4FE52FAB" w14:textId="77777777" w:rsidR="00AB5EA1" w:rsidRDefault="00AB5EA1" w:rsidP="00CF6E6E">
      <w:pPr>
        <w:spacing w:line="360" w:lineRule="auto"/>
        <w:ind w:left="707"/>
        <w:jc w:val="center"/>
        <w:rPr>
          <w:sz w:val="24"/>
          <w:szCs w:val="20"/>
        </w:rPr>
      </w:pPr>
    </w:p>
    <w:p w14:paraId="2E8FC1FD" w14:textId="41E7005B" w:rsidR="00AB5EA1" w:rsidRDefault="00144642" w:rsidP="00AB5EA1">
      <w:pPr>
        <w:spacing w:line="360" w:lineRule="auto"/>
        <w:ind w:left="707"/>
      </w:pPr>
      <w:r w:rsidRPr="00144642">
        <w:rPr>
          <w:b/>
          <w:bCs/>
        </w:rPr>
        <w:t>Задание 9.</w:t>
      </w:r>
      <w:r>
        <w:t xml:space="preserve"> Подключиться </w:t>
      </w:r>
      <w:r w:rsidR="00003176">
        <w:t xml:space="preserve">из-под </w:t>
      </w:r>
      <w:r w:rsidR="00003176">
        <w:rPr>
          <w:lang w:val="en-US"/>
        </w:rPr>
        <w:t>Router</w:t>
      </w:r>
      <w:r w:rsidR="00003176" w:rsidRPr="00003176">
        <w:t>0</w:t>
      </w:r>
      <w:r w:rsidR="00003176">
        <w:t xml:space="preserve"> под старым пользователем - </w:t>
      </w:r>
      <w:r w:rsidR="00003176">
        <w:rPr>
          <w:lang w:val="en-US"/>
        </w:rPr>
        <w:t>admin</w:t>
      </w:r>
      <w:r w:rsidR="00003176" w:rsidRPr="00003176">
        <w:t xml:space="preserve"> </w:t>
      </w:r>
      <w:r w:rsidR="00003176">
        <w:t xml:space="preserve">и новым - </w:t>
      </w:r>
      <w:r w:rsidR="00003176">
        <w:rPr>
          <w:lang w:val="en-US"/>
        </w:rPr>
        <w:t>cooper</w:t>
      </w:r>
      <w:r w:rsidR="00003176" w:rsidRPr="00003176">
        <w:t xml:space="preserve">. </w:t>
      </w:r>
    </w:p>
    <w:p w14:paraId="5D00510E" w14:textId="7B11779C" w:rsidR="00CE21AD" w:rsidRDefault="00CE21AD" w:rsidP="00AB5EA1">
      <w:pPr>
        <w:spacing w:line="360" w:lineRule="auto"/>
        <w:ind w:left="707"/>
      </w:pPr>
      <w:r>
        <w:t xml:space="preserve">На рисунке 10 представлено, что из-под пользователя </w:t>
      </w:r>
      <w:r>
        <w:rPr>
          <w:lang w:val="en-US"/>
        </w:rPr>
        <w:t>admin</w:t>
      </w:r>
      <w:r w:rsidRPr="00CE21AD">
        <w:t xml:space="preserve"> </w:t>
      </w:r>
      <w:r>
        <w:t xml:space="preserve">не получилось подключиться. </w:t>
      </w:r>
    </w:p>
    <w:p w14:paraId="19385545" w14:textId="77777777" w:rsidR="00477160" w:rsidRPr="00CE21AD" w:rsidRDefault="00477160" w:rsidP="00AB5EA1">
      <w:pPr>
        <w:spacing w:line="360" w:lineRule="auto"/>
        <w:ind w:left="707"/>
      </w:pPr>
    </w:p>
    <w:p w14:paraId="4F3E85E7" w14:textId="798EFD43" w:rsidR="00003176" w:rsidRDefault="007A5246" w:rsidP="00CE21AD">
      <w:pPr>
        <w:spacing w:line="360" w:lineRule="auto"/>
        <w:ind w:left="707"/>
        <w:jc w:val="center"/>
      </w:pPr>
      <w:r w:rsidRPr="007A5246">
        <w:lastRenderedPageBreak/>
        <w:drawing>
          <wp:inline distT="0" distB="0" distL="0" distR="0" wp14:anchorId="7D96FF4D" wp14:editId="700B54EB">
            <wp:extent cx="2838846" cy="1247949"/>
            <wp:effectExtent l="0" t="0" r="0" b="9525"/>
            <wp:docPr id="11620787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87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F29A" w14:textId="5476E0BD" w:rsidR="00477160" w:rsidRPr="00477160" w:rsidRDefault="00477160" w:rsidP="00CE21AD">
      <w:pPr>
        <w:spacing w:line="360" w:lineRule="auto"/>
        <w:ind w:left="707"/>
        <w:jc w:val="center"/>
        <w:rPr>
          <w:sz w:val="24"/>
          <w:szCs w:val="20"/>
        </w:rPr>
      </w:pPr>
      <w:r w:rsidRPr="00477160">
        <w:rPr>
          <w:sz w:val="24"/>
          <w:szCs w:val="20"/>
        </w:rPr>
        <w:t>Рисунок 10 – подключение к роутеру из-под пользователя “</w:t>
      </w:r>
      <w:r w:rsidRPr="00477160">
        <w:rPr>
          <w:sz w:val="24"/>
          <w:szCs w:val="20"/>
          <w:lang w:val="en-US"/>
        </w:rPr>
        <w:t>admin</w:t>
      </w:r>
      <w:r w:rsidRPr="00477160">
        <w:rPr>
          <w:sz w:val="24"/>
          <w:szCs w:val="20"/>
        </w:rPr>
        <w:t xml:space="preserve">”. </w:t>
      </w:r>
    </w:p>
    <w:p w14:paraId="4C0AA862" w14:textId="77777777" w:rsidR="00477160" w:rsidRDefault="00477160" w:rsidP="00CE21AD">
      <w:pPr>
        <w:spacing w:line="360" w:lineRule="auto"/>
        <w:ind w:left="707"/>
        <w:jc w:val="center"/>
      </w:pPr>
    </w:p>
    <w:p w14:paraId="780AC8FE" w14:textId="76C8DBFD" w:rsidR="00477160" w:rsidRPr="00047D72" w:rsidRDefault="00047D72" w:rsidP="007C6EDC">
      <w:pPr>
        <w:spacing w:line="360" w:lineRule="auto"/>
      </w:pPr>
      <w:r>
        <w:t xml:space="preserve">А на рисунке 11 успешное подключение через </w:t>
      </w:r>
      <w:r>
        <w:rPr>
          <w:lang w:val="en-US"/>
        </w:rPr>
        <w:t>cooper</w:t>
      </w:r>
      <w:r w:rsidRPr="00047D72">
        <w:t>.</w:t>
      </w:r>
    </w:p>
    <w:p w14:paraId="2BE7CCB1" w14:textId="77777777" w:rsidR="007C6EDC" w:rsidRDefault="007C6EDC" w:rsidP="007C6EDC">
      <w:pPr>
        <w:spacing w:line="360" w:lineRule="auto"/>
      </w:pPr>
    </w:p>
    <w:p w14:paraId="57457539" w14:textId="09BC6E08" w:rsidR="007C6EDC" w:rsidRDefault="00F84554" w:rsidP="007C6EDC">
      <w:pPr>
        <w:spacing w:line="360" w:lineRule="auto"/>
        <w:jc w:val="center"/>
      </w:pPr>
      <w:r w:rsidRPr="00F84554">
        <w:drawing>
          <wp:inline distT="0" distB="0" distL="0" distR="0" wp14:anchorId="1CD5DEA2" wp14:editId="20D1588B">
            <wp:extent cx="3943900" cy="2162477"/>
            <wp:effectExtent l="0" t="0" r="0" b="9525"/>
            <wp:docPr id="132575831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5831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3013" w14:textId="2E389AEB" w:rsidR="007C6EDC" w:rsidRPr="007C6EDC" w:rsidRDefault="007C6EDC" w:rsidP="007C6EDC">
      <w:pPr>
        <w:spacing w:line="360" w:lineRule="auto"/>
        <w:jc w:val="center"/>
        <w:rPr>
          <w:sz w:val="24"/>
          <w:szCs w:val="20"/>
        </w:rPr>
      </w:pPr>
      <w:r w:rsidRPr="007C6EDC">
        <w:rPr>
          <w:sz w:val="24"/>
          <w:szCs w:val="20"/>
        </w:rPr>
        <w:t xml:space="preserve">Рисунок 11 – подключение за пользователя </w:t>
      </w:r>
      <w:r w:rsidRPr="007C6EDC">
        <w:rPr>
          <w:sz w:val="24"/>
          <w:szCs w:val="20"/>
          <w:lang w:val="en-US"/>
        </w:rPr>
        <w:t>cooper</w:t>
      </w:r>
    </w:p>
    <w:p w14:paraId="759924FD" w14:textId="77777777" w:rsidR="00D41379" w:rsidRDefault="00D41379" w:rsidP="00CF6E6E">
      <w:pPr>
        <w:spacing w:line="360" w:lineRule="auto"/>
        <w:ind w:left="707"/>
        <w:rPr>
          <w:sz w:val="24"/>
          <w:szCs w:val="20"/>
        </w:rPr>
      </w:pPr>
    </w:p>
    <w:p w14:paraId="261E06B5" w14:textId="77EC4265" w:rsidR="00D41379" w:rsidRDefault="00D41379" w:rsidP="00CF6E6E">
      <w:pPr>
        <w:spacing w:line="360" w:lineRule="auto"/>
        <w:ind w:left="707"/>
      </w:pPr>
      <w:r w:rsidRPr="00D41379">
        <w:rPr>
          <w:b/>
          <w:bCs/>
        </w:rPr>
        <w:t>Вывод:</w:t>
      </w:r>
      <w:r w:rsidRPr="00D41379">
        <w:t xml:space="preserve"> </w:t>
      </w:r>
      <w:r>
        <w:t xml:space="preserve">в данной лабораторной работе мы успешно настроили аутентификацию. </w:t>
      </w:r>
    </w:p>
    <w:p w14:paraId="3D5795BD" w14:textId="354EF8E6" w:rsidR="00D41379" w:rsidRPr="00D41379" w:rsidRDefault="00D41379" w:rsidP="00D41379">
      <w:pPr>
        <w:widowControl/>
        <w:autoSpaceDE/>
        <w:autoSpaceDN/>
        <w:spacing w:after="160" w:line="259" w:lineRule="auto"/>
        <w:ind w:firstLine="0"/>
        <w:jc w:val="left"/>
        <w:rPr>
          <w:b/>
          <w:bCs/>
        </w:rPr>
      </w:pPr>
    </w:p>
    <w:sectPr w:rsidR="00D41379" w:rsidRPr="00D41379" w:rsidSect="0086551E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DE83" w14:textId="77777777" w:rsidR="006767D6" w:rsidRDefault="006767D6" w:rsidP="00791B52">
      <w:r>
        <w:separator/>
      </w:r>
    </w:p>
  </w:endnote>
  <w:endnote w:type="continuationSeparator" w:id="0">
    <w:p w14:paraId="7F58042A" w14:textId="77777777" w:rsidR="006767D6" w:rsidRDefault="006767D6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E29F" w14:textId="5C3769FF" w:rsidR="00347FEF" w:rsidRDefault="00347FEF">
    <w:pPr>
      <w:pStyle w:val="a8"/>
      <w:jc w:val="right"/>
    </w:pPr>
  </w:p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75C94" w14:textId="77777777" w:rsidR="006767D6" w:rsidRDefault="006767D6" w:rsidP="00791B52">
      <w:r>
        <w:separator/>
      </w:r>
    </w:p>
  </w:footnote>
  <w:footnote w:type="continuationSeparator" w:id="0">
    <w:p w14:paraId="4B0321B9" w14:textId="77777777" w:rsidR="006767D6" w:rsidRDefault="006767D6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304192"/>
    <w:multiLevelType w:val="hybridMultilevel"/>
    <w:tmpl w:val="88327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631EE"/>
    <w:multiLevelType w:val="multilevel"/>
    <w:tmpl w:val="7C3A5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79514E"/>
    <w:multiLevelType w:val="multilevel"/>
    <w:tmpl w:val="E09665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86CA3"/>
    <w:multiLevelType w:val="multilevel"/>
    <w:tmpl w:val="DCA05FD4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209238B8"/>
    <w:multiLevelType w:val="hybridMultilevel"/>
    <w:tmpl w:val="6F70AC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5697F"/>
    <w:multiLevelType w:val="multilevel"/>
    <w:tmpl w:val="DAC8C7F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224977BC"/>
    <w:multiLevelType w:val="multilevel"/>
    <w:tmpl w:val="90AA3F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5FA1"/>
    <w:multiLevelType w:val="multilevel"/>
    <w:tmpl w:val="DD8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F49D6"/>
    <w:multiLevelType w:val="multilevel"/>
    <w:tmpl w:val="B3E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F1B70"/>
    <w:multiLevelType w:val="multilevel"/>
    <w:tmpl w:val="91527F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230EB"/>
    <w:multiLevelType w:val="multilevel"/>
    <w:tmpl w:val="AFACEB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15151"/>
    <w:multiLevelType w:val="multilevel"/>
    <w:tmpl w:val="ADF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56623"/>
    <w:multiLevelType w:val="multilevel"/>
    <w:tmpl w:val="5010F8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550949"/>
    <w:multiLevelType w:val="multilevel"/>
    <w:tmpl w:val="B46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03E71"/>
    <w:multiLevelType w:val="hybridMultilevel"/>
    <w:tmpl w:val="55A2856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454779A4"/>
    <w:multiLevelType w:val="multilevel"/>
    <w:tmpl w:val="95FC59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45480FD4"/>
    <w:multiLevelType w:val="multilevel"/>
    <w:tmpl w:val="DC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052FB"/>
    <w:multiLevelType w:val="multilevel"/>
    <w:tmpl w:val="45F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529AA"/>
    <w:multiLevelType w:val="multilevel"/>
    <w:tmpl w:val="2ED89D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B5783"/>
    <w:multiLevelType w:val="multilevel"/>
    <w:tmpl w:val="1A7A24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6571D"/>
    <w:multiLevelType w:val="multilevel"/>
    <w:tmpl w:val="910606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51101D0C"/>
    <w:multiLevelType w:val="hybridMultilevel"/>
    <w:tmpl w:val="ED7C7738"/>
    <w:lvl w:ilvl="0" w:tplc="5D0283B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55A728E3"/>
    <w:multiLevelType w:val="multilevel"/>
    <w:tmpl w:val="8F563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715B93"/>
    <w:multiLevelType w:val="hybridMultilevel"/>
    <w:tmpl w:val="AF48FD5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31C67"/>
    <w:multiLevelType w:val="multilevel"/>
    <w:tmpl w:val="8078ED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28513436">
    <w:abstractNumId w:val="11"/>
  </w:num>
  <w:num w:numId="2" w16cid:durableId="831137436">
    <w:abstractNumId w:val="3"/>
  </w:num>
  <w:num w:numId="3" w16cid:durableId="563221975">
    <w:abstractNumId w:val="16"/>
  </w:num>
  <w:num w:numId="4" w16cid:durableId="734740574">
    <w:abstractNumId w:val="0"/>
  </w:num>
  <w:num w:numId="5" w16cid:durableId="2053380452">
    <w:abstractNumId w:val="29"/>
  </w:num>
  <w:num w:numId="6" w16cid:durableId="1685479592">
    <w:abstractNumId w:val="18"/>
  </w:num>
  <w:num w:numId="7" w16cid:durableId="260333024">
    <w:abstractNumId w:val="14"/>
  </w:num>
  <w:num w:numId="8" w16cid:durableId="20787337">
    <w:abstractNumId w:val="31"/>
  </w:num>
  <w:num w:numId="9" w16cid:durableId="2019579224">
    <w:abstractNumId w:val="22"/>
  </w:num>
  <w:num w:numId="10" w16cid:durableId="165941644">
    <w:abstractNumId w:val="19"/>
  </w:num>
  <w:num w:numId="11" w16cid:durableId="1980962615">
    <w:abstractNumId w:val="9"/>
  </w:num>
  <w:num w:numId="12" w16cid:durableId="682586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0258249">
    <w:abstractNumId w:val="10"/>
  </w:num>
  <w:num w:numId="14" w16cid:durableId="2041391985">
    <w:abstractNumId w:val="15"/>
  </w:num>
  <w:num w:numId="15" w16cid:durableId="38018294">
    <w:abstractNumId w:val="26"/>
  </w:num>
  <w:num w:numId="16" w16cid:durableId="1526941211">
    <w:abstractNumId w:val="5"/>
  </w:num>
  <w:num w:numId="17" w16cid:durableId="884101724">
    <w:abstractNumId w:val="23"/>
  </w:num>
  <w:num w:numId="18" w16cid:durableId="1244491836">
    <w:abstractNumId w:val="7"/>
  </w:num>
  <w:num w:numId="19" w16cid:durableId="594556395">
    <w:abstractNumId w:val="21"/>
  </w:num>
  <w:num w:numId="20" w16cid:durableId="581842608">
    <w:abstractNumId w:val="28"/>
  </w:num>
  <w:num w:numId="21" w16cid:durableId="454179271">
    <w:abstractNumId w:val="12"/>
  </w:num>
  <w:num w:numId="22" w16cid:durableId="1132870308">
    <w:abstractNumId w:val="24"/>
  </w:num>
  <w:num w:numId="23" w16cid:durableId="1630478992">
    <w:abstractNumId w:val="25"/>
  </w:num>
  <w:num w:numId="24" w16cid:durableId="521821161">
    <w:abstractNumId w:val="32"/>
  </w:num>
  <w:num w:numId="25" w16cid:durableId="1989825432">
    <w:abstractNumId w:val="8"/>
  </w:num>
  <w:num w:numId="26" w16cid:durableId="509682641">
    <w:abstractNumId w:val="2"/>
  </w:num>
  <w:num w:numId="27" w16cid:durableId="1570730956">
    <w:abstractNumId w:val="13"/>
  </w:num>
  <w:num w:numId="28" w16cid:durableId="533004653">
    <w:abstractNumId w:val="4"/>
  </w:num>
  <w:num w:numId="29" w16cid:durableId="904754200">
    <w:abstractNumId w:val="17"/>
  </w:num>
  <w:num w:numId="30" w16cid:durableId="396512462">
    <w:abstractNumId w:val="27"/>
  </w:num>
  <w:num w:numId="31" w16cid:durableId="1295867929">
    <w:abstractNumId w:val="1"/>
  </w:num>
  <w:num w:numId="32" w16cid:durableId="1102840330">
    <w:abstractNumId w:val="30"/>
  </w:num>
  <w:num w:numId="33" w16cid:durableId="554017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D5"/>
    <w:rsid w:val="00003176"/>
    <w:rsid w:val="0001051E"/>
    <w:rsid w:val="000137BD"/>
    <w:rsid w:val="00017502"/>
    <w:rsid w:val="00020393"/>
    <w:rsid w:val="0002301A"/>
    <w:rsid w:val="00037C13"/>
    <w:rsid w:val="00047D72"/>
    <w:rsid w:val="000506CF"/>
    <w:rsid w:val="00053F88"/>
    <w:rsid w:val="0005494C"/>
    <w:rsid w:val="00083DDA"/>
    <w:rsid w:val="000848A1"/>
    <w:rsid w:val="0008527A"/>
    <w:rsid w:val="00093DB6"/>
    <w:rsid w:val="00096BDB"/>
    <w:rsid w:val="00096F71"/>
    <w:rsid w:val="000B0BDD"/>
    <w:rsid w:val="000B4F43"/>
    <w:rsid w:val="000B7DE3"/>
    <w:rsid w:val="000C324C"/>
    <w:rsid w:val="000D4933"/>
    <w:rsid w:val="000E04C5"/>
    <w:rsid w:val="00101340"/>
    <w:rsid w:val="0010211F"/>
    <w:rsid w:val="00142FD7"/>
    <w:rsid w:val="00144642"/>
    <w:rsid w:val="001448B0"/>
    <w:rsid w:val="0016281A"/>
    <w:rsid w:val="00170AED"/>
    <w:rsid w:val="0018606E"/>
    <w:rsid w:val="001906C3"/>
    <w:rsid w:val="0019527E"/>
    <w:rsid w:val="001A4EC4"/>
    <w:rsid w:val="001C12EE"/>
    <w:rsid w:val="001D5F28"/>
    <w:rsid w:val="001E7D8F"/>
    <w:rsid w:val="00201C0B"/>
    <w:rsid w:val="002050A6"/>
    <w:rsid w:val="0020773F"/>
    <w:rsid w:val="0021436D"/>
    <w:rsid w:val="00215385"/>
    <w:rsid w:val="00216FFF"/>
    <w:rsid w:val="0022251A"/>
    <w:rsid w:val="00223721"/>
    <w:rsid w:val="00235028"/>
    <w:rsid w:val="00253C6F"/>
    <w:rsid w:val="002557EA"/>
    <w:rsid w:val="0025630C"/>
    <w:rsid w:val="0026426F"/>
    <w:rsid w:val="002650F9"/>
    <w:rsid w:val="00281E81"/>
    <w:rsid w:val="00293FE9"/>
    <w:rsid w:val="002A46FC"/>
    <w:rsid w:val="002A7ED7"/>
    <w:rsid w:val="002C5900"/>
    <w:rsid w:val="002D7846"/>
    <w:rsid w:val="002D7A76"/>
    <w:rsid w:val="002D7ABE"/>
    <w:rsid w:val="002F0B87"/>
    <w:rsid w:val="00304064"/>
    <w:rsid w:val="00315980"/>
    <w:rsid w:val="00321EDA"/>
    <w:rsid w:val="00323161"/>
    <w:rsid w:val="00323897"/>
    <w:rsid w:val="003270FF"/>
    <w:rsid w:val="003337B3"/>
    <w:rsid w:val="00346CA9"/>
    <w:rsid w:val="00347FEF"/>
    <w:rsid w:val="00356257"/>
    <w:rsid w:val="003567BD"/>
    <w:rsid w:val="00361BA8"/>
    <w:rsid w:val="003665B1"/>
    <w:rsid w:val="0037318B"/>
    <w:rsid w:val="003B53AA"/>
    <w:rsid w:val="003C3DD9"/>
    <w:rsid w:val="003D2D11"/>
    <w:rsid w:val="00417E8A"/>
    <w:rsid w:val="0042793D"/>
    <w:rsid w:val="004462D8"/>
    <w:rsid w:val="004466DE"/>
    <w:rsid w:val="00446975"/>
    <w:rsid w:val="0045415D"/>
    <w:rsid w:val="00462973"/>
    <w:rsid w:val="004630A7"/>
    <w:rsid w:val="00463AB4"/>
    <w:rsid w:val="00477160"/>
    <w:rsid w:val="00482E9B"/>
    <w:rsid w:val="004852BB"/>
    <w:rsid w:val="00486253"/>
    <w:rsid w:val="004924EF"/>
    <w:rsid w:val="00497F2B"/>
    <w:rsid w:val="004A0E9C"/>
    <w:rsid w:val="004B1A36"/>
    <w:rsid w:val="004C3418"/>
    <w:rsid w:val="004C6BB3"/>
    <w:rsid w:val="004D541E"/>
    <w:rsid w:val="004D5CCF"/>
    <w:rsid w:val="004E18E7"/>
    <w:rsid w:val="00503BD9"/>
    <w:rsid w:val="00505FBE"/>
    <w:rsid w:val="00555442"/>
    <w:rsid w:val="005607E4"/>
    <w:rsid w:val="00570570"/>
    <w:rsid w:val="00575309"/>
    <w:rsid w:val="00585724"/>
    <w:rsid w:val="00593E45"/>
    <w:rsid w:val="005B029C"/>
    <w:rsid w:val="005C4551"/>
    <w:rsid w:val="005E6040"/>
    <w:rsid w:val="00602D20"/>
    <w:rsid w:val="00603555"/>
    <w:rsid w:val="00603C1E"/>
    <w:rsid w:val="00603D22"/>
    <w:rsid w:val="00604049"/>
    <w:rsid w:val="00605D3F"/>
    <w:rsid w:val="00605EA2"/>
    <w:rsid w:val="00610C8E"/>
    <w:rsid w:val="0061340A"/>
    <w:rsid w:val="006211E1"/>
    <w:rsid w:val="006222C3"/>
    <w:rsid w:val="006502BE"/>
    <w:rsid w:val="006767D6"/>
    <w:rsid w:val="00683BB2"/>
    <w:rsid w:val="006A5881"/>
    <w:rsid w:val="006A66D9"/>
    <w:rsid w:val="006B340F"/>
    <w:rsid w:val="006B7C69"/>
    <w:rsid w:val="006C288C"/>
    <w:rsid w:val="006C69E9"/>
    <w:rsid w:val="006C78AE"/>
    <w:rsid w:val="006D537A"/>
    <w:rsid w:val="00705C82"/>
    <w:rsid w:val="0070764A"/>
    <w:rsid w:val="00707C28"/>
    <w:rsid w:val="007115FD"/>
    <w:rsid w:val="00715AF3"/>
    <w:rsid w:val="00715FEB"/>
    <w:rsid w:val="00720D47"/>
    <w:rsid w:val="00732FAD"/>
    <w:rsid w:val="00742DDC"/>
    <w:rsid w:val="007559C8"/>
    <w:rsid w:val="00766D0F"/>
    <w:rsid w:val="007727AF"/>
    <w:rsid w:val="00776E04"/>
    <w:rsid w:val="00783D80"/>
    <w:rsid w:val="00791B52"/>
    <w:rsid w:val="00795F05"/>
    <w:rsid w:val="007964A8"/>
    <w:rsid w:val="007A5246"/>
    <w:rsid w:val="007C6EDC"/>
    <w:rsid w:val="007D6242"/>
    <w:rsid w:val="007E14FD"/>
    <w:rsid w:val="007E2DC3"/>
    <w:rsid w:val="007E4C56"/>
    <w:rsid w:val="007E7B93"/>
    <w:rsid w:val="007F4FEE"/>
    <w:rsid w:val="00803B30"/>
    <w:rsid w:val="00820E72"/>
    <w:rsid w:val="0082766D"/>
    <w:rsid w:val="0084334A"/>
    <w:rsid w:val="00851B42"/>
    <w:rsid w:val="008604A8"/>
    <w:rsid w:val="0086551E"/>
    <w:rsid w:val="0089789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10EB6"/>
    <w:rsid w:val="00915A1F"/>
    <w:rsid w:val="00925ED7"/>
    <w:rsid w:val="00952301"/>
    <w:rsid w:val="009550CD"/>
    <w:rsid w:val="009565A4"/>
    <w:rsid w:val="00974F05"/>
    <w:rsid w:val="009757BA"/>
    <w:rsid w:val="00991C19"/>
    <w:rsid w:val="00993591"/>
    <w:rsid w:val="009A770A"/>
    <w:rsid w:val="009B0E47"/>
    <w:rsid w:val="009C1F6B"/>
    <w:rsid w:val="009D3625"/>
    <w:rsid w:val="009D6530"/>
    <w:rsid w:val="00A40BA2"/>
    <w:rsid w:val="00A449F6"/>
    <w:rsid w:val="00A53CE7"/>
    <w:rsid w:val="00A77778"/>
    <w:rsid w:val="00A86C73"/>
    <w:rsid w:val="00A92C1C"/>
    <w:rsid w:val="00AA5EA0"/>
    <w:rsid w:val="00AB5EA1"/>
    <w:rsid w:val="00AC39F7"/>
    <w:rsid w:val="00AD48F7"/>
    <w:rsid w:val="00AD6549"/>
    <w:rsid w:val="00AE0B67"/>
    <w:rsid w:val="00AE368F"/>
    <w:rsid w:val="00B01E6F"/>
    <w:rsid w:val="00B10CF4"/>
    <w:rsid w:val="00B10D2B"/>
    <w:rsid w:val="00B165D9"/>
    <w:rsid w:val="00B40CCC"/>
    <w:rsid w:val="00B41839"/>
    <w:rsid w:val="00B5263B"/>
    <w:rsid w:val="00B670D6"/>
    <w:rsid w:val="00B806BD"/>
    <w:rsid w:val="00B81881"/>
    <w:rsid w:val="00B81D75"/>
    <w:rsid w:val="00B843A9"/>
    <w:rsid w:val="00B904CD"/>
    <w:rsid w:val="00BA2E9F"/>
    <w:rsid w:val="00BA3587"/>
    <w:rsid w:val="00BC4F87"/>
    <w:rsid w:val="00BC4FA2"/>
    <w:rsid w:val="00BC540D"/>
    <w:rsid w:val="00BD7BF2"/>
    <w:rsid w:val="00BE0FCC"/>
    <w:rsid w:val="00BE3B00"/>
    <w:rsid w:val="00C02B90"/>
    <w:rsid w:val="00C05685"/>
    <w:rsid w:val="00C06291"/>
    <w:rsid w:val="00C1305C"/>
    <w:rsid w:val="00C14062"/>
    <w:rsid w:val="00C23E12"/>
    <w:rsid w:val="00C32664"/>
    <w:rsid w:val="00C36AA4"/>
    <w:rsid w:val="00C44362"/>
    <w:rsid w:val="00C473F2"/>
    <w:rsid w:val="00C5228E"/>
    <w:rsid w:val="00C57845"/>
    <w:rsid w:val="00C8228F"/>
    <w:rsid w:val="00C95A5D"/>
    <w:rsid w:val="00C974E5"/>
    <w:rsid w:val="00CA405C"/>
    <w:rsid w:val="00CA60C6"/>
    <w:rsid w:val="00CA7C18"/>
    <w:rsid w:val="00CB5A25"/>
    <w:rsid w:val="00CC5D83"/>
    <w:rsid w:val="00CE21AD"/>
    <w:rsid w:val="00CE2FD1"/>
    <w:rsid w:val="00CF6E6E"/>
    <w:rsid w:val="00D20296"/>
    <w:rsid w:val="00D22BBD"/>
    <w:rsid w:val="00D248C7"/>
    <w:rsid w:val="00D35562"/>
    <w:rsid w:val="00D40BDD"/>
    <w:rsid w:val="00D41379"/>
    <w:rsid w:val="00D60307"/>
    <w:rsid w:val="00D61C22"/>
    <w:rsid w:val="00D716C0"/>
    <w:rsid w:val="00D73C52"/>
    <w:rsid w:val="00D74FD4"/>
    <w:rsid w:val="00D92556"/>
    <w:rsid w:val="00D9782E"/>
    <w:rsid w:val="00DA11BF"/>
    <w:rsid w:val="00DA2A92"/>
    <w:rsid w:val="00DA5FD5"/>
    <w:rsid w:val="00DC17DB"/>
    <w:rsid w:val="00DC42E6"/>
    <w:rsid w:val="00DC50F5"/>
    <w:rsid w:val="00DE0C69"/>
    <w:rsid w:val="00DE35C1"/>
    <w:rsid w:val="00E0645A"/>
    <w:rsid w:val="00E149B8"/>
    <w:rsid w:val="00E3128F"/>
    <w:rsid w:val="00E324B3"/>
    <w:rsid w:val="00E4764F"/>
    <w:rsid w:val="00E47A44"/>
    <w:rsid w:val="00E54EAD"/>
    <w:rsid w:val="00E66B04"/>
    <w:rsid w:val="00E70E46"/>
    <w:rsid w:val="00E7241F"/>
    <w:rsid w:val="00E7311E"/>
    <w:rsid w:val="00E747BE"/>
    <w:rsid w:val="00E75509"/>
    <w:rsid w:val="00E92A86"/>
    <w:rsid w:val="00EA015F"/>
    <w:rsid w:val="00EA367F"/>
    <w:rsid w:val="00EB7944"/>
    <w:rsid w:val="00EC27BE"/>
    <w:rsid w:val="00ED64F5"/>
    <w:rsid w:val="00F14BEB"/>
    <w:rsid w:val="00F249C9"/>
    <w:rsid w:val="00F36DBC"/>
    <w:rsid w:val="00F52015"/>
    <w:rsid w:val="00F56A44"/>
    <w:rsid w:val="00F60E10"/>
    <w:rsid w:val="00F64EDF"/>
    <w:rsid w:val="00F675C9"/>
    <w:rsid w:val="00F728D2"/>
    <w:rsid w:val="00F77E07"/>
    <w:rsid w:val="00F819D0"/>
    <w:rsid w:val="00F84554"/>
    <w:rsid w:val="00F85980"/>
    <w:rsid w:val="00FA23D3"/>
    <w:rsid w:val="00FA602C"/>
    <w:rsid w:val="00FA77FD"/>
    <w:rsid w:val="00FB01C0"/>
    <w:rsid w:val="00FC19B1"/>
    <w:rsid w:val="00FE7B18"/>
    <w:rsid w:val="00FF0AB3"/>
    <w:rsid w:val="00FF1F24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chartTrackingRefBased/>
  <w15:docId w15:val="{35C82344-FEF5-48EB-81D3-7BD2435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8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554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">
    <w:name w:val="Normal (Web)"/>
    <w:basedOn w:val="a"/>
    <w:uiPriority w:val="99"/>
    <w:unhideWhenUsed/>
    <w:rsid w:val="00AD48F7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41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1460</TotalTime>
  <Pages>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209</cp:revision>
  <dcterms:created xsi:type="dcterms:W3CDTF">2024-11-26T09:50:00Z</dcterms:created>
  <dcterms:modified xsi:type="dcterms:W3CDTF">2025-12-06T09:22:00Z</dcterms:modified>
</cp:coreProperties>
</file>