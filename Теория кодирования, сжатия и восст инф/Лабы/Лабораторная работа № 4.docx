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03D66" w14:textId="77777777" w:rsidR="00791B52" w:rsidRPr="00020393" w:rsidRDefault="00791B52" w:rsidP="00020393">
      <w:pPr>
        <w:jc w:val="center"/>
        <w:rPr>
          <w:b/>
          <w:bCs/>
        </w:rPr>
      </w:pPr>
      <w:r w:rsidRPr="00020393">
        <w:rPr>
          <w:b/>
          <w:bCs/>
        </w:rPr>
        <w:t>МИНИСТЕРСТВО НАУКИ И ВЫСШЕГО ОБРАЗОВАНИЯ</w:t>
      </w:r>
      <w:r w:rsidRPr="00020393">
        <w:rPr>
          <w:b/>
          <w:bCs/>
          <w:spacing w:val="-67"/>
        </w:rPr>
        <w:t xml:space="preserve"> </w:t>
      </w:r>
      <w:r w:rsidRPr="00020393">
        <w:rPr>
          <w:b/>
          <w:bCs/>
        </w:rPr>
        <w:t>РОССИЙСКОЙ</w:t>
      </w:r>
      <w:r w:rsidRPr="00020393">
        <w:rPr>
          <w:b/>
          <w:bCs/>
          <w:spacing w:val="-2"/>
        </w:rPr>
        <w:t xml:space="preserve"> </w:t>
      </w:r>
      <w:r w:rsidRPr="00020393">
        <w:rPr>
          <w:b/>
          <w:bCs/>
        </w:rPr>
        <w:t>ФЕДЕРАЦИИ</w:t>
      </w:r>
    </w:p>
    <w:p w14:paraId="11203FFC" w14:textId="77777777" w:rsidR="00FF0AB3" w:rsidRDefault="00791B52" w:rsidP="00FF0AB3">
      <w:pPr>
        <w:ind w:firstLine="0"/>
        <w:jc w:val="center"/>
        <w:rPr>
          <w:b/>
          <w:bCs/>
          <w:szCs w:val="28"/>
        </w:rPr>
      </w:pPr>
      <w:r w:rsidRPr="0086551E">
        <w:rPr>
          <w:b/>
          <w:bCs/>
          <w:szCs w:val="28"/>
        </w:rPr>
        <w:t>ФЕДЕРАЛЬНОЕ</w:t>
      </w:r>
      <w:r w:rsidRPr="0086551E">
        <w:rPr>
          <w:b/>
          <w:bCs/>
          <w:spacing w:val="-3"/>
          <w:szCs w:val="28"/>
        </w:rPr>
        <w:t xml:space="preserve"> </w:t>
      </w:r>
      <w:r w:rsidRPr="0086551E">
        <w:rPr>
          <w:b/>
          <w:bCs/>
          <w:szCs w:val="28"/>
        </w:rPr>
        <w:t>ГОСУДАРСТВЕННОЕ</w:t>
      </w:r>
      <w:r w:rsidRPr="0086551E">
        <w:rPr>
          <w:b/>
          <w:bCs/>
          <w:spacing w:val="-3"/>
          <w:szCs w:val="28"/>
        </w:rPr>
        <w:t xml:space="preserve"> </w:t>
      </w:r>
      <w:r w:rsidRPr="0086551E">
        <w:rPr>
          <w:b/>
          <w:bCs/>
          <w:szCs w:val="28"/>
        </w:rPr>
        <w:t>БЮДЖЕТНОЕ</w:t>
      </w:r>
    </w:p>
    <w:p w14:paraId="1D43566E" w14:textId="77777777" w:rsidR="00791B52" w:rsidRPr="0086551E" w:rsidRDefault="00791B52" w:rsidP="00FF0AB3">
      <w:pPr>
        <w:ind w:firstLine="0"/>
        <w:jc w:val="center"/>
        <w:rPr>
          <w:b/>
          <w:bCs/>
          <w:szCs w:val="28"/>
        </w:rPr>
      </w:pPr>
      <w:r w:rsidRPr="0086551E">
        <w:rPr>
          <w:b/>
          <w:bCs/>
          <w:szCs w:val="28"/>
        </w:rPr>
        <w:t>ОБРАЗОВАТЕЛЬНОЕ</w:t>
      </w:r>
      <w:r w:rsidRPr="0086551E">
        <w:rPr>
          <w:b/>
          <w:bCs/>
          <w:spacing w:val="-2"/>
          <w:szCs w:val="28"/>
        </w:rPr>
        <w:t xml:space="preserve"> </w:t>
      </w:r>
      <w:r w:rsidRPr="0086551E">
        <w:rPr>
          <w:b/>
          <w:bCs/>
          <w:szCs w:val="28"/>
        </w:rPr>
        <w:t>УЧРЕЖДЕНИЕ</w:t>
      </w:r>
      <w:r w:rsidRPr="0086551E">
        <w:rPr>
          <w:b/>
          <w:bCs/>
          <w:spacing w:val="-2"/>
          <w:szCs w:val="28"/>
        </w:rPr>
        <w:t xml:space="preserve"> </w:t>
      </w:r>
      <w:r w:rsidRPr="0086551E">
        <w:rPr>
          <w:b/>
          <w:bCs/>
          <w:szCs w:val="28"/>
        </w:rPr>
        <w:t>ВЫСШЕГО</w:t>
      </w:r>
      <w:r w:rsidRPr="0086551E">
        <w:rPr>
          <w:b/>
          <w:bCs/>
          <w:spacing w:val="-2"/>
          <w:szCs w:val="28"/>
        </w:rPr>
        <w:t xml:space="preserve"> </w:t>
      </w:r>
      <w:r w:rsidRPr="0086551E">
        <w:rPr>
          <w:b/>
          <w:bCs/>
          <w:szCs w:val="28"/>
        </w:rPr>
        <w:t>ОБРАЗОВАНИЯ</w:t>
      </w:r>
    </w:p>
    <w:p w14:paraId="3B57700F" w14:textId="77777777" w:rsidR="00791B52" w:rsidRPr="00142FD7" w:rsidRDefault="00791B52" w:rsidP="00FF0AB3">
      <w:pPr>
        <w:ind w:firstLine="0"/>
        <w:jc w:val="center"/>
      </w:pPr>
      <w:r w:rsidRPr="00142FD7">
        <w:t>«ДОНСКОЙ ГОСУДАРСТВЕННЫЙ ТЕХНИЧЕСКИЙ УНИВЕРСИТЕТ» (ДГТУ)</w:t>
      </w:r>
    </w:p>
    <w:p w14:paraId="2472CED6" w14:textId="77777777" w:rsidR="00791B52" w:rsidRPr="0086551E" w:rsidRDefault="00791B52" w:rsidP="00791B52">
      <w:pPr>
        <w:pStyle w:val="a3"/>
        <w:spacing w:before="6"/>
        <w:ind w:left="0" w:right="566"/>
        <w:rPr>
          <w:b/>
        </w:rPr>
      </w:pPr>
    </w:p>
    <w:p w14:paraId="6375A3FC" w14:textId="77777777" w:rsidR="00791B52" w:rsidRPr="0086551E" w:rsidRDefault="00791B52" w:rsidP="00791B52">
      <w:pPr>
        <w:rPr>
          <w:szCs w:val="28"/>
        </w:rPr>
      </w:pPr>
      <w:r w:rsidRPr="0086551E">
        <w:rPr>
          <w:szCs w:val="28"/>
        </w:rPr>
        <w:t>Факультет</w:t>
      </w:r>
      <w:r w:rsidRPr="0086551E">
        <w:rPr>
          <w:spacing w:val="-1"/>
          <w:szCs w:val="28"/>
        </w:rPr>
        <w:t xml:space="preserve"> </w:t>
      </w:r>
      <w:r w:rsidRPr="0086551E">
        <w:rPr>
          <w:szCs w:val="28"/>
        </w:rPr>
        <w:t>«Информатика</w:t>
      </w:r>
      <w:r w:rsidRPr="0086551E">
        <w:rPr>
          <w:spacing w:val="-5"/>
          <w:szCs w:val="28"/>
        </w:rPr>
        <w:t xml:space="preserve"> </w:t>
      </w:r>
      <w:r w:rsidRPr="0086551E">
        <w:rPr>
          <w:szCs w:val="28"/>
        </w:rPr>
        <w:t>и</w:t>
      </w:r>
      <w:r w:rsidRPr="0086551E">
        <w:rPr>
          <w:spacing w:val="-2"/>
          <w:szCs w:val="28"/>
        </w:rPr>
        <w:t xml:space="preserve"> </w:t>
      </w:r>
      <w:r w:rsidRPr="0086551E">
        <w:rPr>
          <w:szCs w:val="28"/>
        </w:rPr>
        <w:t>вычислительная</w:t>
      </w:r>
      <w:r w:rsidRPr="0086551E">
        <w:rPr>
          <w:spacing w:val="-1"/>
          <w:szCs w:val="28"/>
        </w:rPr>
        <w:t xml:space="preserve"> </w:t>
      </w:r>
      <w:r w:rsidRPr="0086551E">
        <w:rPr>
          <w:szCs w:val="28"/>
        </w:rPr>
        <w:t>техника»</w:t>
      </w:r>
    </w:p>
    <w:p w14:paraId="3320D5E3" w14:textId="77777777" w:rsidR="00791B52" w:rsidRPr="0086551E" w:rsidRDefault="00791B52" w:rsidP="00791B52">
      <w:pPr>
        <w:rPr>
          <w:szCs w:val="28"/>
        </w:rPr>
      </w:pPr>
      <w:r w:rsidRPr="0086551E">
        <w:rPr>
          <w:szCs w:val="28"/>
        </w:rPr>
        <w:t>Кафедра</w:t>
      </w:r>
      <w:r w:rsidRPr="0086551E">
        <w:rPr>
          <w:spacing w:val="-4"/>
          <w:szCs w:val="28"/>
        </w:rPr>
        <w:t xml:space="preserve"> </w:t>
      </w:r>
      <w:r w:rsidRPr="0086551E">
        <w:rPr>
          <w:szCs w:val="28"/>
        </w:rPr>
        <w:t>«Кибербезопасность</w:t>
      </w:r>
      <w:r w:rsidRPr="0086551E">
        <w:rPr>
          <w:spacing w:val="-5"/>
          <w:szCs w:val="28"/>
        </w:rPr>
        <w:t xml:space="preserve"> </w:t>
      </w:r>
      <w:r w:rsidRPr="0086551E">
        <w:rPr>
          <w:szCs w:val="28"/>
        </w:rPr>
        <w:t>информационных</w:t>
      </w:r>
      <w:r w:rsidRPr="0086551E">
        <w:rPr>
          <w:spacing w:val="-2"/>
          <w:szCs w:val="28"/>
        </w:rPr>
        <w:t xml:space="preserve"> </w:t>
      </w:r>
      <w:r w:rsidRPr="0086551E">
        <w:rPr>
          <w:szCs w:val="28"/>
        </w:rPr>
        <w:t>систем»</w:t>
      </w:r>
    </w:p>
    <w:p w14:paraId="0DBA290E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39C5AB6B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6F4DFD96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1E065BE8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750082DC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2FA918E0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052C1309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06E2E297" w14:textId="77777777" w:rsidR="00791B52" w:rsidRPr="0086551E" w:rsidRDefault="00791B52" w:rsidP="00791B52">
      <w:pPr>
        <w:pStyle w:val="a3"/>
        <w:spacing w:before="4"/>
        <w:ind w:left="0" w:right="566"/>
        <w:rPr>
          <w:sz w:val="32"/>
          <w:szCs w:val="32"/>
        </w:rPr>
      </w:pPr>
    </w:p>
    <w:p w14:paraId="491B75AD" w14:textId="32D7FB63" w:rsidR="00791B52" w:rsidRPr="0086551E" w:rsidRDefault="00791B52" w:rsidP="004E18E7">
      <w:pPr>
        <w:ind w:firstLine="0"/>
        <w:jc w:val="center"/>
        <w:rPr>
          <w:bCs/>
          <w:sz w:val="32"/>
          <w:szCs w:val="32"/>
          <w:u w:val="single"/>
        </w:rPr>
      </w:pPr>
      <w:r w:rsidRPr="0086551E">
        <w:rPr>
          <w:b/>
          <w:bCs/>
          <w:sz w:val="32"/>
          <w:szCs w:val="32"/>
        </w:rPr>
        <w:t>Лабораторная</w:t>
      </w:r>
      <w:r w:rsidRPr="0086551E">
        <w:rPr>
          <w:b/>
          <w:bCs/>
          <w:spacing w:val="-5"/>
          <w:sz w:val="32"/>
          <w:szCs w:val="32"/>
        </w:rPr>
        <w:t xml:space="preserve"> </w:t>
      </w:r>
      <w:r w:rsidRPr="0086551E">
        <w:rPr>
          <w:b/>
          <w:bCs/>
          <w:sz w:val="32"/>
          <w:szCs w:val="32"/>
        </w:rPr>
        <w:t>работа</w:t>
      </w:r>
      <w:r w:rsidRPr="0086551E">
        <w:rPr>
          <w:b/>
          <w:bCs/>
          <w:spacing w:val="-6"/>
          <w:sz w:val="32"/>
          <w:szCs w:val="32"/>
        </w:rPr>
        <w:t xml:space="preserve"> </w:t>
      </w:r>
      <w:r w:rsidRPr="0086551E">
        <w:rPr>
          <w:b/>
          <w:bCs/>
          <w:sz w:val="32"/>
          <w:szCs w:val="32"/>
        </w:rPr>
        <w:t>№</w:t>
      </w:r>
      <w:r w:rsidR="00705C82">
        <w:rPr>
          <w:b/>
          <w:bCs/>
          <w:sz w:val="32"/>
          <w:szCs w:val="32"/>
        </w:rPr>
        <w:t xml:space="preserve"> </w:t>
      </w:r>
      <w:r w:rsidR="004F01C0">
        <w:rPr>
          <w:b/>
          <w:bCs/>
          <w:sz w:val="32"/>
          <w:szCs w:val="32"/>
        </w:rPr>
        <w:t>4</w:t>
      </w:r>
      <w:r w:rsidRPr="0086551E">
        <w:rPr>
          <w:bCs/>
          <w:spacing w:val="2"/>
          <w:sz w:val="32"/>
          <w:szCs w:val="32"/>
          <w:u w:val="single"/>
        </w:rPr>
        <w:t xml:space="preserve"> </w:t>
      </w:r>
      <w:r w:rsidRPr="0086551E">
        <w:rPr>
          <w:b/>
          <w:bCs/>
          <w:spacing w:val="2"/>
          <w:sz w:val="32"/>
          <w:szCs w:val="32"/>
          <w:u w:val="single"/>
        </w:rPr>
        <w:t xml:space="preserve"> </w:t>
      </w:r>
    </w:p>
    <w:p w14:paraId="3D7E37E1" w14:textId="0419874A" w:rsidR="00791B52" w:rsidRPr="0086551E" w:rsidRDefault="00791B52" w:rsidP="004E18E7">
      <w:pPr>
        <w:pStyle w:val="a3"/>
        <w:tabs>
          <w:tab w:val="left" w:pos="2175"/>
          <w:tab w:val="left" w:pos="3846"/>
          <w:tab w:val="left" w:pos="5080"/>
          <w:tab w:val="left" w:pos="6837"/>
          <w:tab w:val="left" w:pos="8225"/>
        </w:tabs>
        <w:ind w:right="306" w:firstLine="0"/>
        <w:jc w:val="center"/>
        <w:rPr>
          <w:sz w:val="32"/>
          <w:szCs w:val="32"/>
        </w:rPr>
      </w:pPr>
      <w:r w:rsidRPr="0086551E">
        <w:rPr>
          <w:sz w:val="32"/>
          <w:szCs w:val="32"/>
        </w:rPr>
        <w:t>на тему</w:t>
      </w:r>
      <w:r w:rsidRPr="0086551E">
        <w:rPr>
          <w:spacing w:val="-4"/>
          <w:sz w:val="32"/>
          <w:szCs w:val="32"/>
        </w:rPr>
        <w:t xml:space="preserve"> </w:t>
      </w:r>
      <w:r w:rsidRPr="0086551E">
        <w:rPr>
          <w:sz w:val="32"/>
          <w:szCs w:val="32"/>
        </w:rPr>
        <w:t>«</w:t>
      </w:r>
      <w:r w:rsidR="004F01C0" w:rsidRPr="004F01C0">
        <w:rPr>
          <w:sz w:val="32"/>
          <w:szCs w:val="32"/>
        </w:rPr>
        <w:t>Определение пропускной способности дискретного канала связи с помехами</w:t>
      </w:r>
      <w:r w:rsidRPr="0086551E">
        <w:rPr>
          <w:sz w:val="32"/>
          <w:szCs w:val="32"/>
        </w:rPr>
        <w:t>»</w:t>
      </w:r>
    </w:p>
    <w:p w14:paraId="2E3277E6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612E7F21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4FD00741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7AB32286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45406DAF" w14:textId="77777777" w:rsidR="00791B52" w:rsidRDefault="00791B52" w:rsidP="00791B52">
      <w:pPr>
        <w:pStyle w:val="a3"/>
        <w:ind w:left="0" w:right="566"/>
        <w:rPr>
          <w:sz w:val="30"/>
        </w:rPr>
      </w:pPr>
    </w:p>
    <w:tbl>
      <w:tblPr>
        <w:tblStyle w:val="a5"/>
        <w:tblW w:w="0" w:type="auto"/>
        <w:jc w:val="righ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</w:tblGrid>
      <w:tr w:rsidR="00791B52" w:rsidRPr="0086551E" w14:paraId="0782B7F1" w14:textId="77777777" w:rsidTr="00791B52">
        <w:trPr>
          <w:trHeight w:val="432"/>
          <w:jc w:val="right"/>
        </w:trPr>
        <w:tc>
          <w:tcPr>
            <w:tcW w:w="5103" w:type="dxa"/>
            <w:hideMark/>
          </w:tcPr>
          <w:p w14:paraId="53BCA7EB" w14:textId="77777777" w:rsidR="00791B52" w:rsidRPr="0086551E" w:rsidRDefault="00791B52">
            <w:pPr>
              <w:ind w:firstLine="0"/>
              <w:rPr>
                <w:szCs w:val="24"/>
              </w:rPr>
            </w:pPr>
            <w:r w:rsidRPr="0086551E">
              <w:rPr>
                <w:szCs w:val="24"/>
              </w:rPr>
              <w:t>Выполнил: студент группы ВКБ41</w:t>
            </w:r>
          </w:p>
        </w:tc>
      </w:tr>
      <w:tr w:rsidR="00791B52" w:rsidRPr="0086551E" w14:paraId="2D0A9D82" w14:textId="77777777" w:rsidTr="00791B52">
        <w:trPr>
          <w:trHeight w:val="170"/>
          <w:jc w:val="right"/>
        </w:trPr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CD75CA9" w14:textId="77777777" w:rsidR="00791B52" w:rsidRPr="0086551E" w:rsidRDefault="00791B52">
            <w:pPr>
              <w:ind w:firstLine="0"/>
              <w:jc w:val="center"/>
              <w:rPr>
                <w:szCs w:val="24"/>
              </w:rPr>
            </w:pPr>
            <w:r w:rsidRPr="0086551E">
              <w:rPr>
                <w:szCs w:val="24"/>
              </w:rPr>
              <w:t>Якушевский Сергей Сергеевич</w:t>
            </w:r>
          </w:p>
        </w:tc>
      </w:tr>
      <w:tr w:rsidR="00791B52" w:rsidRPr="0086551E" w14:paraId="13B9BCC1" w14:textId="77777777" w:rsidTr="00791B52">
        <w:trPr>
          <w:trHeight w:val="422"/>
          <w:jc w:val="right"/>
        </w:trPr>
        <w:tc>
          <w:tcPr>
            <w:tcW w:w="5103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B493D1A" w14:textId="77777777" w:rsidR="00791B52" w:rsidRPr="0086551E" w:rsidRDefault="00791B52">
            <w:pPr>
              <w:rPr>
                <w:szCs w:val="24"/>
              </w:rPr>
            </w:pPr>
            <w:r w:rsidRPr="0086551E">
              <w:rPr>
                <w:szCs w:val="24"/>
              </w:rPr>
              <w:t>(Фамилия, имя, отчество)</w:t>
            </w:r>
          </w:p>
        </w:tc>
      </w:tr>
      <w:tr w:rsidR="00791B52" w:rsidRPr="0086551E" w14:paraId="08F280B8" w14:textId="77777777" w:rsidTr="00791B52">
        <w:trPr>
          <w:trHeight w:val="440"/>
          <w:jc w:val="right"/>
        </w:trPr>
        <w:tc>
          <w:tcPr>
            <w:tcW w:w="5103" w:type="dxa"/>
            <w:hideMark/>
          </w:tcPr>
          <w:p w14:paraId="578AF554" w14:textId="77777777" w:rsidR="00791B52" w:rsidRPr="0086551E" w:rsidRDefault="00791B52">
            <w:pPr>
              <w:ind w:firstLine="0"/>
              <w:rPr>
                <w:szCs w:val="24"/>
              </w:rPr>
            </w:pPr>
            <w:r w:rsidRPr="0086551E">
              <w:rPr>
                <w:szCs w:val="24"/>
              </w:rPr>
              <w:t xml:space="preserve">Проверил: </w:t>
            </w:r>
          </w:p>
        </w:tc>
      </w:tr>
      <w:tr w:rsidR="00791B52" w:rsidRPr="0086551E" w14:paraId="022787EA" w14:textId="77777777" w:rsidTr="00791B52">
        <w:trPr>
          <w:trHeight w:val="398"/>
          <w:jc w:val="right"/>
        </w:trPr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A40C738" w14:textId="06DE7A44" w:rsidR="00791B52" w:rsidRPr="00CA7C18" w:rsidRDefault="004F01C0" w:rsidP="004E18E7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Егорова Римма Викторовна</w:t>
            </w:r>
          </w:p>
        </w:tc>
      </w:tr>
      <w:tr w:rsidR="00791B52" w:rsidRPr="0086551E" w14:paraId="298AEDA4" w14:textId="77777777" w:rsidTr="00791B52">
        <w:trPr>
          <w:trHeight w:val="336"/>
          <w:jc w:val="right"/>
        </w:trPr>
        <w:tc>
          <w:tcPr>
            <w:tcW w:w="5103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195C3F2" w14:textId="77777777" w:rsidR="00791B52" w:rsidRPr="0086551E" w:rsidRDefault="00791B52">
            <w:pPr>
              <w:rPr>
                <w:szCs w:val="24"/>
              </w:rPr>
            </w:pPr>
            <w:r w:rsidRPr="0086551E">
              <w:rPr>
                <w:szCs w:val="24"/>
              </w:rPr>
              <w:t>(Фамилия, имя, отчество)</w:t>
            </w:r>
          </w:p>
        </w:tc>
      </w:tr>
    </w:tbl>
    <w:p w14:paraId="51CB6513" w14:textId="77777777" w:rsidR="00791B52" w:rsidRDefault="00791B52" w:rsidP="00791B52"/>
    <w:p w14:paraId="014D048B" w14:textId="4A4C5C9A" w:rsidR="00B81D75" w:rsidRDefault="00791B52" w:rsidP="004E4DFF">
      <w:pPr>
        <w:widowControl/>
        <w:autoSpaceDE/>
        <w:spacing w:after="160" w:line="256" w:lineRule="auto"/>
        <w:ind w:firstLine="0"/>
        <w:jc w:val="left"/>
      </w:pPr>
      <w:r>
        <w:br w:type="page"/>
      </w:r>
    </w:p>
    <w:p w14:paraId="6242B2A4" w14:textId="77777777" w:rsidR="008C1A57" w:rsidRPr="00A10947" w:rsidRDefault="008C1A57" w:rsidP="008C1A57">
      <w:pPr>
        <w:pStyle w:val="1"/>
        <w:rPr>
          <w:b/>
          <w:bCs w:val="0"/>
        </w:rPr>
      </w:pPr>
      <w:bookmarkStart w:id="0" w:name="_Toc182850343"/>
      <w:r w:rsidRPr="00A10947">
        <w:rPr>
          <w:b/>
          <w:bCs w:val="0"/>
        </w:rPr>
        <w:lastRenderedPageBreak/>
        <w:t>Цель</w:t>
      </w:r>
      <w:bookmarkEnd w:id="0"/>
    </w:p>
    <w:p w14:paraId="33CC244E" w14:textId="762F8B51" w:rsidR="00EB7944" w:rsidRPr="005B5604" w:rsidRDefault="006B749A" w:rsidP="00EB7944">
      <w:pPr>
        <w:rPr>
          <w:szCs w:val="28"/>
        </w:rPr>
      </w:pPr>
      <w:r>
        <w:rPr>
          <w:szCs w:val="28"/>
        </w:rPr>
        <w:t>П</w:t>
      </w:r>
      <w:r w:rsidRPr="00DD054D">
        <w:rPr>
          <w:szCs w:val="28"/>
        </w:rPr>
        <w:t>риобрести умение рассчитывать пропускную способность дискретного симметричного канала связи при наличии помех.</w:t>
      </w:r>
    </w:p>
    <w:p w14:paraId="1534B5CA" w14:textId="77777777" w:rsidR="00A10947" w:rsidRPr="005B5604" w:rsidRDefault="00A10947" w:rsidP="00EB7944"/>
    <w:p w14:paraId="39999F4D" w14:textId="679EDBD6" w:rsidR="00B843A9" w:rsidRPr="00A10947" w:rsidRDefault="00311C24" w:rsidP="00311C24">
      <w:pPr>
        <w:pStyle w:val="1"/>
        <w:rPr>
          <w:b/>
          <w:bCs w:val="0"/>
        </w:rPr>
      </w:pPr>
      <w:bookmarkStart w:id="1" w:name="_Toc182850344"/>
      <w:r w:rsidRPr="00A10947">
        <w:rPr>
          <w:b/>
          <w:bCs w:val="0"/>
        </w:rPr>
        <w:t>Задание</w:t>
      </w:r>
      <w:bookmarkEnd w:id="1"/>
    </w:p>
    <w:p w14:paraId="32D3266B" w14:textId="77777777" w:rsidR="00311C24" w:rsidRDefault="00311C24" w:rsidP="00311C24">
      <w:pPr>
        <w:rPr>
          <w:szCs w:val="28"/>
        </w:rPr>
      </w:pPr>
      <w:r w:rsidRPr="00621440">
        <w:rPr>
          <w:szCs w:val="28"/>
        </w:rPr>
        <w:t xml:space="preserve">1) Изучить методические указания к лабораторной работе. </w:t>
      </w:r>
    </w:p>
    <w:p w14:paraId="69759E6D" w14:textId="77777777" w:rsidR="00311C24" w:rsidRDefault="00311C24" w:rsidP="00311C24">
      <w:pPr>
        <w:rPr>
          <w:szCs w:val="28"/>
        </w:rPr>
      </w:pPr>
      <w:r w:rsidRPr="00621440">
        <w:rPr>
          <w:szCs w:val="28"/>
        </w:rPr>
        <w:t xml:space="preserve">2) Пройти собеседование с преподавателем и получить задание для выполнения работы. </w:t>
      </w:r>
    </w:p>
    <w:p w14:paraId="604BA758" w14:textId="77777777" w:rsidR="00311C24" w:rsidRDefault="00311C24" w:rsidP="00311C24">
      <w:pPr>
        <w:rPr>
          <w:szCs w:val="28"/>
        </w:rPr>
      </w:pPr>
      <w:r w:rsidRPr="00621440">
        <w:rPr>
          <w:szCs w:val="28"/>
        </w:rPr>
        <w:t xml:space="preserve">3) Определить значения совместных вероятностей и построить матрицу совместных вероятностей для объединенной системы. </w:t>
      </w:r>
    </w:p>
    <w:p w14:paraId="515FBC73" w14:textId="77777777" w:rsidR="00311C24" w:rsidRDefault="00311C24" w:rsidP="00311C24">
      <w:pPr>
        <w:rPr>
          <w:szCs w:val="28"/>
        </w:rPr>
      </w:pPr>
      <w:r w:rsidRPr="00621440">
        <w:rPr>
          <w:szCs w:val="28"/>
        </w:rPr>
        <w:t xml:space="preserve">4) Определить условные вероятности вида p(a\b) и построить соответствующую матрицу условных вероятностей. </w:t>
      </w:r>
    </w:p>
    <w:p w14:paraId="60CD6DAE" w14:textId="77777777" w:rsidR="00311C24" w:rsidRDefault="00311C24" w:rsidP="00311C24">
      <w:pPr>
        <w:rPr>
          <w:szCs w:val="28"/>
        </w:rPr>
      </w:pPr>
      <w:r w:rsidRPr="00621440">
        <w:rPr>
          <w:szCs w:val="28"/>
        </w:rPr>
        <w:t xml:space="preserve">5) Найти безусловные энтропии источника и получателя сообщений, а также условные энтропии. </w:t>
      </w:r>
    </w:p>
    <w:p w14:paraId="43F58740" w14:textId="77777777" w:rsidR="00311C24" w:rsidRDefault="00311C24" w:rsidP="00311C24">
      <w:pPr>
        <w:rPr>
          <w:szCs w:val="28"/>
        </w:rPr>
      </w:pPr>
      <w:r w:rsidRPr="00621440">
        <w:rPr>
          <w:szCs w:val="28"/>
        </w:rPr>
        <w:t xml:space="preserve">6) Определить пропускную способность дискретного канала связи. </w:t>
      </w:r>
    </w:p>
    <w:p w14:paraId="2FD8FF9E" w14:textId="3D527053" w:rsidR="00311C24" w:rsidRPr="005B5604" w:rsidRDefault="00311C24" w:rsidP="00311C24">
      <w:pPr>
        <w:rPr>
          <w:szCs w:val="28"/>
        </w:rPr>
      </w:pPr>
      <w:r w:rsidRPr="00621440">
        <w:rPr>
          <w:szCs w:val="28"/>
        </w:rPr>
        <w:t>7) Оформить и защитить отчет по выполнению лабораторной работы.</w:t>
      </w:r>
    </w:p>
    <w:p w14:paraId="5878EB3C" w14:textId="77777777" w:rsidR="00A10947" w:rsidRPr="005B5604" w:rsidRDefault="00A10947" w:rsidP="00311C24"/>
    <w:p w14:paraId="733DAF76" w14:textId="5DA0782C" w:rsidR="00BE11B9" w:rsidRPr="00A10947" w:rsidRDefault="00CB5B82" w:rsidP="00CB5B82">
      <w:pPr>
        <w:widowControl/>
        <w:autoSpaceDE/>
        <w:autoSpaceDN/>
        <w:spacing w:after="160" w:line="259" w:lineRule="auto"/>
        <w:ind w:firstLine="0"/>
        <w:jc w:val="center"/>
        <w:rPr>
          <w:b/>
          <w:bCs/>
        </w:rPr>
      </w:pPr>
      <w:r w:rsidRPr="00A10947">
        <w:rPr>
          <w:b/>
          <w:bCs/>
        </w:rPr>
        <w:t xml:space="preserve">Вариант </w:t>
      </w:r>
      <w:r w:rsidR="00A10947" w:rsidRPr="00A10947">
        <w:rPr>
          <w:b/>
          <w:bCs/>
        </w:rPr>
        <w:t>7</w:t>
      </w:r>
    </w:p>
    <w:p w14:paraId="473E84C4" w14:textId="4134A6FE" w:rsidR="00004C18" w:rsidRDefault="00004C18" w:rsidP="00004C18">
      <w:pPr>
        <w:pStyle w:val="ad"/>
        <w:keepNext/>
      </w:pPr>
      <w:bookmarkStart w:id="2" w:name="_Ref182840961"/>
      <w:r>
        <w:t xml:space="preserve">Таблица </w:t>
      </w:r>
      <w:fldSimple w:instr=" SEQ Таблица \* ARABIC ">
        <w:r>
          <w:rPr>
            <w:noProof/>
          </w:rPr>
          <w:t>1</w:t>
        </w:r>
      </w:fldSimple>
      <w:bookmarkEnd w:id="2"/>
      <w:r>
        <w:t xml:space="preserve"> -</w:t>
      </w:r>
      <w:r w:rsidRPr="00004C18">
        <w:t xml:space="preserve"> </w:t>
      </w:r>
      <w:r>
        <w:t>Вероятности появления символов в сообщениях на выходе источника</w:t>
      </w:r>
    </w:p>
    <w:tbl>
      <w:tblPr>
        <w:tblStyle w:val="a5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706"/>
        <w:gridCol w:w="706"/>
        <w:gridCol w:w="706"/>
        <w:gridCol w:w="706"/>
      </w:tblGrid>
      <w:tr w:rsidR="003F76F0" w14:paraId="4AEEA4F8" w14:textId="77777777" w:rsidTr="00216F74">
        <w:trPr>
          <w:jc w:val="center"/>
        </w:trPr>
        <w:tc>
          <w:tcPr>
            <w:tcW w:w="0" w:type="auto"/>
            <w:gridSpan w:val="4"/>
          </w:tcPr>
          <w:p w14:paraId="47978D0D" w14:textId="6D028765" w:rsidR="003F76F0" w:rsidRDefault="003F76F0" w:rsidP="00F53C8F">
            <w:pPr>
              <w:ind w:firstLine="0"/>
              <w:jc w:val="center"/>
            </w:pPr>
            <w:r>
              <w:t>Символы алфавита</w:t>
            </w:r>
          </w:p>
        </w:tc>
      </w:tr>
      <w:tr w:rsidR="003F76F0" w14:paraId="254F45D7" w14:textId="77777777" w:rsidTr="00216F74">
        <w:trPr>
          <w:jc w:val="center"/>
        </w:trPr>
        <w:tc>
          <w:tcPr>
            <w:tcW w:w="0" w:type="auto"/>
          </w:tcPr>
          <w:p w14:paraId="403BA532" w14:textId="017006FA" w:rsidR="003F76F0" w:rsidRPr="000A2B5B" w:rsidRDefault="00000000" w:rsidP="000A2B5B">
            <w:pPr>
              <w:ind w:firstLine="0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4B3D469B" w14:textId="7D86E5AC" w:rsidR="003F76F0" w:rsidRDefault="00000000" w:rsidP="00BE11B9">
            <w:pPr>
              <w:ind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08CA812D" w14:textId="1197ECA1" w:rsidR="003F76F0" w:rsidRDefault="00000000" w:rsidP="00BE11B9">
            <w:pPr>
              <w:ind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5BCA5F28" w14:textId="11FCAC92" w:rsidR="003F76F0" w:rsidRDefault="00000000" w:rsidP="00BE11B9">
            <w:pPr>
              <w:ind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4</m:t>
                    </m:r>
                  </m:sub>
                </m:sSub>
              </m:oMath>
            </m:oMathPara>
          </w:p>
        </w:tc>
      </w:tr>
      <w:tr w:rsidR="003F76F0" w14:paraId="63A2E059" w14:textId="77777777" w:rsidTr="00216F74">
        <w:trPr>
          <w:jc w:val="center"/>
        </w:trPr>
        <w:tc>
          <w:tcPr>
            <w:tcW w:w="0" w:type="auto"/>
          </w:tcPr>
          <w:p w14:paraId="35658CD7" w14:textId="002DCB05" w:rsidR="003F76F0" w:rsidRPr="003F76F0" w:rsidRDefault="003F76F0" w:rsidP="00BE11B9">
            <w:pPr>
              <w:ind w:firstLine="0"/>
            </w:pPr>
            <w:r>
              <w:t>0,</w:t>
            </w:r>
            <w:r w:rsidR="00A10947">
              <w:t>10</w:t>
            </w:r>
          </w:p>
        </w:tc>
        <w:tc>
          <w:tcPr>
            <w:tcW w:w="0" w:type="auto"/>
          </w:tcPr>
          <w:p w14:paraId="13D8E555" w14:textId="1F6CC324" w:rsidR="003F76F0" w:rsidRPr="003F76F0" w:rsidRDefault="003F76F0" w:rsidP="00BE11B9">
            <w:pPr>
              <w:ind w:firstLine="0"/>
            </w:pPr>
            <w:r>
              <w:t>0,</w:t>
            </w:r>
            <w:r w:rsidR="00A10947">
              <w:t>40</w:t>
            </w:r>
          </w:p>
        </w:tc>
        <w:tc>
          <w:tcPr>
            <w:tcW w:w="0" w:type="auto"/>
          </w:tcPr>
          <w:p w14:paraId="02E29D76" w14:textId="166FE2F3" w:rsidR="003F76F0" w:rsidRDefault="003F76F0" w:rsidP="00BE11B9">
            <w:pPr>
              <w:ind w:firstLine="0"/>
            </w:pPr>
            <w:r>
              <w:t>0,3</w:t>
            </w:r>
            <w:r w:rsidR="00A10947">
              <w:t>1</w:t>
            </w:r>
          </w:p>
        </w:tc>
        <w:tc>
          <w:tcPr>
            <w:tcW w:w="0" w:type="auto"/>
          </w:tcPr>
          <w:p w14:paraId="4ABF7874" w14:textId="117AD4BC" w:rsidR="003F76F0" w:rsidRDefault="003F76F0" w:rsidP="00BE11B9">
            <w:pPr>
              <w:ind w:firstLine="0"/>
            </w:pPr>
            <w:r>
              <w:t>0,</w:t>
            </w:r>
            <w:r w:rsidR="00A10947">
              <w:t>19</w:t>
            </w:r>
          </w:p>
        </w:tc>
      </w:tr>
    </w:tbl>
    <w:p w14:paraId="3B166160" w14:textId="28ACFA56" w:rsidR="009653A4" w:rsidRDefault="009653A4" w:rsidP="00107AC6">
      <w:pPr>
        <w:ind w:firstLine="0"/>
      </w:pPr>
    </w:p>
    <w:p w14:paraId="0D7062C4" w14:textId="77777777" w:rsidR="00004C18" w:rsidRDefault="00004C18" w:rsidP="00107AC6">
      <w:pPr>
        <w:ind w:firstLine="0"/>
      </w:pPr>
    </w:p>
    <w:p w14:paraId="2576C817" w14:textId="403C7A13" w:rsidR="00004C18" w:rsidRDefault="00004C18" w:rsidP="00004C18">
      <w:pPr>
        <w:pStyle w:val="ad"/>
        <w:keepNext/>
      </w:pPr>
      <w:bookmarkStart w:id="3" w:name="_Ref182841011"/>
      <w:r>
        <w:t xml:space="preserve">Таблица </w:t>
      </w:r>
      <w:fldSimple w:instr=" SEQ Таблица \* ARABIC ">
        <w:r>
          <w:rPr>
            <w:noProof/>
          </w:rPr>
          <w:t>2</w:t>
        </w:r>
      </w:fldSimple>
      <w:bookmarkEnd w:id="3"/>
      <w:r>
        <w:t xml:space="preserve"> - матрица переходных вероятностей </w:t>
      </w:r>
      <m:oMath>
        <m:r>
          <m:rPr>
            <m:sty m:val="p"/>
          </m:rPr>
          <w:rPr>
            <w:rFonts w:ascii="Cambria Math" w:hAnsi="Cambria Math"/>
          </w:rPr>
          <m:t>P(</m:t>
        </m:r>
        <m:r>
          <m:rPr>
            <m:sty m:val="p"/>
          </m:rPr>
          <w:rPr>
            <w:rFonts w:ascii="Cambria Math" w:hAnsi="Cambria Math"/>
            <w:lang w:val="en-US"/>
          </w:rPr>
          <m:t>b</m:t>
        </m:r>
        <m:r>
          <m:rPr>
            <m:sty m:val="p"/>
          </m:rPr>
          <w:rPr>
            <w:rFonts w:ascii="Cambria Math" w:hAnsi="Cambria Math"/>
          </w:rPr>
          <m:t>|a)</m:t>
        </m:r>
      </m:oMath>
    </w:p>
    <w:tbl>
      <w:tblPr>
        <w:tblStyle w:val="a5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655"/>
        <w:gridCol w:w="706"/>
        <w:gridCol w:w="706"/>
        <w:gridCol w:w="706"/>
        <w:gridCol w:w="706"/>
      </w:tblGrid>
      <w:tr w:rsidR="00626273" w14:paraId="05B3643E" w14:textId="77777777" w:rsidTr="00BE022F">
        <w:trPr>
          <w:jc w:val="center"/>
        </w:trPr>
        <w:tc>
          <w:tcPr>
            <w:tcW w:w="0" w:type="auto"/>
            <w:vMerge w:val="restart"/>
          </w:tcPr>
          <w:p w14:paraId="4F104004" w14:textId="77777777" w:rsidR="00216F74" w:rsidRDefault="00626273" w:rsidP="00107AC6">
            <w:pPr>
              <w:ind w:left="-110" w:firstLine="0"/>
              <w:jc w:val="center"/>
              <w:rPr>
                <w:lang w:val="en-US"/>
              </w:rPr>
            </w:pPr>
            <w:r>
              <w:t xml:space="preserve">Первичные </w:t>
            </w:r>
          </w:p>
          <w:p w14:paraId="60E9AA2E" w14:textId="7E70F913" w:rsidR="00626273" w:rsidRPr="00626273" w:rsidRDefault="00626273" w:rsidP="00107AC6">
            <w:pPr>
              <w:ind w:left="-110" w:firstLine="0"/>
              <w:jc w:val="center"/>
            </w:pPr>
            <w:r>
              <w:t>символы</w:t>
            </w:r>
          </w:p>
        </w:tc>
        <w:tc>
          <w:tcPr>
            <w:tcW w:w="0" w:type="auto"/>
            <w:gridSpan w:val="4"/>
          </w:tcPr>
          <w:p w14:paraId="64EA25A7" w14:textId="35CB8233" w:rsidR="00626273" w:rsidRDefault="00626273" w:rsidP="00107AC6">
            <w:pPr>
              <w:ind w:firstLine="0"/>
              <w:jc w:val="center"/>
            </w:pPr>
            <w:r>
              <w:t>Принятые символы</w:t>
            </w:r>
          </w:p>
        </w:tc>
      </w:tr>
      <w:tr w:rsidR="00107AC6" w14:paraId="0F5D448F" w14:textId="77777777" w:rsidTr="00BE022F">
        <w:trPr>
          <w:jc w:val="center"/>
        </w:trPr>
        <w:tc>
          <w:tcPr>
            <w:tcW w:w="0" w:type="auto"/>
            <w:vMerge/>
          </w:tcPr>
          <w:p w14:paraId="4E195991" w14:textId="77777777" w:rsidR="00626273" w:rsidRDefault="00626273" w:rsidP="00107AC6">
            <w:pPr>
              <w:ind w:left="-110" w:firstLine="0"/>
              <w:jc w:val="center"/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D8DEE9C" w14:textId="2132E327" w:rsidR="00626273" w:rsidRDefault="00000000" w:rsidP="00107AC6">
            <w:pPr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0907B5D6" w14:textId="520E73F8" w:rsidR="00626273" w:rsidRDefault="00000000" w:rsidP="00107AC6">
            <w:pPr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07D77A15" w14:textId="143397B8" w:rsidR="00626273" w:rsidRDefault="00000000" w:rsidP="00107AC6">
            <w:pPr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707338F7" w14:textId="247C38BE" w:rsidR="00626273" w:rsidRDefault="00000000" w:rsidP="00107AC6">
            <w:pPr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4</m:t>
                    </m:r>
                  </m:sub>
                </m:sSub>
              </m:oMath>
            </m:oMathPara>
          </w:p>
        </w:tc>
      </w:tr>
      <w:tr w:rsidR="00F934C3" w14:paraId="04EA454E" w14:textId="77777777" w:rsidTr="00BE022F">
        <w:trPr>
          <w:jc w:val="center"/>
        </w:trPr>
        <w:tc>
          <w:tcPr>
            <w:tcW w:w="0" w:type="auto"/>
            <w:tcBorders>
              <w:right w:val="single" w:sz="4" w:space="0" w:color="auto"/>
            </w:tcBorders>
          </w:tcPr>
          <w:p w14:paraId="081BD9ED" w14:textId="692BB0ED" w:rsidR="009653A4" w:rsidRPr="00626273" w:rsidRDefault="00000000" w:rsidP="00107AC6">
            <w:pPr>
              <w:ind w:left="-110" w:firstLine="0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2F840083" w14:textId="1C574885" w:rsidR="009653A4" w:rsidRPr="00F934C3" w:rsidRDefault="00F934C3" w:rsidP="00107AC6">
            <w:pPr>
              <w:ind w:firstLine="0"/>
              <w:jc w:val="center"/>
            </w:pPr>
            <w:r>
              <w:t>0,9</w:t>
            </w:r>
            <w:r w:rsidR="00A10947"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61469E5" w14:textId="39A91F3E" w:rsidR="009653A4" w:rsidRPr="00F934C3" w:rsidRDefault="00F934C3" w:rsidP="00107AC6">
            <w:pPr>
              <w:ind w:firstLine="0"/>
              <w:jc w:val="center"/>
            </w:pPr>
            <w:r>
              <w:t>0,0</w:t>
            </w:r>
            <w:r w:rsidR="00A10947"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82F5AE6" w14:textId="305EB6F4" w:rsidR="009653A4" w:rsidRPr="00A10947" w:rsidRDefault="00F934C3" w:rsidP="00107AC6">
            <w:pPr>
              <w:ind w:firstLine="0"/>
              <w:jc w:val="center"/>
              <w:rPr>
                <w:lang w:val="en-US"/>
              </w:rPr>
            </w:pPr>
            <w:r>
              <w:t>0</w:t>
            </w:r>
            <w:r w:rsidR="00A10947">
              <w:rPr>
                <w:lang w:val="en-US"/>
              </w:rPr>
              <w:t>,02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1BBEE1D4" w14:textId="765E12C4" w:rsidR="009653A4" w:rsidRDefault="00F934C3" w:rsidP="00107AC6">
            <w:pPr>
              <w:ind w:firstLine="0"/>
              <w:jc w:val="center"/>
            </w:pPr>
            <w:r>
              <w:t>0</w:t>
            </w:r>
          </w:p>
        </w:tc>
      </w:tr>
      <w:tr w:rsidR="00F934C3" w14:paraId="16B90225" w14:textId="77777777" w:rsidTr="00BE022F">
        <w:trPr>
          <w:jc w:val="center"/>
        </w:trPr>
        <w:tc>
          <w:tcPr>
            <w:tcW w:w="0" w:type="auto"/>
            <w:tcBorders>
              <w:right w:val="single" w:sz="4" w:space="0" w:color="auto"/>
            </w:tcBorders>
          </w:tcPr>
          <w:p w14:paraId="2A717929" w14:textId="20A521FE" w:rsidR="009653A4" w:rsidRDefault="00000000" w:rsidP="00107AC6">
            <w:pPr>
              <w:ind w:left="-110"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E41D9BB" w14:textId="020B2E0D" w:rsidR="009653A4" w:rsidRPr="00A10947" w:rsidRDefault="00F934C3" w:rsidP="00107AC6">
            <w:pPr>
              <w:ind w:firstLine="0"/>
              <w:jc w:val="center"/>
              <w:rPr>
                <w:lang w:val="en-US"/>
              </w:rPr>
            </w:pPr>
            <w:r>
              <w:t>0,0</w:t>
            </w:r>
            <w:r w:rsidR="00A10947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1F4AD1D9" w14:textId="48243515" w:rsidR="009653A4" w:rsidRPr="00A10947" w:rsidRDefault="00F934C3" w:rsidP="00107AC6">
            <w:pPr>
              <w:ind w:firstLine="0"/>
              <w:jc w:val="center"/>
              <w:rPr>
                <w:lang w:val="en-US"/>
              </w:rPr>
            </w:pPr>
            <w:r>
              <w:t>0,9</w:t>
            </w:r>
            <w:r w:rsidR="00A10947">
              <w:rPr>
                <w:lang w:val="en-US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14612F6D" w14:textId="4357580E" w:rsidR="009653A4" w:rsidRDefault="00F934C3" w:rsidP="00107AC6">
            <w:pPr>
              <w:ind w:firstLine="0"/>
              <w:jc w:val="center"/>
            </w:pPr>
            <w: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F6527E9" w14:textId="08D9F86A" w:rsidR="009653A4" w:rsidRDefault="00F934C3" w:rsidP="00107AC6">
            <w:pPr>
              <w:ind w:firstLine="0"/>
              <w:jc w:val="center"/>
            </w:pPr>
            <w:r>
              <w:t>0</w:t>
            </w:r>
          </w:p>
        </w:tc>
      </w:tr>
      <w:tr w:rsidR="00F934C3" w14:paraId="191211D1" w14:textId="77777777" w:rsidTr="00BE022F">
        <w:trPr>
          <w:jc w:val="center"/>
        </w:trPr>
        <w:tc>
          <w:tcPr>
            <w:tcW w:w="0" w:type="auto"/>
            <w:tcBorders>
              <w:right w:val="single" w:sz="4" w:space="0" w:color="auto"/>
            </w:tcBorders>
          </w:tcPr>
          <w:p w14:paraId="5293F984" w14:textId="505E43B1" w:rsidR="009653A4" w:rsidRDefault="00000000" w:rsidP="00107AC6">
            <w:pPr>
              <w:ind w:left="-110"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1D82003" w14:textId="2D1BC07E" w:rsidR="009653A4" w:rsidRDefault="00F934C3" w:rsidP="00107AC6">
            <w:pPr>
              <w:ind w:firstLine="0"/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2B50CB83" w14:textId="11FB514E" w:rsidR="009653A4" w:rsidRPr="00A10947" w:rsidRDefault="00F934C3" w:rsidP="00107AC6">
            <w:pPr>
              <w:ind w:firstLine="0"/>
              <w:jc w:val="center"/>
              <w:rPr>
                <w:lang w:val="en-US"/>
              </w:rPr>
            </w:pPr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559C31D0" w14:textId="29EACC76" w:rsidR="009653A4" w:rsidRPr="00A10947" w:rsidRDefault="00F934C3" w:rsidP="00107AC6">
            <w:pPr>
              <w:ind w:firstLine="0"/>
              <w:jc w:val="center"/>
              <w:rPr>
                <w:lang w:val="en-US"/>
              </w:rPr>
            </w:pPr>
            <w:r>
              <w:t>0,9</w:t>
            </w:r>
            <w:r w:rsidR="00A10947">
              <w:rPr>
                <w:lang w:val="en-US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42FCE81" w14:textId="6F9FB0E0" w:rsidR="009653A4" w:rsidRPr="00A10947" w:rsidRDefault="00F934C3" w:rsidP="00107AC6">
            <w:pPr>
              <w:ind w:firstLine="0"/>
              <w:jc w:val="center"/>
              <w:rPr>
                <w:lang w:val="en-US"/>
              </w:rPr>
            </w:pPr>
            <w:r>
              <w:t>0,0</w:t>
            </w:r>
            <w:r w:rsidR="00A10947">
              <w:rPr>
                <w:lang w:val="en-US"/>
              </w:rPr>
              <w:t>1</w:t>
            </w:r>
          </w:p>
        </w:tc>
      </w:tr>
      <w:tr w:rsidR="00F934C3" w14:paraId="4720D898" w14:textId="77777777" w:rsidTr="00BE022F">
        <w:trPr>
          <w:jc w:val="center"/>
        </w:trPr>
        <w:tc>
          <w:tcPr>
            <w:tcW w:w="0" w:type="auto"/>
            <w:tcBorders>
              <w:right w:val="single" w:sz="4" w:space="0" w:color="auto"/>
            </w:tcBorders>
          </w:tcPr>
          <w:p w14:paraId="6542486E" w14:textId="66BACDC2" w:rsidR="009653A4" w:rsidRDefault="00000000" w:rsidP="00107AC6">
            <w:pPr>
              <w:ind w:left="-110"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3AE18512" w14:textId="56C4103F" w:rsidR="009653A4" w:rsidRDefault="00F934C3" w:rsidP="00107AC6">
            <w:pPr>
              <w:ind w:firstLine="0"/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8BAC699" w14:textId="3E5D9715" w:rsidR="009653A4" w:rsidRPr="00A10947" w:rsidRDefault="00F934C3" w:rsidP="00107AC6">
            <w:pPr>
              <w:ind w:firstLine="0"/>
              <w:jc w:val="center"/>
              <w:rPr>
                <w:lang w:val="en-US"/>
              </w:rPr>
            </w:pPr>
            <w:r>
              <w:t>0,0</w:t>
            </w:r>
            <w:r w:rsidR="00A10947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061CB3A" w14:textId="06C7F5E7" w:rsidR="009653A4" w:rsidRPr="00A10947" w:rsidRDefault="00F934C3" w:rsidP="00107AC6">
            <w:pPr>
              <w:ind w:firstLine="0"/>
              <w:jc w:val="center"/>
              <w:rPr>
                <w:lang w:val="en-US"/>
              </w:rPr>
            </w:pPr>
            <w:r>
              <w:t>0,0</w:t>
            </w:r>
            <w:r w:rsidR="00A10947">
              <w:rPr>
                <w:lang w:val="en-US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2BE3C6C" w14:textId="3DF96C76" w:rsidR="009653A4" w:rsidRPr="00A10947" w:rsidRDefault="00F934C3" w:rsidP="00107AC6">
            <w:pPr>
              <w:ind w:firstLine="0"/>
              <w:jc w:val="center"/>
              <w:rPr>
                <w:lang w:val="en-US"/>
              </w:rPr>
            </w:pPr>
            <w:r>
              <w:t>0,9</w:t>
            </w:r>
            <w:r w:rsidR="00A10947">
              <w:rPr>
                <w:lang w:val="en-US"/>
              </w:rPr>
              <w:t>4</w:t>
            </w:r>
          </w:p>
        </w:tc>
      </w:tr>
    </w:tbl>
    <w:p w14:paraId="55811414" w14:textId="17914525" w:rsidR="00311C24" w:rsidRDefault="00311C24" w:rsidP="00BE11B9"/>
    <w:p w14:paraId="793F49CE" w14:textId="16150A3B" w:rsidR="00FA77FD" w:rsidRPr="00A10947" w:rsidRDefault="00311C24" w:rsidP="00311C24">
      <w:pPr>
        <w:pStyle w:val="1"/>
        <w:rPr>
          <w:b/>
          <w:bCs w:val="0"/>
        </w:rPr>
      </w:pPr>
      <w:bookmarkStart w:id="4" w:name="_Toc182850345"/>
      <w:r w:rsidRPr="00A10947">
        <w:rPr>
          <w:b/>
          <w:bCs w:val="0"/>
        </w:rPr>
        <w:t>Ход работы</w:t>
      </w:r>
      <w:bookmarkEnd w:id="4"/>
    </w:p>
    <w:p w14:paraId="472BC86B" w14:textId="066F0CB4" w:rsidR="00CB5B82" w:rsidRDefault="00CB5B82" w:rsidP="00CB5B82">
      <w:r>
        <w:t>Пусть потребуется определить пропускную способность канала связи для двух</w:t>
      </w:r>
      <w:r w:rsidR="0021245F" w:rsidRPr="0021245F">
        <w:t xml:space="preserve"> </w:t>
      </w:r>
      <w:r w:rsidR="0021245F">
        <w:t xml:space="preserve">систем А (источник) и В (получатель), если известны вероятности появления символов </w:t>
      </w:r>
      <w:r w:rsidR="00C624E5">
        <w:t xml:space="preserve">в сообщениях на выходе </w:t>
      </w:r>
      <w:r w:rsidR="004A4C7F">
        <w:t>си</w:t>
      </w:r>
      <w:r w:rsidR="00C624E5">
        <w:t xml:space="preserve">стемы, представленные в таблице </w:t>
      </w:r>
      <w:r w:rsidR="004A4C7F">
        <w:fldChar w:fldCharType="begin"/>
      </w:r>
      <w:r w:rsidR="004A4C7F">
        <w:instrText xml:space="preserve"> REF _Ref182840961 \h </w:instrText>
      </w:r>
      <w:r w:rsidR="004A4C7F">
        <w:fldChar w:fldCharType="separate"/>
      </w:r>
      <w:r w:rsidR="004A4C7F">
        <w:rPr>
          <w:noProof/>
        </w:rPr>
        <w:t>1</w:t>
      </w:r>
      <w:r w:rsidR="004A4C7F">
        <w:fldChar w:fldCharType="end"/>
      </w:r>
      <w:r w:rsidR="004A4C7F">
        <w:t xml:space="preserve">, </w:t>
      </w:r>
      <w:r w:rsidR="00C457E5">
        <w:t xml:space="preserve">и матрица условных вероятностей, представленная в таблице </w:t>
      </w:r>
      <w:r w:rsidR="00C457E5">
        <w:fldChar w:fldCharType="begin"/>
      </w:r>
      <w:r w:rsidR="00C457E5">
        <w:instrText xml:space="preserve"> REF _Ref182841011 \h </w:instrText>
      </w:r>
      <w:r w:rsidR="00C457E5">
        <w:fldChar w:fldCharType="separate"/>
      </w:r>
      <w:r w:rsidR="00C457E5">
        <w:rPr>
          <w:noProof/>
        </w:rPr>
        <w:t>2</w:t>
      </w:r>
      <w:r w:rsidR="00C457E5">
        <w:fldChar w:fldCharType="end"/>
      </w:r>
      <w:r w:rsidR="00C457E5">
        <w:t>.</w:t>
      </w:r>
    </w:p>
    <w:p w14:paraId="599379AA" w14:textId="0C498DEF" w:rsidR="00C457E5" w:rsidRPr="005B5604" w:rsidRDefault="00C457E5" w:rsidP="00CB5B82">
      <w:r>
        <w:t>Также известно, что каждый символ сообщений вырабатывается за 0,01 сек.</w:t>
      </w:r>
    </w:p>
    <w:p w14:paraId="1C179D7B" w14:textId="77777777" w:rsidR="00A10947" w:rsidRPr="005B5604" w:rsidRDefault="00A10947" w:rsidP="00CB5B82"/>
    <w:p w14:paraId="5434AFA3" w14:textId="72B36FA0" w:rsidR="00C457E5" w:rsidRPr="00A10947" w:rsidRDefault="00130279" w:rsidP="00C457E5">
      <w:pPr>
        <w:pStyle w:val="2"/>
        <w:jc w:val="center"/>
        <w:rPr>
          <w:b/>
          <w:bCs/>
        </w:rPr>
      </w:pPr>
      <w:bookmarkStart w:id="5" w:name="_Toc182850346"/>
      <w:r w:rsidRPr="00A10947">
        <w:rPr>
          <w:b/>
          <w:bCs/>
        </w:rPr>
        <w:lastRenderedPageBreak/>
        <w:t>Решение</w:t>
      </w:r>
      <w:bookmarkEnd w:id="5"/>
    </w:p>
    <w:p w14:paraId="44724A74" w14:textId="770D3387" w:rsidR="00130279" w:rsidRDefault="00130279" w:rsidP="00130279">
      <w:r>
        <w:t>Найдём значения совместных вероятностей и построим матрицу совместных вероятностей для объединённой системы:</w:t>
      </w:r>
    </w:p>
    <w:p w14:paraId="281D1196" w14:textId="3BAF52BE" w:rsidR="00130279" w:rsidRDefault="00AC56D4" w:rsidP="00130279">
      <w:pPr>
        <w:rPr>
          <w:iCs/>
        </w:rPr>
      </w:pPr>
      <m:oMath>
        <m:r>
          <m:rPr>
            <m:sty m:val="p"/>
          </m:rP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p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w:rPr>
            <w:rFonts w:ascii="Cambria Math" w:hAnsi="Cambria Math"/>
          </w:rPr>
          <m:t>*</m:t>
        </m:r>
        <m:r>
          <w:rPr>
            <w:rFonts w:ascii="Cambria Math" w:hAnsi="Cambria Math"/>
            <w:lang w:val="en-US"/>
          </w:rPr>
          <m:t>p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w:rPr>
            <w:rFonts w:ascii="Cambria Math" w:hAnsi="Cambria Math"/>
          </w:rPr>
          <m:t>=0,1*0,95= 0,095</m:t>
        </m:r>
      </m:oMath>
      <w:r w:rsidR="00781F92">
        <w:rPr>
          <w:i/>
        </w:rPr>
        <w:t xml:space="preserve"> </w:t>
      </w:r>
    </w:p>
    <w:p w14:paraId="1946DAC4" w14:textId="3F2205BC" w:rsidR="00891AD2" w:rsidRDefault="00891AD2" w:rsidP="00130279"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p</m:t>
        </m:r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w:rPr>
            <w:rFonts w:ascii="Cambria Math" w:hAnsi="Cambria Math"/>
          </w:rPr>
          <m:t>*</m:t>
        </m:r>
        <m:r>
          <w:rPr>
            <w:rFonts w:ascii="Cambria Math" w:hAnsi="Cambria Math"/>
            <w:lang w:val="en-US"/>
          </w:rPr>
          <m:t>p</m:t>
        </m:r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w:rPr>
            <w:rFonts w:ascii="Cambria Math" w:hAnsi="Cambria Math"/>
          </w:rPr>
          <m:t xml:space="preserve">=0,4*0,02=0,008 </m:t>
        </m:r>
      </m:oMath>
      <w:r w:rsidR="00284349">
        <w:rPr>
          <w:i/>
          <w:iCs/>
        </w:rPr>
        <w:t xml:space="preserve"> </w:t>
      </w:r>
    </w:p>
    <w:p w14:paraId="1C9967E8" w14:textId="12A266E0" w:rsidR="00AC56D4" w:rsidRDefault="00AC56D4" w:rsidP="00130279"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p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  <m:r>
          <w:rPr>
            <w:rFonts w:ascii="Cambria Math" w:hAnsi="Cambria Math"/>
          </w:rPr>
          <m:t>*</m:t>
        </m:r>
        <m:r>
          <w:rPr>
            <w:rFonts w:ascii="Cambria Math" w:hAnsi="Cambria Math"/>
            <w:lang w:val="en-US"/>
          </w:rPr>
          <m:t>p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  <m:r>
          <w:rPr>
            <w:rFonts w:ascii="Cambria Math" w:hAnsi="Cambria Math"/>
          </w:rPr>
          <m:t>=0,31*0=0</m:t>
        </m:r>
      </m:oMath>
      <w:r w:rsidR="00D66CB6">
        <w:t xml:space="preserve"> </w:t>
      </w:r>
    </w:p>
    <w:p w14:paraId="04987E00" w14:textId="7BCC318C" w:rsidR="00D66CB6" w:rsidRPr="00A10947" w:rsidRDefault="00D66CB6" w:rsidP="00130279">
      <w:pPr>
        <w:rPr>
          <w:iCs/>
        </w:rPr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p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</m:e>
        </m:d>
        <m:r>
          <w:rPr>
            <w:rFonts w:ascii="Cambria Math" w:hAnsi="Cambria Math"/>
          </w:rPr>
          <m:t>*</m:t>
        </m:r>
        <m:r>
          <w:rPr>
            <w:rFonts w:ascii="Cambria Math" w:hAnsi="Cambria Math"/>
            <w:lang w:val="en-US"/>
          </w:rPr>
          <m:t>p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</m:e>
        </m:d>
        <m:r>
          <w:rPr>
            <w:rFonts w:ascii="Cambria Math" w:hAnsi="Cambria Math"/>
          </w:rPr>
          <m:t>=0,19*0=0</m:t>
        </m:r>
      </m:oMath>
      <w:r w:rsidR="001D26A6">
        <w:rPr>
          <w:iCs/>
        </w:rPr>
        <w:t xml:space="preserve"> </w:t>
      </w:r>
    </w:p>
    <w:p w14:paraId="1195957A" w14:textId="77777777" w:rsidR="00A10947" w:rsidRPr="00A10947" w:rsidRDefault="00A10947" w:rsidP="00130279">
      <w:pPr>
        <w:rPr>
          <w:iCs/>
        </w:rPr>
      </w:pPr>
    </w:p>
    <w:p w14:paraId="695E1F1B" w14:textId="772329AC" w:rsidR="0004060A" w:rsidRDefault="0004060A" w:rsidP="00130279"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p</m:t>
        </m:r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w:rPr>
            <w:rFonts w:ascii="Cambria Math" w:hAnsi="Cambria Math"/>
          </w:rPr>
          <m:t>*</m:t>
        </m:r>
        <m:r>
          <w:rPr>
            <w:rFonts w:ascii="Cambria Math" w:hAnsi="Cambria Math"/>
            <w:lang w:val="en-US"/>
          </w:rPr>
          <m:t>p</m:t>
        </m:r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w:rPr>
            <w:rFonts w:ascii="Cambria Math" w:hAnsi="Cambria Math"/>
          </w:rPr>
          <m:t>=0,1*0,03=0,003</m:t>
        </m:r>
      </m:oMath>
      <w:r w:rsidR="00E013B9">
        <w:rPr>
          <w:i/>
          <w:iCs/>
        </w:rPr>
        <w:t xml:space="preserve"> </w:t>
      </w:r>
    </w:p>
    <w:p w14:paraId="334A07B8" w14:textId="17762795" w:rsidR="00D03636" w:rsidRDefault="00D03636" w:rsidP="00130279">
      <w:pPr>
        <w:rPr>
          <w:iCs/>
        </w:rPr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p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w:rPr>
            <w:rFonts w:ascii="Cambria Math" w:hAnsi="Cambria Math"/>
          </w:rPr>
          <m:t>*</m:t>
        </m:r>
        <m:r>
          <w:rPr>
            <w:rFonts w:ascii="Cambria Math" w:hAnsi="Cambria Math"/>
            <w:lang w:val="en-US"/>
          </w:rPr>
          <m:t>p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w:rPr>
            <w:rFonts w:ascii="Cambria Math" w:hAnsi="Cambria Math"/>
          </w:rPr>
          <m:t>=0,4*0,97=0,388</m:t>
        </m:r>
      </m:oMath>
      <w:r w:rsidR="00273233">
        <w:rPr>
          <w:i/>
        </w:rPr>
        <w:t xml:space="preserve"> </w:t>
      </w:r>
    </w:p>
    <w:p w14:paraId="35F13F55" w14:textId="15EB6715" w:rsidR="000C48E7" w:rsidRDefault="000C48E7" w:rsidP="00130279"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w:rPr>
                <w:rFonts w:ascii="Cambria Math" w:hAnsi="Cambria Math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p</m:t>
        </m:r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  <m:r>
          <w:rPr>
            <w:rFonts w:ascii="Cambria Math" w:hAnsi="Cambria Math"/>
          </w:rPr>
          <m:t>*</m:t>
        </m:r>
        <m:r>
          <w:rPr>
            <w:rFonts w:ascii="Cambria Math" w:hAnsi="Cambria Math"/>
            <w:lang w:val="en-US"/>
          </w:rPr>
          <m:t>p</m:t>
        </m:r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  <m:r>
          <w:rPr>
            <w:rFonts w:ascii="Cambria Math" w:hAnsi="Cambria Math"/>
          </w:rPr>
          <m:t>=0,31*0=0</m:t>
        </m:r>
      </m:oMath>
      <w:r w:rsidR="00FE460D">
        <w:rPr>
          <w:i/>
          <w:iCs/>
        </w:rPr>
        <w:t xml:space="preserve"> </w:t>
      </w:r>
    </w:p>
    <w:p w14:paraId="2CB4D144" w14:textId="7660A58F" w:rsidR="00ED4025" w:rsidRPr="00A10947" w:rsidRDefault="00ED4025" w:rsidP="00130279">
      <w:pPr>
        <w:rPr>
          <w:i/>
        </w:rPr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  <m:r>
              <w:rPr>
                <w:rFonts w:ascii="Cambria Math" w:hAnsi="Cambria Math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p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</m:e>
        </m:d>
        <m:r>
          <w:rPr>
            <w:rFonts w:ascii="Cambria Math" w:hAnsi="Cambria Math"/>
          </w:rPr>
          <m:t>*</m:t>
        </m:r>
        <m:r>
          <w:rPr>
            <w:rFonts w:ascii="Cambria Math" w:hAnsi="Cambria Math"/>
            <w:lang w:val="en-US"/>
          </w:rPr>
          <m:t>p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</m:e>
        </m:d>
        <m:r>
          <w:rPr>
            <w:rFonts w:ascii="Cambria Math" w:hAnsi="Cambria Math"/>
          </w:rPr>
          <m:t>=0,19*0,02=0,0038</m:t>
        </m:r>
      </m:oMath>
      <w:r w:rsidR="008C2598">
        <w:rPr>
          <w:i/>
        </w:rPr>
        <w:t xml:space="preserve"> </w:t>
      </w:r>
    </w:p>
    <w:p w14:paraId="75D13EE9" w14:textId="77777777" w:rsidR="00A10947" w:rsidRPr="00A10947" w:rsidRDefault="00A10947" w:rsidP="00130279">
      <w:pPr>
        <w:rPr>
          <w:iCs/>
        </w:rPr>
      </w:pPr>
    </w:p>
    <w:p w14:paraId="5D29191C" w14:textId="6736468F" w:rsidR="00D91654" w:rsidRDefault="00D91654" w:rsidP="00130279"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p</m:t>
        </m:r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w:rPr>
            <w:rFonts w:ascii="Cambria Math" w:hAnsi="Cambria Math"/>
          </w:rPr>
          <m:t>*</m:t>
        </m:r>
        <m:r>
          <w:rPr>
            <w:rFonts w:ascii="Cambria Math" w:hAnsi="Cambria Math"/>
            <w:lang w:val="en-US"/>
          </w:rPr>
          <m:t>p</m:t>
        </m:r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w:rPr>
            <w:rFonts w:ascii="Cambria Math" w:hAnsi="Cambria Math"/>
          </w:rPr>
          <m:t>=0,1*0,02=0,002</m:t>
        </m:r>
      </m:oMath>
      <w:r>
        <w:rPr>
          <w:i/>
          <w:iCs/>
        </w:rPr>
        <w:t xml:space="preserve"> </w:t>
      </w:r>
    </w:p>
    <w:p w14:paraId="46CBEE3D" w14:textId="6209AB6A" w:rsidR="00627FCB" w:rsidRDefault="00627FCB" w:rsidP="00130279">
      <w:pPr>
        <w:rPr>
          <w:iCs/>
        </w:rPr>
      </w:pPr>
      <m:oMath>
        <m:r>
          <m:rPr>
            <m:sty m:val="p"/>
          </m:rP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p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w:rPr>
            <w:rFonts w:ascii="Cambria Math" w:hAnsi="Cambria Math"/>
          </w:rPr>
          <m:t>*</m:t>
        </m:r>
        <m:r>
          <w:rPr>
            <w:rFonts w:ascii="Cambria Math" w:hAnsi="Cambria Math"/>
            <w:lang w:val="en-US"/>
          </w:rPr>
          <m:t>p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w:rPr>
            <w:rFonts w:ascii="Cambria Math" w:hAnsi="Cambria Math"/>
          </w:rPr>
          <m:t>=0,4*0,01=0,004</m:t>
        </m:r>
      </m:oMath>
      <w:r>
        <w:rPr>
          <w:i/>
        </w:rPr>
        <w:t xml:space="preserve"> </w:t>
      </w:r>
    </w:p>
    <w:p w14:paraId="76AD236A" w14:textId="04143EFE" w:rsidR="00175D36" w:rsidRDefault="00175D36" w:rsidP="00130279"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w:rPr>
                <w:rFonts w:ascii="Cambria Math" w:hAnsi="Cambria Math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p</m:t>
        </m:r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  <m:r>
          <w:rPr>
            <w:rFonts w:ascii="Cambria Math" w:hAnsi="Cambria Math"/>
          </w:rPr>
          <m:t>*</m:t>
        </m:r>
        <m:r>
          <w:rPr>
            <w:rFonts w:ascii="Cambria Math" w:hAnsi="Cambria Math"/>
            <w:lang w:val="en-US"/>
          </w:rPr>
          <m:t>p</m:t>
        </m:r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  <m:r>
          <w:rPr>
            <w:rFonts w:ascii="Cambria Math" w:hAnsi="Cambria Math"/>
          </w:rPr>
          <m:t>=0,31*0,99=0,3069</m:t>
        </m:r>
      </m:oMath>
      <w:r w:rsidR="008148AE">
        <w:rPr>
          <w:i/>
          <w:iCs/>
        </w:rPr>
        <w:t xml:space="preserve"> </w:t>
      </w:r>
    </w:p>
    <w:p w14:paraId="6B27EAA2" w14:textId="7B3E9FA2" w:rsidR="00191696" w:rsidRPr="00FB1DA0" w:rsidRDefault="00191696" w:rsidP="00130279">
      <w:pPr>
        <w:rPr>
          <w:i/>
        </w:rPr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  <m:r>
              <w:rPr>
                <w:rFonts w:ascii="Cambria Math" w:hAnsi="Cambria Math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p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</m:e>
        </m:d>
        <m:r>
          <w:rPr>
            <w:rFonts w:ascii="Cambria Math" w:hAnsi="Cambria Math"/>
          </w:rPr>
          <m:t>*</m:t>
        </m:r>
        <m:r>
          <w:rPr>
            <w:rFonts w:ascii="Cambria Math" w:hAnsi="Cambria Math"/>
            <w:lang w:val="en-US"/>
          </w:rPr>
          <m:t>p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</m:e>
        </m:d>
        <m:r>
          <w:rPr>
            <w:rFonts w:ascii="Cambria Math" w:hAnsi="Cambria Math"/>
          </w:rPr>
          <m:t>=0,19*0,04=0</m:t>
        </m:r>
        <m:r>
          <w:rPr>
            <w:rFonts w:ascii="Cambria Math" w:hAnsi="Cambria Math"/>
          </w:rPr>
          <m:t>,0076</m:t>
        </m:r>
      </m:oMath>
      <w:r>
        <w:rPr>
          <w:i/>
        </w:rPr>
        <w:t xml:space="preserve"> </w:t>
      </w:r>
    </w:p>
    <w:p w14:paraId="53D483DC" w14:textId="77777777" w:rsidR="00A10947" w:rsidRPr="00FB1DA0" w:rsidRDefault="00A10947" w:rsidP="00130279">
      <w:pPr>
        <w:rPr>
          <w:iCs/>
        </w:rPr>
      </w:pPr>
    </w:p>
    <w:p w14:paraId="45DBF514" w14:textId="09ED4D31" w:rsidR="006E0B74" w:rsidRDefault="006E0B74" w:rsidP="00130279">
      <m:oMath>
        <m:r>
          <m:rPr>
            <m:sty m:val="p"/>
          </m:rP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p</m:t>
        </m:r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w:rPr>
            <w:rFonts w:ascii="Cambria Math" w:hAnsi="Cambria Math"/>
          </w:rPr>
          <m:t>*</m:t>
        </m:r>
        <m:r>
          <w:rPr>
            <w:rFonts w:ascii="Cambria Math" w:hAnsi="Cambria Math"/>
            <w:lang w:val="en-US"/>
          </w:rPr>
          <m:t>p</m:t>
        </m:r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w:rPr>
            <w:rFonts w:ascii="Cambria Math" w:hAnsi="Cambria Math"/>
          </w:rPr>
          <m:t>=0,1*0= 0</m:t>
        </m:r>
      </m:oMath>
      <w:r w:rsidR="003602B5">
        <w:rPr>
          <w:i/>
          <w:iCs/>
        </w:rPr>
        <w:t xml:space="preserve"> </w:t>
      </w:r>
    </w:p>
    <w:p w14:paraId="31CD04B8" w14:textId="2EF725D1" w:rsidR="00631FEA" w:rsidRDefault="00631FEA" w:rsidP="00130279">
      <w:pPr>
        <w:rPr>
          <w:iCs/>
        </w:rPr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p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w:rPr>
            <w:rFonts w:ascii="Cambria Math" w:hAnsi="Cambria Math"/>
          </w:rPr>
          <m:t>*</m:t>
        </m:r>
        <m:r>
          <w:rPr>
            <w:rFonts w:ascii="Cambria Math" w:hAnsi="Cambria Math"/>
            <w:lang w:val="en-US"/>
          </w:rPr>
          <m:t>p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w:rPr>
            <w:rFonts w:ascii="Cambria Math" w:hAnsi="Cambria Math"/>
          </w:rPr>
          <m:t>=0,4*0=0</m:t>
        </m:r>
      </m:oMath>
      <w:r>
        <w:rPr>
          <w:i/>
        </w:rPr>
        <w:t xml:space="preserve"> </w:t>
      </w:r>
    </w:p>
    <w:p w14:paraId="65C6FE1C" w14:textId="7753DECD" w:rsidR="00731427" w:rsidRDefault="00731427" w:rsidP="00130279"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w:rPr>
                <w:rFonts w:ascii="Cambria Math" w:hAnsi="Cambria Math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p</m:t>
        </m:r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  <m:r>
          <w:rPr>
            <w:rFonts w:ascii="Cambria Math" w:hAnsi="Cambria Math"/>
          </w:rPr>
          <m:t>*</m:t>
        </m:r>
        <m:r>
          <w:rPr>
            <w:rFonts w:ascii="Cambria Math" w:hAnsi="Cambria Math"/>
            <w:lang w:val="en-US"/>
          </w:rPr>
          <m:t>p</m:t>
        </m:r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  <m:r>
          <w:rPr>
            <w:rFonts w:ascii="Cambria Math" w:hAnsi="Cambria Math"/>
          </w:rPr>
          <m:t>=0,31*0,01=0,031</m:t>
        </m:r>
      </m:oMath>
      <w:r w:rsidR="00BF7103">
        <w:rPr>
          <w:i/>
          <w:iCs/>
        </w:rPr>
        <w:t xml:space="preserve"> </w:t>
      </w:r>
    </w:p>
    <w:p w14:paraId="09BBF84F" w14:textId="49CA4223" w:rsidR="003D63A4" w:rsidRPr="00FB1DA0" w:rsidRDefault="003D63A4" w:rsidP="00130279">
      <w:pPr>
        <w:rPr>
          <w:i/>
        </w:rPr>
      </w:pPr>
      <m:oMath>
        <m:r>
          <w:rPr>
            <w:rFonts w:ascii="Cambria Math" w:hAnsi="Cambria Math"/>
            <w:lang w:val="en-US"/>
          </w:rPr>
          <m:t>p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  <m:r>
              <w:rPr>
                <w:rFonts w:ascii="Cambria Math" w:hAnsi="Cambria Math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p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</m:e>
        </m:d>
        <m:r>
          <w:rPr>
            <w:rFonts w:ascii="Cambria Math" w:hAnsi="Cambria Math"/>
          </w:rPr>
          <m:t>*</m:t>
        </m:r>
        <m:r>
          <w:rPr>
            <w:rFonts w:ascii="Cambria Math" w:hAnsi="Cambria Math"/>
            <w:lang w:val="en-US"/>
          </w:rPr>
          <m:t>p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</m:e>
        </m:d>
        <m:r>
          <w:rPr>
            <w:rFonts w:ascii="Cambria Math" w:hAnsi="Cambria Math"/>
          </w:rPr>
          <m:t>=0,19*0,94=0,1786</m:t>
        </m:r>
      </m:oMath>
      <w:r w:rsidR="00497594">
        <w:rPr>
          <w:i/>
        </w:rPr>
        <w:t xml:space="preserve"> </w:t>
      </w:r>
    </w:p>
    <w:p w14:paraId="229566FF" w14:textId="77777777" w:rsidR="00A10947" w:rsidRPr="00FB1DA0" w:rsidRDefault="00A10947" w:rsidP="00130279">
      <w:pPr>
        <w:rPr>
          <w:iCs/>
        </w:rPr>
      </w:pPr>
    </w:p>
    <w:p w14:paraId="759D6A27" w14:textId="4D8A72D3" w:rsidR="008D3B22" w:rsidRPr="00275758" w:rsidRDefault="00B028C8" w:rsidP="00130279">
      <w:pPr>
        <w:rPr>
          <w:iCs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a, b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  <m:r>
                            <w:rPr>
                              <w:rFonts w:ascii="Cambria Math" w:hAnsi="Cambria Math"/>
                            </w:rPr>
                            <m:t>,09</m:t>
                          </m:r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5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  <m:r>
                            <w:rPr>
                              <w:rFonts w:ascii="Cambria Math" w:hAnsi="Cambria Math"/>
                            </w:rPr>
                            <m:t>,003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  <m:r>
                            <w:rPr>
                              <w:rFonts w:ascii="Cambria Math" w:hAnsi="Cambria Math"/>
                            </w:rPr>
                            <m:t>,008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  <m:r>
                            <w:rPr>
                              <w:rFonts w:ascii="Cambria Math" w:hAnsi="Cambria Math"/>
                            </w:rPr>
                            <m:t>,3</m:t>
                          </m:r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88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0,002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  <m:r>
                            <w:rPr>
                              <w:rFonts w:ascii="Cambria Math" w:hAnsi="Cambria Math"/>
                            </w:rPr>
                            <m:t>,004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  <m:r>
                            <w:rPr>
                              <w:rFonts w:ascii="Cambria Math" w:hAnsi="Cambria Math"/>
                            </w:rPr>
                            <m:t>,0038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  <m:r>
                            <w:rPr>
                              <w:rFonts w:ascii="Cambria Math" w:hAnsi="Cambria Math"/>
                            </w:rPr>
                            <m:t>,306</m:t>
                          </m:r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9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  <m:r>
                            <w:rPr>
                              <w:rFonts w:ascii="Cambria Math" w:hAnsi="Cambria Math"/>
                            </w:rPr>
                            <m:t>,03</m:t>
                          </m:r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  <m:r>
                            <w:rPr>
                              <w:rFonts w:ascii="Cambria Math" w:hAnsi="Cambria Math"/>
                            </w:rPr>
                            <m:t>,007</m:t>
                          </m:r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6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  <m:r>
                            <w:rPr>
                              <w:rFonts w:ascii="Cambria Math" w:hAnsi="Cambria Math"/>
                            </w:rPr>
                            <m:t>,1</m:t>
                          </m:r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786</m:t>
                          </m:r>
                        </m:e>
                      </m:mr>
                    </m:m>
                  </m:e>
                </m:mr>
              </m:m>
            </m:e>
          </m:d>
        </m:oMath>
      </m:oMathPara>
    </w:p>
    <w:p w14:paraId="4F634CA7" w14:textId="77777777" w:rsidR="00174BB2" w:rsidRPr="00174BB2" w:rsidRDefault="00174BB2" w:rsidP="00130279">
      <w:pPr>
        <w:rPr>
          <w:iCs/>
        </w:rPr>
      </w:pPr>
    </w:p>
    <w:p w14:paraId="7A1707F3" w14:textId="5FF59574" w:rsidR="00D66CB6" w:rsidRDefault="00F42B9C" w:rsidP="00130279">
      <w:r>
        <w:t>Найдём вероятности появления сигналов на входе системы В суммированием столбцов полученной матрицы:</w:t>
      </w:r>
    </w:p>
    <w:p w14:paraId="47A28E3D" w14:textId="74A6A60D" w:rsidR="00F42B9C" w:rsidRDefault="00F42B9C" w:rsidP="00130279">
      <w:pPr>
        <w:rPr>
          <w:iCs/>
        </w:rPr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1</m:t>
                </m:r>
              </m:sub>
            </m:sSub>
          </m:e>
        </m:d>
        <m:r>
          <w:rPr>
            <w:rFonts w:ascii="Cambria Math" w:hAnsi="Cambria Math"/>
            <w:lang w:val="en-US"/>
          </w:rPr>
          <m:t>=0,095+0,</m:t>
        </m:r>
        <m:r>
          <w:rPr>
            <w:rFonts w:ascii="Cambria Math" w:hAnsi="Cambria Math"/>
          </w:rPr>
          <m:t>008+</m:t>
        </m:r>
        <m:r>
          <w:rPr>
            <w:rFonts w:ascii="Cambria Math" w:hAnsi="Cambria Math"/>
            <w:lang w:val="en-US"/>
          </w:rPr>
          <m:t>0+0</m:t>
        </m:r>
        <m:r>
          <w:rPr>
            <w:rFonts w:ascii="Cambria Math" w:hAnsi="Cambria Math"/>
          </w:rPr>
          <m:t>=0,1</m:t>
        </m:r>
        <m:r>
          <w:rPr>
            <w:rFonts w:ascii="Cambria Math" w:hAnsi="Cambria Math"/>
            <w:lang w:val="en-US"/>
          </w:rPr>
          <m:t>03</m:t>
        </m:r>
      </m:oMath>
      <w:r w:rsidR="0081632B">
        <w:rPr>
          <w:iCs/>
        </w:rPr>
        <w:t xml:space="preserve"> </w:t>
      </w:r>
    </w:p>
    <w:p w14:paraId="681B3669" w14:textId="13B5FF04" w:rsidR="0081632B" w:rsidRDefault="0081632B" w:rsidP="00130279"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2</m:t>
                </m:r>
              </m:sub>
            </m:sSub>
          </m:e>
        </m:d>
        <m:r>
          <w:rPr>
            <w:rFonts w:ascii="Cambria Math" w:hAnsi="Cambria Math"/>
            <w:lang w:val="en-US"/>
          </w:rPr>
          <m:t>=0</m:t>
        </m:r>
        <m:r>
          <w:rPr>
            <w:rFonts w:ascii="Cambria Math" w:hAnsi="Cambria Math"/>
          </w:rPr>
          <m:t>,003+0,3</m:t>
        </m:r>
        <m:r>
          <w:rPr>
            <w:rFonts w:ascii="Cambria Math" w:hAnsi="Cambria Math"/>
            <w:lang w:val="en-US"/>
          </w:rPr>
          <m:t>88</m:t>
        </m:r>
        <m:r>
          <w:rPr>
            <w:rFonts w:ascii="Cambria Math" w:hAnsi="Cambria Math"/>
          </w:rPr>
          <m:t>+0+0,0038=0,</m:t>
        </m:r>
        <m:r>
          <w:rPr>
            <w:rFonts w:ascii="Cambria Math" w:hAnsi="Cambria Math"/>
            <w:lang w:val="en-US"/>
          </w:rPr>
          <m:t>3948</m:t>
        </m:r>
      </m:oMath>
      <w:r w:rsidR="004B2291">
        <w:rPr>
          <w:i/>
          <w:iCs/>
        </w:rPr>
        <w:t xml:space="preserve"> </w:t>
      </w:r>
    </w:p>
    <w:p w14:paraId="11215C46" w14:textId="4A5C50BC" w:rsidR="00E14DF8" w:rsidRDefault="00E14DF8" w:rsidP="00130279">
      <w:pPr>
        <w:rPr>
          <w:iCs/>
        </w:rPr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3</m:t>
                </m:r>
              </m:sub>
            </m:sSub>
          </m:e>
        </m:d>
        <m:r>
          <w:rPr>
            <w:rFonts w:ascii="Cambria Math" w:hAnsi="Cambria Math"/>
            <w:lang w:val="en-US"/>
          </w:rPr>
          <m:t>=0</m:t>
        </m:r>
        <m:r>
          <w:rPr>
            <w:rFonts w:ascii="Cambria Math" w:hAnsi="Cambria Math"/>
          </w:rPr>
          <m:t>,002+0,004+0,3</m:t>
        </m:r>
        <m:r>
          <w:rPr>
            <w:rFonts w:ascii="Cambria Math" w:hAnsi="Cambria Math"/>
            <w:lang w:val="en-US"/>
          </w:rPr>
          <m:t xml:space="preserve">069+0,0076 </m:t>
        </m:r>
        <m:r>
          <w:rPr>
            <w:rFonts w:ascii="Cambria Math" w:hAnsi="Cambria Math"/>
          </w:rPr>
          <m:t>=0,3</m:t>
        </m:r>
        <m:r>
          <w:rPr>
            <w:rFonts w:ascii="Cambria Math" w:hAnsi="Cambria Math"/>
            <w:lang w:val="en-US"/>
          </w:rPr>
          <m:t>205</m:t>
        </m:r>
      </m:oMath>
      <w:r w:rsidR="00882659">
        <w:rPr>
          <w:i/>
        </w:rPr>
        <w:t xml:space="preserve"> </w:t>
      </w:r>
    </w:p>
    <w:p w14:paraId="6F38AD3F" w14:textId="6F2A1BEC" w:rsidR="00402B79" w:rsidRDefault="00402B79" w:rsidP="00130279">
      <w:pPr>
        <w:rPr>
          <w:lang w:val="en-US"/>
        </w:rPr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4</m:t>
                </m:r>
              </m:sub>
            </m:sSub>
          </m:e>
        </m:d>
        <m:r>
          <w:rPr>
            <w:rFonts w:ascii="Cambria Math" w:hAnsi="Cambria Math"/>
            <w:lang w:val="en-US"/>
          </w:rPr>
          <m:t>=0+0+0</m:t>
        </m:r>
        <m:r>
          <w:rPr>
            <w:rFonts w:ascii="Cambria Math" w:hAnsi="Cambria Math"/>
          </w:rPr>
          <m:t>,03</m:t>
        </m:r>
        <m:r>
          <w:rPr>
            <w:rFonts w:ascii="Cambria Math" w:hAnsi="Cambria Math"/>
            <w:lang w:val="en-US"/>
          </w:rPr>
          <m:t>1</m:t>
        </m:r>
        <m:r>
          <w:rPr>
            <w:rFonts w:ascii="Cambria Math" w:hAnsi="Cambria Math"/>
          </w:rPr>
          <m:t>+0,1</m:t>
        </m:r>
        <m:r>
          <w:rPr>
            <w:rFonts w:ascii="Cambria Math" w:hAnsi="Cambria Math"/>
            <w:lang w:val="en-US"/>
          </w:rPr>
          <m:t>786</m:t>
        </m:r>
        <m:r>
          <w:rPr>
            <w:rFonts w:ascii="Cambria Math" w:hAnsi="Cambria Math"/>
          </w:rPr>
          <m:t>=0,</m:t>
        </m:r>
        <m:r>
          <w:rPr>
            <w:rFonts w:ascii="Cambria Math" w:hAnsi="Cambria Math"/>
          </w:rPr>
          <m:t>1817</m:t>
        </m:r>
      </m:oMath>
      <w:r w:rsidR="0021782D">
        <w:t xml:space="preserve"> </w:t>
      </w:r>
    </w:p>
    <w:p w14:paraId="3E855F57" w14:textId="77777777" w:rsidR="00275758" w:rsidRPr="00275758" w:rsidRDefault="00275758" w:rsidP="00130279">
      <w:pPr>
        <w:rPr>
          <w:lang w:val="en-US"/>
        </w:rPr>
      </w:pPr>
    </w:p>
    <w:p w14:paraId="0424E629" w14:textId="3242412C" w:rsidR="0021782D" w:rsidRPr="00275758" w:rsidRDefault="00000000" w:rsidP="00130279">
      <w:pPr>
        <w:rPr>
          <w:lang w:val="en-US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r>
                <w:rPr>
                  <w:rFonts w:ascii="Cambria Math" w:hAnsi="Cambria Math"/>
                  <w:lang w:val="en-US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b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=0,103</m:t>
              </m:r>
              <m:r>
                <w:rPr>
                  <w:rFonts w:ascii="Cambria Math" w:hAnsi="Cambria Math"/>
                </w:rPr>
                <m:t>+0,3</m:t>
              </m:r>
              <m:r>
                <w:rPr>
                  <w:rFonts w:ascii="Cambria Math" w:hAnsi="Cambria Math"/>
                  <w:lang w:val="en-US"/>
                </w:rPr>
                <m:t>948</m:t>
              </m:r>
              <m:r>
                <w:rPr>
                  <w:rFonts w:ascii="Cambria Math" w:hAnsi="Cambria Math"/>
                </w:rPr>
                <m:t>+0,32</m:t>
              </m:r>
              <m:r>
                <w:rPr>
                  <w:rFonts w:ascii="Cambria Math" w:hAnsi="Cambria Math"/>
                  <w:lang w:val="en-US"/>
                </w:rPr>
                <m:t>05</m:t>
              </m:r>
              <m:r>
                <w:rPr>
                  <w:rFonts w:ascii="Cambria Math" w:hAnsi="Cambria Math"/>
                </w:rPr>
                <m:t>+0,</m:t>
              </m:r>
              <m:r>
                <w:rPr>
                  <w:rFonts w:ascii="Cambria Math" w:hAnsi="Cambria Math"/>
                </w:rPr>
                <m:t>1817=</m:t>
              </m:r>
            </m:e>
          </m:nary>
          <m:r>
            <w:rPr>
              <w:rFonts w:ascii="Cambria Math" w:hAnsi="Cambria Math"/>
            </w:rPr>
            <m:t>1</m:t>
          </m:r>
        </m:oMath>
      </m:oMathPara>
    </w:p>
    <w:p w14:paraId="7303BF67" w14:textId="77777777" w:rsidR="00275758" w:rsidRPr="00275758" w:rsidRDefault="00275758" w:rsidP="00130279">
      <w:pPr>
        <w:rPr>
          <w:lang w:val="en-US"/>
        </w:rPr>
      </w:pPr>
    </w:p>
    <w:p w14:paraId="611565F5" w14:textId="499F56F5" w:rsidR="0094286B" w:rsidRDefault="0094286B" w:rsidP="00BA3CE2">
      <w:r>
        <w:t xml:space="preserve">Найдём условные вероятности вида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  <m:e>
            <m:r>
              <w:rPr>
                <w:rFonts w:ascii="Cambria Math" w:hAnsi="Cambria Math"/>
              </w:rPr>
              <m:t>a</m:t>
            </m:r>
          </m:e>
        </m:d>
      </m:oMath>
      <w:r>
        <w:t xml:space="preserve"> и построим соответствующую матрицу условных вероятностей</w:t>
      </w:r>
      <w:r w:rsidR="00BA3CE2">
        <w:t>:</w:t>
      </w:r>
    </w:p>
    <w:p w14:paraId="7271C2C6" w14:textId="2377D388" w:rsidR="00BA3CE2" w:rsidRDefault="000530E7" w:rsidP="00BA3CE2">
      <w:pPr>
        <w:rPr>
          <w:iCs/>
        </w:rPr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</m:d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p(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)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0,095</m:t>
            </m:r>
          </m:num>
          <m:den>
            <m:r>
              <w:rPr>
                <w:rFonts w:ascii="Cambria Math" w:hAnsi="Cambria Math"/>
              </w:rPr>
              <m:t>0,103</m:t>
            </m:r>
          </m:den>
        </m:f>
        <m:r>
          <w:rPr>
            <w:rFonts w:ascii="Cambria Math" w:hAnsi="Cambria Math"/>
          </w:rPr>
          <m:t>=0,9223</m:t>
        </m:r>
      </m:oMath>
      <w:r w:rsidR="00C9428C">
        <w:rPr>
          <w:i/>
        </w:rPr>
        <w:t xml:space="preserve"> </w:t>
      </w:r>
    </w:p>
    <w:p w14:paraId="7332E415" w14:textId="23842860" w:rsidR="009F7970" w:rsidRDefault="009F7970" w:rsidP="00BA3CE2"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d>
          </m:num>
          <m:den>
            <m:r>
              <w:rPr>
                <w:rFonts w:ascii="Cambria Math" w:hAnsi="Cambria Math"/>
                <w:lang w:val="en-US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d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0,003</m:t>
            </m:r>
          </m:num>
          <m:den>
            <m:r>
              <w:rPr>
                <w:rFonts w:ascii="Cambria Math" w:hAnsi="Cambria Math"/>
              </w:rPr>
              <m:t>0,3948</m:t>
            </m:r>
          </m:den>
        </m:f>
        <m:r>
          <w:rPr>
            <w:rFonts w:ascii="Cambria Math" w:hAnsi="Cambria Math"/>
          </w:rPr>
          <m:t>=0,0076</m:t>
        </m:r>
      </m:oMath>
      <w:r w:rsidR="005300CF">
        <w:rPr>
          <w:i/>
          <w:iCs/>
        </w:rPr>
        <w:t xml:space="preserve"> </w:t>
      </w:r>
    </w:p>
    <w:p w14:paraId="38780877" w14:textId="78B4AE2E" w:rsidR="001006FC" w:rsidRDefault="001006FC" w:rsidP="00BA3CE2">
      <w:pPr>
        <w:rPr>
          <w:iCs/>
        </w:rPr>
      </w:pPr>
      <m:oMath>
        <m:r>
          <m:rPr>
            <m:sty m:val="p"/>
          </m:rPr>
          <w:rPr>
            <w:rFonts w:ascii="Cambria Math" w:hAnsi="Cambria Math"/>
          </w:rPr>
          <w:lastRenderedPageBreak/>
          <m:t>p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e>
            </m:d>
          </m:num>
          <m:den>
            <m:r>
              <w:rPr>
                <w:rFonts w:ascii="Cambria Math" w:hAnsi="Cambria Math"/>
                <w:lang w:val="en-US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e>
            </m:d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0,0</m:t>
            </m:r>
            <m:r>
              <w:rPr>
                <w:rFonts w:ascii="Cambria Math" w:hAnsi="Cambria Math"/>
              </w:rPr>
              <m:t>02</m:t>
            </m:r>
          </m:num>
          <m:den>
            <m:r>
              <w:rPr>
                <w:rFonts w:ascii="Cambria Math" w:hAnsi="Cambria Math"/>
              </w:rPr>
              <m:t>0,3205</m:t>
            </m:r>
          </m:den>
        </m:f>
        <m:r>
          <w:rPr>
            <w:rFonts w:ascii="Cambria Math" w:hAnsi="Cambria Math"/>
          </w:rPr>
          <m:t>=0,</m:t>
        </m:r>
        <m:r>
          <w:rPr>
            <w:rFonts w:ascii="Cambria Math" w:hAnsi="Cambria Math"/>
          </w:rPr>
          <m:t>0062</m:t>
        </m:r>
      </m:oMath>
      <w:r>
        <w:rPr>
          <w:i/>
        </w:rPr>
        <w:t xml:space="preserve"> </w:t>
      </w:r>
    </w:p>
    <w:p w14:paraId="528C59E9" w14:textId="30768C28" w:rsidR="001006FC" w:rsidRPr="005B5604" w:rsidRDefault="001F4756" w:rsidP="00BA3CE2">
      <w:pPr>
        <w:rPr>
          <w:i/>
          <w:iCs/>
        </w:rPr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</m:e>
            </m:d>
          </m:num>
          <m:den>
            <m:r>
              <w:rPr>
                <w:rFonts w:ascii="Cambria Math" w:hAnsi="Cambria Math"/>
                <w:lang w:val="en-US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</m:e>
            </m:d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0</m:t>
            </m:r>
          </m:num>
          <m:den>
            <m:r>
              <w:rPr>
                <w:rFonts w:ascii="Cambria Math" w:hAnsi="Cambria Math"/>
              </w:rPr>
              <m:t>0,2</m:t>
            </m:r>
            <m:r>
              <w:rPr>
                <w:rFonts w:ascii="Cambria Math" w:hAnsi="Cambria Math"/>
              </w:rPr>
              <m:t>096</m:t>
            </m:r>
          </m:den>
        </m:f>
        <m:r>
          <w:rPr>
            <w:rFonts w:ascii="Cambria Math" w:hAnsi="Cambria Math"/>
          </w:rPr>
          <m:t>=0</m:t>
        </m:r>
      </m:oMath>
      <w:r w:rsidR="00843297">
        <w:rPr>
          <w:i/>
          <w:iCs/>
        </w:rPr>
        <w:t xml:space="preserve"> </w:t>
      </w:r>
    </w:p>
    <w:p w14:paraId="423A2048" w14:textId="77777777" w:rsidR="00460EB3" w:rsidRPr="005B5604" w:rsidRDefault="00460EB3" w:rsidP="00BA3CE2"/>
    <w:p w14:paraId="362BB3CE" w14:textId="7573E3E5" w:rsidR="006E2295" w:rsidRPr="005B5604" w:rsidRDefault="006E2295" w:rsidP="00BA3CE2"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</m:d>
          </m:num>
          <m:den>
            <m:r>
              <w:rPr>
                <w:rFonts w:ascii="Cambria Math" w:hAnsi="Cambria Math"/>
                <w:lang w:val="en-US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</m:d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0,008</m:t>
            </m:r>
          </m:num>
          <m:den>
            <m:r>
              <w:rPr>
                <w:rFonts w:ascii="Cambria Math" w:hAnsi="Cambria Math"/>
              </w:rPr>
              <m:t>0,103</m:t>
            </m:r>
          </m:den>
        </m:f>
        <m:r>
          <w:rPr>
            <w:rFonts w:ascii="Cambria Math" w:hAnsi="Cambria Math"/>
          </w:rPr>
          <m:t>=0,0777</m:t>
        </m:r>
      </m:oMath>
      <w:r w:rsidR="004C7B54" w:rsidRPr="005B5604">
        <w:t xml:space="preserve"> </w:t>
      </w:r>
    </w:p>
    <w:p w14:paraId="3DD9C637" w14:textId="1F14AE96" w:rsidR="00D146C5" w:rsidRPr="005B5604" w:rsidRDefault="00D146C5" w:rsidP="00BA3CE2">
      <w:pPr>
        <w:rPr>
          <w:iCs/>
        </w:rPr>
      </w:pPr>
      <m:oMath>
        <m:r>
          <m:rPr>
            <m:sty m:val="p"/>
          </m:rPr>
          <w:rPr>
            <w:rFonts w:ascii="Cambria Math" w:hAnsi="Cambria Math"/>
            <w:lang w:val="en-US"/>
          </w:rPr>
          <m:t>p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d>
          </m:num>
          <m:den>
            <m:r>
              <w:rPr>
                <w:rFonts w:ascii="Cambria Math" w:hAnsi="Cambria Math"/>
                <w:lang w:val="en-US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d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0,2496</m:t>
            </m:r>
          </m:num>
          <m:den>
            <m:r>
              <w:rPr>
                <w:rFonts w:ascii="Cambria Math" w:hAnsi="Cambria Math"/>
              </w:rPr>
              <m:t>0,3948</m:t>
            </m:r>
          </m:den>
        </m:f>
        <m:r>
          <w:rPr>
            <w:rFonts w:ascii="Cambria Math" w:hAnsi="Cambria Math"/>
          </w:rPr>
          <m:t>=0,9563</m:t>
        </m:r>
      </m:oMath>
      <w:r w:rsidR="00C6244C" w:rsidRPr="005B5604">
        <w:rPr>
          <w:i/>
        </w:rPr>
        <w:t xml:space="preserve"> </w:t>
      </w:r>
    </w:p>
    <w:p w14:paraId="4579EC98" w14:textId="0419AA9A" w:rsidR="00C6244C" w:rsidRDefault="005356C2" w:rsidP="00BA3CE2"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e>
            </m:d>
          </m:num>
          <m:den>
            <m:r>
              <w:rPr>
                <w:rFonts w:ascii="Cambria Math" w:hAnsi="Cambria Math"/>
                <w:lang w:val="en-US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e>
            </m:d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0,0026</m:t>
            </m:r>
          </m:num>
          <m:den>
            <m:r>
              <w:rPr>
                <w:rFonts w:ascii="Cambria Math" w:hAnsi="Cambria Math"/>
              </w:rPr>
              <m:t>0,3102</m:t>
            </m:r>
          </m:den>
        </m:f>
        <m:r>
          <w:rPr>
            <w:rFonts w:ascii="Cambria Math" w:hAnsi="Cambria Math"/>
          </w:rPr>
          <m:t>=0,0084</m:t>
        </m:r>
      </m:oMath>
      <w:r w:rsidR="00054C36">
        <w:rPr>
          <w:i/>
          <w:iCs/>
        </w:rPr>
        <w:t xml:space="preserve"> </w:t>
      </w:r>
    </w:p>
    <w:p w14:paraId="3B21B91A" w14:textId="37BE842F" w:rsidR="00584530" w:rsidRPr="005B5604" w:rsidRDefault="001173A6" w:rsidP="00BA3CE2">
      <w:pPr>
        <w:rPr>
          <w:i/>
        </w:rPr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</m:e>
            </m:d>
          </m:num>
          <m:den>
            <m:r>
              <w:rPr>
                <w:rFonts w:ascii="Cambria Math" w:hAnsi="Cambria Math"/>
                <w:lang w:val="en-US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</m:e>
            </m:d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0</m:t>
            </m:r>
          </m:num>
          <m:den>
            <m:r>
              <w:rPr>
                <w:rFonts w:ascii="Cambria Math" w:hAnsi="Cambria Math"/>
              </w:rPr>
              <m:t>0,3426</m:t>
            </m:r>
          </m:den>
        </m:f>
        <m:r>
          <w:rPr>
            <w:rFonts w:ascii="Cambria Math" w:hAnsi="Cambria Math"/>
          </w:rPr>
          <m:t>=0</m:t>
        </m:r>
      </m:oMath>
      <w:r>
        <w:rPr>
          <w:i/>
        </w:rPr>
        <w:t xml:space="preserve"> </w:t>
      </w:r>
    </w:p>
    <w:p w14:paraId="3673F11E" w14:textId="77777777" w:rsidR="003934FA" w:rsidRPr="005B5604" w:rsidRDefault="003934FA" w:rsidP="00BA3CE2">
      <w:pPr>
        <w:rPr>
          <w:iCs/>
        </w:rPr>
      </w:pPr>
    </w:p>
    <w:p w14:paraId="204D3646" w14:textId="7341AA96" w:rsidR="003E00EB" w:rsidRDefault="003E00EB" w:rsidP="00BA3CE2"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w:rPr>
                <w:rFonts w:ascii="Cambria Math" w:hAnsi="Cambria Math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</m:d>
          </m:num>
          <m:den>
            <m:r>
              <w:rPr>
                <w:rFonts w:ascii="Cambria Math" w:hAnsi="Cambria Math"/>
                <w:lang w:val="en-US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</m:d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0</m:t>
            </m:r>
          </m:num>
          <m:den>
            <m:r>
              <w:rPr>
                <w:rFonts w:ascii="Cambria Math" w:hAnsi="Cambria Math"/>
              </w:rPr>
              <m:t>0,0862</m:t>
            </m:r>
          </m:den>
        </m:f>
        <m:r>
          <w:rPr>
            <w:rFonts w:ascii="Cambria Math" w:hAnsi="Cambria Math"/>
          </w:rPr>
          <m:t>=0</m:t>
        </m:r>
      </m:oMath>
      <w:r w:rsidR="000C634A">
        <w:rPr>
          <w:i/>
          <w:iCs/>
        </w:rPr>
        <w:t xml:space="preserve"> </w:t>
      </w:r>
    </w:p>
    <w:p w14:paraId="7DC8C245" w14:textId="5FD91BC9" w:rsidR="00C35849" w:rsidRDefault="00C35849" w:rsidP="00BA3CE2">
      <w:pPr>
        <w:rPr>
          <w:iCs/>
        </w:rPr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w:rPr>
                <w:rFonts w:ascii="Cambria Math" w:hAnsi="Cambria Math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d>
          </m:num>
          <m:den>
            <m:r>
              <w:rPr>
                <w:rFonts w:ascii="Cambria Math" w:hAnsi="Cambria Math"/>
                <w:lang w:val="en-US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d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0,0064</m:t>
            </m:r>
          </m:num>
          <m:den>
            <m:r>
              <w:rPr>
                <w:rFonts w:ascii="Cambria Math" w:hAnsi="Cambria Math"/>
              </w:rPr>
              <m:t>0,261</m:t>
            </m:r>
          </m:den>
        </m:f>
        <m:r>
          <w:rPr>
            <w:rFonts w:ascii="Cambria Math" w:hAnsi="Cambria Math"/>
          </w:rPr>
          <m:t>=0,0245</m:t>
        </m:r>
      </m:oMath>
      <w:r w:rsidR="00963D0D">
        <w:rPr>
          <w:i/>
        </w:rPr>
        <w:t xml:space="preserve"> </w:t>
      </w:r>
    </w:p>
    <w:p w14:paraId="46C1B599" w14:textId="246DFB26" w:rsidR="00AB6FB3" w:rsidRDefault="00AB6FB3" w:rsidP="00BA3CE2"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w:rPr>
                <w:rFonts w:ascii="Cambria Math" w:hAnsi="Cambria Math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e>
            </m:d>
          </m:num>
          <m:den>
            <m:r>
              <w:rPr>
                <w:rFonts w:ascii="Cambria Math" w:hAnsi="Cambria Math"/>
                <w:lang w:val="en-US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e>
            </m:d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0,3008</m:t>
            </m:r>
          </m:num>
          <m:den>
            <m:r>
              <w:rPr>
                <w:rFonts w:ascii="Cambria Math" w:hAnsi="Cambria Math"/>
              </w:rPr>
              <m:t>0,3102</m:t>
            </m:r>
          </m:den>
        </m:f>
        <m:r>
          <w:rPr>
            <w:rFonts w:ascii="Cambria Math" w:hAnsi="Cambria Math"/>
          </w:rPr>
          <m:t>=0,9697</m:t>
        </m:r>
      </m:oMath>
      <w:r w:rsidR="007F7FE9">
        <w:rPr>
          <w:i/>
          <w:iCs/>
        </w:rPr>
        <w:t xml:space="preserve"> </w:t>
      </w:r>
    </w:p>
    <w:p w14:paraId="29A8FC1F" w14:textId="50A642D6" w:rsidR="003908C0" w:rsidRPr="005B5604" w:rsidRDefault="00914858" w:rsidP="00BA3CE2">
      <w:pPr>
        <w:rPr>
          <w:i/>
        </w:rPr>
      </w:pPr>
      <m:oMath>
        <m:r>
          <w:rPr>
            <w:rFonts w:ascii="Cambria Math" w:hAnsi="Cambria Math"/>
            <w:lang w:val="en-US"/>
          </w:rPr>
          <m:t>p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</m:e>
            </m:d>
          </m:num>
          <m:den>
            <m:r>
              <w:rPr>
                <w:rFonts w:ascii="Cambria Math" w:hAnsi="Cambria Math"/>
                <w:lang w:val="en-US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</m:e>
            </m:d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0,0128</m:t>
            </m:r>
          </m:num>
          <m:den>
            <m:r>
              <w:rPr>
                <w:rFonts w:ascii="Cambria Math" w:hAnsi="Cambria Math"/>
              </w:rPr>
              <m:t>0,3426</m:t>
            </m:r>
          </m:den>
        </m:f>
        <m:r>
          <w:rPr>
            <w:rFonts w:ascii="Cambria Math" w:hAnsi="Cambria Math"/>
          </w:rPr>
          <m:t>=0,0374</m:t>
        </m:r>
      </m:oMath>
      <w:r w:rsidR="00B943E6">
        <w:rPr>
          <w:i/>
        </w:rPr>
        <w:t xml:space="preserve"> </w:t>
      </w:r>
    </w:p>
    <w:p w14:paraId="2CA95344" w14:textId="77777777" w:rsidR="003934FA" w:rsidRPr="005B5604" w:rsidRDefault="003934FA" w:rsidP="00BA3CE2">
      <w:pPr>
        <w:rPr>
          <w:iCs/>
        </w:rPr>
      </w:pPr>
    </w:p>
    <w:p w14:paraId="1C2DC0D5" w14:textId="0BB7DCED" w:rsidR="00DD10F1" w:rsidRPr="008D1F8E" w:rsidRDefault="00DD47BD" w:rsidP="00BA3CE2"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  <m:r>
              <w:rPr>
                <w:rFonts w:ascii="Cambria Math" w:hAnsi="Cambria Math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</m:d>
            <m:ctrlPr>
              <w:rPr>
                <w:rFonts w:ascii="Cambria Math" w:hAnsi="Cambria Math"/>
                <w:i/>
                <w:iCs/>
              </w:rPr>
            </m:ctrlPr>
          </m:num>
          <m:den>
            <m:r>
              <w:rPr>
                <w:rFonts w:ascii="Cambria Math" w:hAnsi="Cambria Math"/>
                <w:lang w:val="en-US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</m:d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0</m:t>
            </m:r>
          </m:num>
          <m:den>
            <m:r>
              <w:rPr>
                <w:rFonts w:ascii="Cambria Math" w:hAnsi="Cambria Math"/>
              </w:rPr>
              <m:t>0,0862</m:t>
            </m:r>
          </m:den>
        </m:f>
        <m:r>
          <w:rPr>
            <w:rFonts w:ascii="Cambria Math" w:hAnsi="Cambria Math"/>
          </w:rPr>
          <m:t>=0</m:t>
        </m:r>
      </m:oMath>
      <w:r w:rsidR="0081715F">
        <w:rPr>
          <w:iCs/>
        </w:rPr>
        <w:t xml:space="preserve"> </w:t>
      </w:r>
    </w:p>
    <w:p w14:paraId="7EA6BE3F" w14:textId="6A5EAEC3" w:rsidR="008D1F8E" w:rsidRDefault="0081715F" w:rsidP="00BA3CE2">
      <w:pPr>
        <w:rPr>
          <w:iCs/>
        </w:rPr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  <m:r>
              <w:rPr>
                <w:rFonts w:ascii="Cambria Math" w:hAnsi="Cambria Math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d>
          </m:num>
          <m:den>
            <m:r>
              <w:rPr>
                <w:rFonts w:ascii="Cambria Math" w:hAnsi="Cambria Math"/>
                <w:lang w:val="en-US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d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0,0034</m:t>
            </m:r>
          </m:num>
          <m:den>
            <m:r>
              <w:rPr>
                <w:rFonts w:ascii="Cambria Math" w:hAnsi="Cambria Math"/>
              </w:rPr>
              <m:t>0,261</m:t>
            </m:r>
          </m:den>
        </m:f>
        <m:r>
          <w:rPr>
            <w:rFonts w:ascii="Cambria Math" w:hAnsi="Cambria Math"/>
          </w:rPr>
          <m:t>=0,013</m:t>
        </m:r>
      </m:oMath>
      <w:r w:rsidR="00065D45">
        <w:rPr>
          <w:i/>
        </w:rPr>
        <w:t xml:space="preserve"> </w:t>
      </w:r>
    </w:p>
    <w:p w14:paraId="27EE62DF" w14:textId="784E601F" w:rsidR="00CC18C7" w:rsidRDefault="00CC18C7" w:rsidP="00BA3CE2"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e>
            </m:d>
          </m:num>
          <m:den>
            <m:r>
              <w:rPr>
                <w:rFonts w:ascii="Cambria Math" w:hAnsi="Cambria Math"/>
                <w:lang w:val="en-US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e>
            </m:d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0,0068</m:t>
            </m:r>
          </m:num>
          <m:den>
            <m:r>
              <w:rPr>
                <w:rFonts w:ascii="Cambria Math" w:hAnsi="Cambria Math"/>
              </w:rPr>
              <m:t>0,3102</m:t>
            </m:r>
          </m:den>
        </m:f>
        <m:r>
          <w:rPr>
            <w:rFonts w:ascii="Cambria Math" w:hAnsi="Cambria Math"/>
          </w:rPr>
          <m:t>=0,0219</m:t>
        </m:r>
      </m:oMath>
      <w:r w:rsidR="00271ECA">
        <w:rPr>
          <w:i/>
          <w:iCs/>
        </w:rPr>
        <w:t xml:space="preserve"> </w:t>
      </w:r>
    </w:p>
    <w:p w14:paraId="39FE6221" w14:textId="78FF23E0" w:rsidR="00C36804" w:rsidRDefault="00C36804" w:rsidP="00BA3CE2"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  <m:r>
              <w:rPr>
                <w:rFonts w:ascii="Cambria Math" w:hAnsi="Cambria Math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</m:e>
            </m:d>
          </m:num>
          <m:den>
            <m:r>
              <w:rPr>
                <w:rFonts w:ascii="Cambria Math" w:hAnsi="Cambria Math"/>
                <w:lang w:val="en-US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</m:e>
            </m:d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0,3298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0,3426</m:t>
            </m:r>
          </m:den>
        </m:f>
        <m:r>
          <w:rPr>
            <w:rFonts w:ascii="Cambria Math" w:hAnsi="Cambria Math"/>
          </w:rPr>
          <m:t>=0,9626</m:t>
        </m:r>
      </m:oMath>
      <w:r w:rsidR="00CA1CD3">
        <w:t xml:space="preserve"> </w:t>
      </w:r>
    </w:p>
    <w:p w14:paraId="3288BB85" w14:textId="31885CC3" w:rsidR="00D04940" w:rsidRPr="00CA1CD3" w:rsidRDefault="00D04940" w:rsidP="00BA3CE2"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a| b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  <m:r>
                            <w:rPr>
                              <w:rFonts w:ascii="Cambria Math" w:hAnsi="Cambria Math"/>
                            </w:rPr>
                            <m:t>,9095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  <m:r>
                            <w:rPr>
                              <w:rFonts w:ascii="Cambria Math" w:hAnsi="Cambria Math"/>
                            </w:rPr>
                            <m:t>,0062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  <m:r>
                            <w:rPr>
                              <w:rFonts w:ascii="Cambria Math" w:hAnsi="Cambria Math"/>
                            </w:rPr>
                            <m:t>,0905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  <m:r>
                            <w:rPr>
                              <w:rFonts w:ascii="Cambria Math" w:hAnsi="Cambria Math"/>
                            </w:rPr>
                            <m:t>,9563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  <m:r>
                            <w:rPr>
                              <w:rFonts w:ascii="Cambria Math" w:hAnsi="Cambria Math"/>
                            </w:rPr>
                            <m:t>,0084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  <m:r>
                            <w:rPr>
                              <w:rFonts w:ascii="Cambria Math" w:hAnsi="Cambria Math"/>
                            </w:rPr>
                            <m:t>,0245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  <m:r>
                            <w:rPr>
                              <w:rFonts w:ascii="Cambria Math" w:hAnsi="Cambria Math"/>
                            </w:rPr>
                            <m:t>,013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  <m:r>
                            <w:rPr>
                              <w:rFonts w:ascii="Cambria Math" w:hAnsi="Cambria Math"/>
                            </w:rPr>
                            <m:t>,9697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  <m:r>
                            <w:rPr>
                              <w:rFonts w:ascii="Cambria Math" w:hAnsi="Cambria Math"/>
                            </w:rPr>
                            <m:t>,0374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  <m:r>
                            <w:rPr>
                              <w:rFonts w:ascii="Cambria Math" w:hAnsi="Cambria Math"/>
                            </w:rPr>
                            <m:t>,0219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  <m:r>
                            <w:rPr>
                              <w:rFonts w:ascii="Cambria Math" w:hAnsi="Cambria Math"/>
                            </w:rPr>
                            <m:t>,9626</m:t>
                          </m:r>
                        </m:e>
                      </m:mr>
                    </m:m>
                  </m:e>
                </m:mr>
              </m:m>
            </m:e>
          </m:d>
        </m:oMath>
      </m:oMathPara>
    </w:p>
    <w:p w14:paraId="14B53F5D" w14:textId="62360CB4" w:rsidR="004C7B54" w:rsidRDefault="006536DB" w:rsidP="00BA3CE2">
      <w:r>
        <w:t>Отсюда безусловные энтропии источника и получателя сообщений будут:</w:t>
      </w:r>
    </w:p>
    <w:p w14:paraId="5D4C8C83" w14:textId="276B8B83" w:rsidR="006536DB" w:rsidRPr="00103D1A" w:rsidRDefault="00526ECC" w:rsidP="00103D1A">
      <w:pPr>
        <w:ind w:firstLine="0"/>
        <w:rPr>
          <w:iCs/>
        </w:rPr>
      </w:pP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A</m:t>
            </m:r>
          </m:e>
        </m:d>
        <m:r>
          <w:rPr>
            <w:rFonts w:ascii="Cambria Math" w:hAnsi="Cambria Math"/>
          </w:rPr>
          <m:t>=-(0,08*</m:t>
        </m:r>
        <m:func>
          <m:funcPr>
            <m:ctrlPr>
              <w:rPr>
                <w:rFonts w:ascii="Cambria Math" w:hAnsi="Cambria Math"/>
                <w:i/>
                <w:lang w:val="en-US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log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  <w:lang w:val="en-US"/>
                  </w:rPr>
                </m:ctrlPr>
              </m:sub>
            </m:sSub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0,08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</m:d>
            <m:r>
              <w:rPr>
                <w:rFonts w:ascii="Cambria Math" w:hAnsi="Cambria Math"/>
              </w:rPr>
              <m:t>+0,26*</m:t>
            </m:r>
            <m:func>
              <m:func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  <w:lang w:val="en-US"/>
                      </w:rPr>
                    </m:ctrlPr>
                  </m:sub>
                </m:sSub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0,26</m:t>
                    </m:r>
                  </m:e>
                </m:d>
                <m:r>
                  <w:rPr>
                    <w:rFonts w:ascii="Cambria Math" w:hAnsi="Cambria Math"/>
                  </w:rPr>
                  <m:t>+0,32*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ub>
                    </m:sSub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0,32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+0,34*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en-US"/>
                              </w:rPr>
                              <m:t>log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  <w:lang w:val="en-US"/>
                              </w:rPr>
                            </m:ctrlPr>
                          </m:sub>
                        </m:sSub>
                      </m:fName>
                      <m:e>
                        <m:r>
                          <w:rPr>
                            <w:rFonts w:ascii="Cambria Math" w:hAnsi="Cambria Math"/>
                          </w:rPr>
                          <m:t>(0,34))=</m:t>
                        </m:r>
                      </m:e>
                    </m:func>
                  </m:e>
                </m:func>
              </m:e>
            </m:func>
          </m:e>
        </m:func>
        <m:r>
          <w:rPr>
            <w:rFonts w:ascii="Cambria Math" w:hAnsi="Cambria Math"/>
          </w:rPr>
          <m:t>-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>-0,29152-0,50518-0,52608-0,52904</m:t>
            </m:r>
            <m:ctrlPr>
              <w:rPr>
                <w:rFonts w:ascii="Cambria Math" w:hAnsi="Cambria Math"/>
                <w:i/>
              </w:rPr>
            </m:ctrlPr>
          </m:e>
        </m:d>
        <m:r>
          <w:rPr>
            <w:rFonts w:ascii="Cambria Math" w:hAnsi="Cambria Math"/>
          </w:rPr>
          <m:t>=1,85182 бит / символ</m:t>
        </m:r>
      </m:oMath>
      <w:r w:rsidR="00103D1A" w:rsidRPr="00103D1A">
        <w:t xml:space="preserve"> </w:t>
      </w:r>
    </w:p>
    <w:p w14:paraId="6B3A3E11" w14:textId="77777777" w:rsidR="00FA15A9" w:rsidRDefault="007871BC" w:rsidP="007871BC">
      <w:pPr>
        <w:ind w:firstLine="0"/>
        <w:rPr>
          <w:iCs/>
        </w:rPr>
      </w:pP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B</m:t>
            </m:r>
          </m:e>
        </m:d>
        <m:r>
          <w:rPr>
            <w:rFonts w:ascii="Cambria Math" w:hAnsi="Cambria Math"/>
          </w:rPr>
          <m:t>=-</m:t>
        </m:r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>0,0862*</m:t>
            </m:r>
            <m:func>
              <m:func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log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  <w:iCs/>
                        <w:lang w:val="en-US"/>
                      </w:rPr>
                    </m:ctrlPr>
                  </m:sub>
                </m:sSub>
                <m:ctrlPr>
                  <w:rPr>
                    <w:rFonts w:ascii="Cambria Math" w:hAnsi="Cambria Math"/>
                    <w:i/>
                    <w:iCs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0,0862</m:t>
                    </m: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e>
                </m:d>
                <m:r>
                  <w:rPr>
                    <w:rFonts w:ascii="Cambria Math" w:hAnsi="Cambria Math"/>
                  </w:rPr>
                  <m:t>+0,261*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iCs/>
                            <w:lang w:val="en-US"/>
                          </w:rPr>
                        </m:ctrlPr>
                      </m:sub>
                    </m:sSub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0,261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+0,3102*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lang w:val="en-US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en-US"/>
                              </w:rPr>
                              <m:t>log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  <w:iCs/>
                                <w:lang w:val="en-US"/>
                              </w:rPr>
                            </m:ctrlPr>
                          </m:sub>
                        </m:sSub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0,3102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+0,3426*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lang w:val="en-US"/>
                              </w:rPr>
                            </m:ctrlPr>
                          </m:funcPr>
                          <m:fNam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log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  <m:ctrlPr>
                                  <w:rPr>
                                    <w:rFonts w:ascii="Cambria Math" w:hAnsi="Cambria Math"/>
                                    <w:iCs/>
                                    <w:lang w:val="en-US"/>
                                  </w:rPr>
                                </m:ctrlPr>
                              </m:sub>
                            </m:sSub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0,3426</m:t>
                                </m:r>
                              </m:e>
                            </m:d>
                          </m:e>
                        </m:func>
                      </m:e>
                    </m:func>
                  </m:e>
                </m:func>
              </m:e>
            </m:func>
          </m:e>
        </m:d>
        <m:r>
          <w:rPr>
            <w:rFonts w:ascii="Cambria Math" w:hAnsi="Cambria Math"/>
          </w:rPr>
          <m:t>=-</m:t>
        </m:r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>-0,3048-0,5058-0,5238-0,5295</m:t>
            </m:r>
          </m:e>
        </m:d>
        <m:r>
          <w:rPr>
            <w:rFonts w:ascii="Cambria Math" w:hAnsi="Cambria Math"/>
          </w:rPr>
          <m:t>=1,8639 бит / символ</m:t>
        </m:r>
      </m:oMath>
      <w:r w:rsidR="00201CBC">
        <w:rPr>
          <w:iCs/>
        </w:rPr>
        <w:t xml:space="preserve"> </w:t>
      </w:r>
    </w:p>
    <w:p w14:paraId="19AD57DD" w14:textId="03052714" w:rsidR="00D45DE9" w:rsidRDefault="00FA15A9" w:rsidP="007871BC">
      <w:pPr>
        <w:ind w:firstLine="0"/>
        <w:rPr>
          <w:iCs/>
        </w:rPr>
      </w:pPr>
      <m:oMath>
        <m:r>
          <w:rPr>
            <w:rFonts w:ascii="Cambria Math" w:hAnsi="Cambria Math"/>
          </w:rPr>
          <m:t>H</m:t>
        </m:r>
        <m:d>
          <m:dPr>
            <m:endChr m:val="|"/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A</m:t>
            </m:r>
          </m:e>
        </m:d>
        <m:r>
          <w:rPr>
            <w:rFonts w:ascii="Cambria Math" w:hAnsi="Cambria Math"/>
            <w:lang w:val="en-US"/>
          </w:rPr>
          <m:t>B</m:t>
        </m:r>
        <m:r>
          <w:rPr>
            <w:rFonts w:ascii="Cambria Math" w:hAnsi="Cambria Math"/>
          </w:rPr>
          <m:t>)= -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  <w:iCs/>
                <w:lang w:val="en-US"/>
              </w:rPr>
            </m:ctrlPr>
          </m:naryPr>
          <m:sub/>
          <m:sup/>
          <m:e>
            <m:r>
              <w:rPr>
                <w:rFonts w:ascii="Cambria Math" w:hAnsi="Cambria Math"/>
                <w:lang w:val="en-US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  <m: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</m:d>
            <m:r>
              <w:rPr>
                <w:rFonts w:ascii="Cambria Math" w:hAnsi="Cambria Math"/>
              </w:rPr>
              <m:t>*</m:t>
            </m:r>
            <m:func>
              <m:func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  <w:iCs/>
                        <w:lang w:val="en-US"/>
                      </w:rPr>
                    </m:ctrlPr>
                  </m:sub>
                </m:sSub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</m:t>
                    </m: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b</m:t>
                    </m: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e>
                </m:d>
              </m:e>
            </m:func>
            <m:r>
              <w:rPr>
                <w:rFonts w:ascii="Cambria Math" w:hAnsi="Cambria Math"/>
              </w:rPr>
              <m:t>=0,2687 бит / символ</m:t>
            </m:r>
          </m:e>
        </m:nary>
      </m:oMath>
      <w:r w:rsidR="00D45DE9">
        <w:rPr>
          <w:iCs/>
        </w:rPr>
        <w:t xml:space="preserve"> </w:t>
      </w:r>
    </w:p>
    <w:p w14:paraId="7779FAD2" w14:textId="2416D71F" w:rsidR="000F3772" w:rsidRDefault="000F3772" w:rsidP="007871BC">
      <w:pPr>
        <w:ind w:firstLine="0"/>
        <w:rPr>
          <w:iCs/>
        </w:rPr>
      </w:pPr>
      <m:oMath>
        <m:r>
          <w:rPr>
            <w:rFonts w:ascii="Cambria Math" w:hAnsi="Cambria Math"/>
          </w:rPr>
          <m:t>H</m:t>
        </m:r>
        <m:d>
          <m:dPr>
            <m:endChr m:val="|"/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B</m:t>
            </m:r>
          </m:e>
        </m:d>
        <m:r>
          <w:rPr>
            <w:rFonts w:ascii="Cambria Math" w:hAnsi="Cambria Math"/>
            <w:lang w:val="en-US"/>
          </w:rPr>
          <m:t>A</m:t>
        </m:r>
        <m:r>
          <w:rPr>
            <w:rFonts w:ascii="Cambria Math" w:hAnsi="Cambria Math"/>
          </w:rPr>
          <m:t>)=-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  <w:iCs/>
                <w:lang w:val="en-US"/>
              </w:rPr>
            </m:ctrlPr>
          </m:naryPr>
          <m:sub/>
          <m:sup/>
          <m:e>
            <m:r>
              <w:rPr>
                <w:rFonts w:ascii="Cambria Math" w:hAnsi="Cambria Math"/>
                <w:lang w:val="en-US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  <m:r>
                  <w:rPr>
                    <w:rFonts w:ascii="Cambria Math" w:hAnsi="Cambria Math"/>
                  </w:rPr>
                  <m:t xml:space="preserve">, </m:t>
                </m:r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</m:d>
            <m:r>
              <w:rPr>
                <w:rFonts w:ascii="Cambria Math" w:hAnsi="Cambria Math"/>
              </w:rPr>
              <m:t>*</m:t>
            </m:r>
            <m:func>
              <m:func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  <w:iCs/>
                        <w:lang w:val="en-US"/>
                      </w:rPr>
                    </m:ctrlPr>
                  </m:sub>
                </m:sSub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b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</m:d>
                  </m:e>
                </m:d>
                <m:r>
                  <w:rPr>
                    <w:rFonts w:ascii="Cambria Math" w:hAnsi="Cambria Math"/>
                  </w:rPr>
                  <m:t>=0,2806 бит/символ</m:t>
                </m:r>
              </m:e>
            </m:func>
          </m:e>
        </m:nary>
      </m:oMath>
      <w:r w:rsidR="00D10FE9">
        <w:rPr>
          <w:iCs/>
        </w:rPr>
        <w:t xml:space="preserve"> </w:t>
      </w:r>
    </w:p>
    <w:p w14:paraId="63770CBA" w14:textId="59B1AC2D" w:rsidR="00C274B2" w:rsidRDefault="00EC50F5" w:rsidP="007871BC">
      <w:pPr>
        <w:ind w:firstLine="0"/>
        <w:rPr>
          <w:i/>
          <w:iCs/>
        </w:rPr>
      </w:pPr>
      <m:oMath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t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0,01</m:t>
            </m:r>
          </m:den>
        </m:f>
        <m:r>
          <w:rPr>
            <w:rFonts w:ascii="Cambria Math" w:hAnsi="Cambria Math"/>
          </w:rPr>
          <m:t>=100 символов/сек</m:t>
        </m:r>
      </m:oMath>
      <w:r>
        <w:rPr>
          <w:i/>
          <w:iCs/>
        </w:rPr>
        <w:t xml:space="preserve"> </w:t>
      </w:r>
    </w:p>
    <w:p w14:paraId="7AD83134" w14:textId="00903640" w:rsidR="00547959" w:rsidRDefault="00547959" w:rsidP="007871BC">
      <w:pPr>
        <w:ind w:firstLine="0"/>
      </w:pPr>
      <w:r>
        <w:t>Отсюда пропускная способность будет:</w:t>
      </w:r>
    </w:p>
    <w:p w14:paraId="731407BA" w14:textId="26A0056B" w:rsidR="00547959" w:rsidRDefault="00547959" w:rsidP="007871BC">
      <w:pPr>
        <w:ind w:firstLine="0"/>
        <w:rPr>
          <w:iCs/>
        </w:rPr>
      </w:pPr>
      <m:oMath>
        <m:r>
          <w:rPr>
            <w:rFonts w:ascii="Cambria Math" w:hAnsi="Cambria Math"/>
            <w:lang w:val="en-US"/>
          </w:rPr>
          <m:t>C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</w:rPr>
          <m:t>*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H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</m:d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  <w:lang w:val="en-US"/>
              </w:rPr>
              <m:t>H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</m:d>
          </m:e>
        </m:d>
        <m:r>
          <w:rPr>
            <w:rFonts w:ascii="Cambria Math" w:hAnsi="Cambria Math"/>
          </w:rPr>
          <m:t>=100*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>1,85182-0,2687</m:t>
            </m:r>
          </m:e>
        </m:d>
        <m:r>
          <w:rPr>
            <w:rFonts w:ascii="Cambria Math" w:hAnsi="Cambria Math"/>
          </w:rPr>
          <m:t>=158,312 бит/сек</m:t>
        </m:r>
      </m:oMath>
      <w:r w:rsidR="00B64ED2" w:rsidRPr="00B64ED2">
        <w:rPr>
          <w:i/>
        </w:rPr>
        <w:t xml:space="preserve"> </w:t>
      </w:r>
      <w:r w:rsidR="00B64ED2">
        <w:rPr>
          <w:iCs/>
        </w:rPr>
        <w:t>или</w:t>
      </w:r>
    </w:p>
    <w:p w14:paraId="702B22ED" w14:textId="55FFE299" w:rsidR="00B64ED2" w:rsidRDefault="00B64ED2" w:rsidP="007871BC">
      <w:pPr>
        <w:ind w:firstLine="0"/>
      </w:pPr>
      <m:oMath>
        <m:r>
          <w:rPr>
            <w:rFonts w:ascii="Cambria Math" w:hAnsi="Cambria Math"/>
          </w:rPr>
          <m:t>C=</m:t>
        </m:r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</w:rPr>
          <m:t>*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H</m:t>
            </m:r>
            <m:d>
              <m:d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</m:d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  <w:lang w:val="en-US"/>
              </w:rPr>
              <m:t>H</m:t>
            </m:r>
            <m:d>
              <m:d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</m:d>
          </m:e>
        </m:d>
        <m:r>
          <w:rPr>
            <w:rFonts w:ascii="Cambria Math" w:hAnsi="Cambria Math"/>
          </w:rPr>
          <m:t>=100*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>1,8639-0,2806</m:t>
            </m:r>
          </m:e>
        </m:d>
        <m:r>
          <w:rPr>
            <w:rFonts w:ascii="Cambria Math" w:hAnsi="Cambria Math"/>
          </w:rPr>
          <m:t>=158,33 бит/сек</m:t>
        </m:r>
      </m:oMath>
      <w:r w:rsidR="0083025C">
        <w:rPr>
          <w:i/>
          <w:iCs/>
        </w:rPr>
        <w:t xml:space="preserve"> </w:t>
      </w:r>
    </w:p>
    <w:p w14:paraId="475E9228" w14:textId="77777777" w:rsidR="0023254D" w:rsidRDefault="0023254D" w:rsidP="0023254D">
      <w:pPr>
        <w:pStyle w:val="1"/>
      </w:pPr>
      <w:bookmarkStart w:id="6" w:name="_Toc182850347"/>
      <w:r>
        <w:lastRenderedPageBreak/>
        <w:t>Вывод</w:t>
      </w:r>
      <w:bookmarkEnd w:id="6"/>
    </w:p>
    <w:p w14:paraId="7BF3A810" w14:textId="633D09B1" w:rsidR="00B2775A" w:rsidRDefault="0023254D" w:rsidP="00306583">
      <w:r>
        <w:t xml:space="preserve">В ходе выполнения лабораторной работы </w:t>
      </w:r>
      <w:r w:rsidR="004944D1">
        <w:t xml:space="preserve">было приобретено </w:t>
      </w:r>
      <w:r w:rsidR="004944D1" w:rsidRPr="00DD054D">
        <w:rPr>
          <w:szCs w:val="28"/>
        </w:rPr>
        <w:t>умение рассчитывать пропускную способность дискретного симметричного канала связи при наличии помех.</w:t>
      </w:r>
      <w:r w:rsidR="004944D1">
        <w:t xml:space="preserve"> </w:t>
      </w:r>
      <w:r w:rsidR="00354EAD">
        <w:t xml:space="preserve">В результате вычислений при заданном </w:t>
      </w:r>
      <w:r w:rsidR="004A70E4">
        <w:t xml:space="preserve">варианте были получены значения пропускных способностей для канала связи </w:t>
      </w:r>
      <m:oMath>
        <m:r>
          <w:rPr>
            <w:rFonts w:ascii="Cambria Math" w:hAnsi="Cambria Math"/>
          </w:rPr>
          <m:t>С=158,312 бит/сек</m:t>
        </m:r>
      </m:oMath>
      <w:r w:rsidR="004A70E4">
        <w:t xml:space="preserve"> и </w:t>
      </w:r>
      <m:oMath>
        <m:r>
          <w:rPr>
            <w:rFonts w:ascii="Cambria Math" w:hAnsi="Cambria Math"/>
          </w:rPr>
          <m:t>C=158,33 бит/сек</m:t>
        </m:r>
      </m:oMath>
      <w:r w:rsidR="004A70E4">
        <w:t>.</w:t>
      </w:r>
      <w:r w:rsidR="00B2775A">
        <w:br w:type="page"/>
      </w:r>
    </w:p>
    <w:p w14:paraId="6B17ACF4" w14:textId="3DF5BD27" w:rsidR="00B2775A" w:rsidRDefault="00B2775A" w:rsidP="00B2775A">
      <w:pPr>
        <w:pStyle w:val="1"/>
      </w:pPr>
      <w:bookmarkStart w:id="7" w:name="_Toc182850348"/>
      <w:r>
        <w:lastRenderedPageBreak/>
        <w:t>Контрольные вопросы</w:t>
      </w:r>
      <w:bookmarkEnd w:id="7"/>
    </w:p>
    <w:p w14:paraId="51691860" w14:textId="31BDDCB4" w:rsidR="00B2775A" w:rsidRDefault="00B2775A" w:rsidP="00B2775A">
      <w:pPr>
        <w:pStyle w:val="2"/>
        <w:numPr>
          <w:ilvl w:val="0"/>
          <w:numId w:val="5"/>
        </w:numPr>
      </w:pPr>
      <w:bookmarkStart w:id="8" w:name="_Toc182850349"/>
      <w:r w:rsidRPr="00B2775A">
        <w:t>Что понимают под каналом связи?</w:t>
      </w:r>
      <w:bookmarkEnd w:id="8"/>
      <w:r w:rsidRPr="00B2775A">
        <w:t xml:space="preserve"> </w:t>
      </w:r>
    </w:p>
    <w:p w14:paraId="6BCC30F9" w14:textId="4BCBB8F1" w:rsidR="00B2775A" w:rsidRPr="00B2775A" w:rsidRDefault="0047485E" w:rsidP="00B2775A">
      <w:r w:rsidRPr="00DD054D">
        <w:rPr>
          <w:szCs w:val="28"/>
        </w:rPr>
        <w:t>Под каналом связи подразумевается совокупность средств, предназначенных для передачи информации от данного источника сообщений к адресату.</w:t>
      </w:r>
    </w:p>
    <w:p w14:paraId="47D90CC4" w14:textId="58A23E3D" w:rsidR="00B2775A" w:rsidRDefault="00B2775A" w:rsidP="00B2775A">
      <w:pPr>
        <w:pStyle w:val="2"/>
        <w:numPr>
          <w:ilvl w:val="0"/>
          <w:numId w:val="5"/>
        </w:numPr>
      </w:pPr>
      <w:bookmarkStart w:id="9" w:name="_Toc182850350"/>
      <w:r w:rsidRPr="00B2775A">
        <w:t>Какие каналы связи называют дискретными?</w:t>
      </w:r>
      <w:bookmarkEnd w:id="9"/>
      <w:r w:rsidRPr="00B2775A">
        <w:t xml:space="preserve"> </w:t>
      </w:r>
    </w:p>
    <w:p w14:paraId="19092769" w14:textId="1B6541C0" w:rsidR="0047485E" w:rsidRPr="0047485E" w:rsidRDefault="0047485E" w:rsidP="0047485E">
      <w:r w:rsidRPr="00DD054D">
        <w:rPr>
          <w:szCs w:val="28"/>
        </w:rPr>
        <w:t>Если сигналы на входе и выходе канала представляют собой последовательности символов, составленные из алфавитов А и В, то такой канал называется дискретным.</w:t>
      </w:r>
    </w:p>
    <w:p w14:paraId="6CCB98A3" w14:textId="339DF64E" w:rsidR="00B2775A" w:rsidRDefault="00B2775A" w:rsidP="00B2775A">
      <w:pPr>
        <w:pStyle w:val="2"/>
        <w:numPr>
          <w:ilvl w:val="0"/>
          <w:numId w:val="5"/>
        </w:numPr>
      </w:pPr>
      <w:bookmarkStart w:id="10" w:name="_Toc182850351"/>
      <w:r w:rsidRPr="00B2775A">
        <w:t>Каким образом задают описание дискретного канала связи с помехами?</w:t>
      </w:r>
      <w:bookmarkEnd w:id="10"/>
    </w:p>
    <w:p w14:paraId="3DFC977B" w14:textId="77777777" w:rsidR="0047485E" w:rsidRPr="0047485E" w:rsidRDefault="0047485E" w:rsidP="005545D2">
      <w:pPr>
        <w:rPr>
          <w:lang w:val="en-US"/>
        </w:rPr>
      </w:pPr>
      <w:r w:rsidRPr="0047485E">
        <w:t xml:space="preserve">Модель дискретного канала задана, если для любых последовательностей передаваемых символов указано правило вычисления условной вероятности </w:t>
      </w:r>
      <w:r>
        <w:rPr>
          <w:noProof/>
        </w:rPr>
        <w:drawing>
          <wp:inline distT="0" distB="0" distL="0" distR="0" wp14:anchorId="67E4F567" wp14:editId="55A76F6C">
            <wp:extent cx="457200" cy="260350"/>
            <wp:effectExtent l="0" t="0" r="0" b="6350"/>
            <wp:docPr id="2613614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485E">
        <w:t>. Условные вероятности канала записывают в виде канальной матрицы.</w:t>
      </w:r>
    </w:p>
    <w:p w14:paraId="1E4C1597" w14:textId="77777777" w:rsidR="0047485E" w:rsidRPr="0047485E" w:rsidRDefault="0047485E" w:rsidP="0047485E">
      <w:pPr>
        <w:ind w:firstLine="0"/>
        <w:jc w:val="center"/>
        <w:rPr>
          <w:szCs w:val="28"/>
          <w:lang w:val="en-US"/>
        </w:rPr>
      </w:pPr>
      <w:r>
        <w:rPr>
          <w:noProof/>
          <w:lang w:val="en-US"/>
        </w:rPr>
        <w:drawing>
          <wp:inline distT="0" distB="0" distL="0" distR="0" wp14:anchorId="136A5781" wp14:editId="71ABBE76">
            <wp:extent cx="2495550" cy="1104900"/>
            <wp:effectExtent l="0" t="0" r="0" b="0"/>
            <wp:docPr id="65181699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74199" w14:textId="77777777" w:rsidR="0047485E" w:rsidRPr="0047485E" w:rsidRDefault="0047485E" w:rsidP="0047485E"/>
    <w:p w14:paraId="59AB9276" w14:textId="38FD91AC" w:rsidR="00B2775A" w:rsidRDefault="00B2775A" w:rsidP="00B2775A">
      <w:pPr>
        <w:pStyle w:val="2"/>
        <w:numPr>
          <w:ilvl w:val="0"/>
          <w:numId w:val="5"/>
        </w:numPr>
      </w:pPr>
      <w:bookmarkStart w:id="11" w:name="_Toc182850352"/>
      <w:r w:rsidRPr="00B2775A">
        <w:t>Как определяют скорость передачи информации по дискретному каналу связи?</w:t>
      </w:r>
      <w:bookmarkEnd w:id="11"/>
      <w:r w:rsidRPr="00B2775A">
        <w:t xml:space="preserve"> </w:t>
      </w:r>
    </w:p>
    <w:p w14:paraId="75DB1924" w14:textId="1D1AE9DD" w:rsidR="005545D2" w:rsidRDefault="005545D2" w:rsidP="005545D2">
      <w:r w:rsidRPr="005545D2">
        <w:t>В условиях отсутствия помех скорость передачи информации по каналу связи определяется количеством информации, переносимым символом сообщения в единицу времени, и равна:</w:t>
      </w:r>
    </w:p>
    <w:p w14:paraId="7DFB57E1" w14:textId="4FCB894B" w:rsidR="005545D2" w:rsidRPr="00A96DF5" w:rsidRDefault="005545D2" w:rsidP="005545D2">
      <w:pPr>
        <w:rPr>
          <w:iCs/>
        </w:rPr>
      </w:pPr>
      <m:oMathPara>
        <m:oMath>
          <m:r>
            <w:rPr>
              <w:rFonts w:ascii="Cambria Math" w:hAnsi="Cambria Math"/>
            </w:rPr>
            <m:t>V</m:t>
          </m:r>
          <m:r>
            <w:rPr>
              <w:rFonts w:ascii="Cambria Math" w:hAnsi="Cambria Math"/>
              <w:lang w:val="en-US"/>
            </w:rPr>
            <m:t xml:space="preserve">=n*H </m:t>
          </m:r>
          <m:r>
            <w:rPr>
              <w:rFonts w:ascii="Cambria Math" w:hAnsi="Cambria Math"/>
            </w:rPr>
            <m:t>бит/сек</m:t>
          </m:r>
        </m:oMath>
      </m:oMathPara>
    </w:p>
    <w:p w14:paraId="4AA97FB3" w14:textId="7638A165" w:rsidR="00A96DF5" w:rsidRDefault="00A96DF5" w:rsidP="00A96DF5">
      <w:pPr>
        <w:jc w:val="right"/>
        <w:rPr>
          <w:iCs/>
        </w:rPr>
      </w:pPr>
      <m:oMath>
        <m:r>
          <w:rPr>
            <w:rFonts w:ascii="Cambria Math" w:hAnsi="Cambria Math"/>
            <w:lang w:val="en-US"/>
          </w:rPr>
          <m:t>n</m:t>
        </m:r>
      </m:oMath>
      <w:r w:rsidRPr="00A96DF5">
        <w:rPr>
          <w:iCs/>
        </w:rPr>
        <w:t xml:space="preserve"> – </w:t>
      </w:r>
      <w:r>
        <w:rPr>
          <w:iCs/>
        </w:rPr>
        <w:t>количество символов, вырабатываемых за единицу времени</w:t>
      </w:r>
    </w:p>
    <w:p w14:paraId="5ACE1432" w14:textId="13F206D7" w:rsidR="00A96DF5" w:rsidRPr="00A96DF5" w:rsidRDefault="00A96DF5" w:rsidP="00A96DF5">
      <w:pPr>
        <w:jc w:val="right"/>
        <w:rPr>
          <w:iCs/>
        </w:rPr>
      </w:pPr>
      <m:oMath>
        <m:r>
          <w:rPr>
            <w:rFonts w:ascii="Cambria Math" w:hAnsi="Cambria Math"/>
          </w:rPr>
          <m:t>H</m:t>
        </m:r>
      </m:oMath>
      <w:r>
        <w:rPr>
          <w:iCs/>
        </w:rPr>
        <w:t xml:space="preserve"> </w:t>
      </w:r>
      <w:r>
        <w:rPr>
          <w:iCs/>
          <w:lang w:val="en-US"/>
        </w:rPr>
        <w:t>–</w:t>
      </w:r>
      <w:r>
        <w:rPr>
          <w:iCs/>
        </w:rPr>
        <w:t xml:space="preserve"> энтропия источника сообщений </w:t>
      </w:r>
      <w:r w:rsidRPr="00A96DF5">
        <w:rPr>
          <w:iCs/>
        </w:rPr>
        <w:t xml:space="preserve"> </w:t>
      </w:r>
    </w:p>
    <w:p w14:paraId="261E8C6A" w14:textId="3830E76F" w:rsidR="00B2775A" w:rsidRDefault="00B2775A" w:rsidP="00B2775A">
      <w:pPr>
        <w:pStyle w:val="2"/>
        <w:numPr>
          <w:ilvl w:val="0"/>
          <w:numId w:val="5"/>
        </w:numPr>
      </w:pPr>
      <w:bookmarkStart w:id="12" w:name="_Toc182850353"/>
      <w:r w:rsidRPr="00B2775A">
        <w:t>Что такое пропускная способность канала связи?</w:t>
      </w:r>
      <w:bookmarkEnd w:id="12"/>
      <w:r w:rsidRPr="00B2775A">
        <w:t xml:space="preserve"> </w:t>
      </w:r>
    </w:p>
    <w:p w14:paraId="13C25E5A" w14:textId="06D77330" w:rsidR="00741805" w:rsidRPr="00852ED0" w:rsidRDefault="00852ED0" w:rsidP="00741805">
      <w:r>
        <w:t>Пропускная способность канала связи – это максимальная скорость передачи информации по данному каналу.</w:t>
      </w:r>
    </w:p>
    <w:p w14:paraId="7CFD8649" w14:textId="292AE18E" w:rsidR="00B2775A" w:rsidRDefault="00B2775A" w:rsidP="00B2775A">
      <w:pPr>
        <w:pStyle w:val="2"/>
        <w:numPr>
          <w:ilvl w:val="0"/>
          <w:numId w:val="5"/>
        </w:numPr>
      </w:pPr>
      <w:bookmarkStart w:id="13" w:name="_Toc182850354"/>
      <w:r w:rsidRPr="00B2775A">
        <w:t>Как определяется пропускная способность дискретного канала при отсутствии помех?</w:t>
      </w:r>
      <w:bookmarkEnd w:id="13"/>
      <w:r w:rsidRPr="00B2775A">
        <w:t xml:space="preserve"> </w:t>
      </w:r>
    </w:p>
    <w:p w14:paraId="21A27E10" w14:textId="3501624A" w:rsidR="00741805" w:rsidRDefault="00741805" w:rsidP="00741805">
      <w:r>
        <w:t xml:space="preserve">При отсутствии помех выражение для пропускной </w:t>
      </w:r>
      <w:proofErr w:type="spellStart"/>
      <w:r>
        <w:t>споособности</w:t>
      </w:r>
      <w:proofErr w:type="spellEnd"/>
      <w:r>
        <w:t xml:space="preserve"> отличается от выражения для скорости тем, </w:t>
      </w:r>
      <w:proofErr w:type="spellStart"/>
      <w:r>
        <w:t>точ</w:t>
      </w:r>
      <w:proofErr w:type="spellEnd"/>
      <w:r>
        <w:t xml:space="preserve"> пропускную способность характеризует максимальная энтропия:</w:t>
      </w:r>
    </w:p>
    <w:p w14:paraId="401621F6" w14:textId="12A2EC64" w:rsidR="00741805" w:rsidRPr="000849AC" w:rsidRDefault="00741805" w:rsidP="00741805">
      <w:pPr>
        <w:rPr>
          <w:iCs/>
        </w:rPr>
      </w:pPr>
      <m:oMathPara>
        <m:oMath>
          <m:r>
            <w:rPr>
              <w:rFonts w:ascii="Cambria Math" w:hAnsi="Cambria Math"/>
            </w:rPr>
            <m:t>C</m:t>
          </m:r>
          <m:r>
            <w:rPr>
              <w:rFonts w:ascii="Cambria Math" w:hAnsi="Cambria Math"/>
              <w:lang w:val="en-US"/>
            </w:rPr>
            <m:t>=n*H=n*</m:t>
          </m:r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  <m:ctrlPr>
                    <w:rPr>
                      <w:rFonts w:ascii="Cambria Math" w:hAnsi="Cambria Math"/>
                      <w:lang w:val="en-US"/>
                    </w:rPr>
                  </m:ctrlPr>
                </m:sub>
              </m:sSub>
            </m:fName>
            <m:e>
              <m:r>
                <w:rPr>
                  <w:rFonts w:ascii="Cambria Math" w:hAnsi="Cambria Math"/>
                  <w:lang w:val="en-US"/>
                </w:rPr>
                <m:t xml:space="preserve">q, </m:t>
              </m:r>
              <m:r>
                <w:rPr>
                  <w:rFonts w:ascii="Cambria Math" w:hAnsi="Cambria Math"/>
                </w:rPr>
                <m:t>би/сек</m:t>
              </m:r>
              <m:ctrlPr>
                <w:rPr>
                  <w:rFonts w:ascii="Cambria Math" w:hAnsi="Cambria Math"/>
                  <w:i/>
                </w:rPr>
              </m:ctrlPr>
            </m:e>
          </m:func>
          <m:r>
            <m:rPr>
              <m:sty m:val="p"/>
            </m:rPr>
            <w:rPr>
              <w:rFonts w:ascii="Cambria Math" w:hAnsi="Cambria Math"/>
            </w:rPr>
            <m:t xml:space="preserve"> </m:t>
          </m:r>
        </m:oMath>
      </m:oMathPara>
    </w:p>
    <w:p w14:paraId="5B3919DD" w14:textId="587EB935" w:rsidR="000849AC" w:rsidRPr="000849AC" w:rsidRDefault="000849AC" w:rsidP="000849AC">
      <w:pPr>
        <w:jc w:val="right"/>
        <w:rPr>
          <w:iCs/>
        </w:rPr>
      </w:pPr>
      <m:oMath>
        <m:r>
          <w:rPr>
            <w:rFonts w:ascii="Cambria Math" w:hAnsi="Cambria Math"/>
            <w:lang w:val="en-US"/>
          </w:rPr>
          <m:t>q</m:t>
        </m:r>
      </m:oMath>
      <w:r>
        <w:rPr>
          <w:iCs/>
          <w:lang w:val="en-US"/>
        </w:rPr>
        <w:t xml:space="preserve"> – </w:t>
      </w:r>
      <w:r>
        <w:rPr>
          <w:iCs/>
        </w:rPr>
        <w:t>основание кода</w:t>
      </w:r>
    </w:p>
    <w:p w14:paraId="25159F2C" w14:textId="0D315DEE" w:rsidR="00B2775A" w:rsidRDefault="00B2775A" w:rsidP="00B2775A">
      <w:pPr>
        <w:pStyle w:val="2"/>
        <w:numPr>
          <w:ilvl w:val="0"/>
          <w:numId w:val="5"/>
        </w:numPr>
      </w:pPr>
      <w:bookmarkStart w:id="14" w:name="_Toc182850355"/>
      <w:r w:rsidRPr="00B2775A">
        <w:t>Как определяется пропускная способность дискретного канала с помехами?</w:t>
      </w:r>
      <w:bookmarkEnd w:id="14"/>
    </w:p>
    <w:p w14:paraId="0978ECA9" w14:textId="4537C397" w:rsidR="00EB625A" w:rsidRDefault="00EB625A" w:rsidP="00EB625A">
      <w:r>
        <w:t xml:space="preserve">При наличии помех пропускная способность канала связи определяется </w:t>
      </w:r>
      <w:r>
        <w:lastRenderedPageBreak/>
        <w:t>следующим образом:</w:t>
      </w:r>
    </w:p>
    <w:p w14:paraId="3CFF9EAA" w14:textId="565D91CB" w:rsidR="00EB625A" w:rsidRPr="004E4044" w:rsidRDefault="00EB625A" w:rsidP="00EB625A">
      <w:pPr>
        <w:rPr>
          <w:iCs/>
        </w:rPr>
      </w:pPr>
      <m:oMathPara>
        <m:oMath>
          <m:r>
            <w:rPr>
              <w:rFonts w:ascii="Cambria Math" w:hAnsi="Cambria Math"/>
            </w:rPr>
            <m:t>C</m:t>
          </m:r>
          <m:r>
            <w:rPr>
              <w:rFonts w:ascii="Cambria Math" w:hAnsi="Cambria Math"/>
              <w:lang w:val="en-US"/>
            </w:rPr>
            <m:t>=n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H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-H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B</m:t>
                  </m:r>
                </m:e>
              </m:d>
            </m:e>
          </m:d>
          <m:r>
            <w:rPr>
              <w:rFonts w:ascii="Cambria Math" w:hAnsi="Cambria Math"/>
              <w:lang w:val="en-US"/>
            </w:rPr>
            <m:t>=n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H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B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-H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B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</m:d>
            </m:e>
          </m:d>
          <m:r>
            <w:rPr>
              <w:rFonts w:ascii="Cambria Math" w:hAnsi="Cambria Math"/>
              <w:lang w:val="en-US"/>
            </w:rPr>
            <m:t xml:space="preserve">, </m:t>
          </m:r>
          <m:r>
            <w:rPr>
              <w:rFonts w:ascii="Cambria Math" w:hAnsi="Cambria Math"/>
            </w:rPr>
            <m:t>бит/сек</m:t>
          </m:r>
        </m:oMath>
      </m:oMathPara>
    </w:p>
    <w:p w14:paraId="602C0825" w14:textId="55787203" w:rsidR="004E4044" w:rsidRDefault="004E4044" w:rsidP="004E4044">
      <w:pPr>
        <w:jc w:val="right"/>
        <w:rPr>
          <w:iCs/>
        </w:rPr>
      </w:pPr>
      <m:oMath>
        <m:r>
          <w:rPr>
            <w:rFonts w:ascii="Cambria Math" w:hAnsi="Cambria Math"/>
            <w:lang w:val="en-US"/>
          </w:rPr>
          <m:t>H</m:t>
        </m:r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A</m:t>
            </m:r>
          </m:e>
        </m:d>
        <m: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  <w:lang w:val="en-US"/>
          </w:rPr>
          <m:t>H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B</m:t>
        </m:r>
        <m:r>
          <w:rPr>
            <w:rFonts w:ascii="Cambria Math" w:hAnsi="Cambria Math"/>
          </w:rPr>
          <m:t>)</m:t>
        </m:r>
      </m:oMath>
      <w:r w:rsidRPr="004E4044">
        <w:rPr>
          <w:iCs/>
        </w:rPr>
        <w:t xml:space="preserve"> </w:t>
      </w:r>
      <w:r>
        <w:rPr>
          <w:iCs/>
        </w:rPr>
        <w:t>–</w:t>
      </w:r>
      <w:r w:rsidRPr="004E4044">
        <w:rPr>
          <w:iCs/>
        </w:rPr>
        <w:t xml:space="preserve"> </w:t>
      </w:r>
      <w:r>
        <w:rPr>
          <w:iCs/>
        </w:rPr>
        <w:t>энтропии источника и получателя сообщений</w:t>
      </w:r>
    </w:p>
    <w:p w14:paraId="7F75A9B4" w14:textId="39EF1CB0" w:rsidR="004E4044" w:rsidRPr="004E4044" w:rsidRDefault="004E4044" w:rsidP="004E4044">
      <w:pPr>
        <w:jc w:val="right"/>
      </w:pP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A</m:t>
            </m:r>
          </m:e>
          <m:e>
            <m:r>
              <w:rPr>
                <w:rFonts w:ascii="Cambria Math" w:hAnsi="Cambria Math"/>
                <w:lang w:val="en-US"/>
              </w:rPr>
              <m:t>B</m:t>
            </m:r>
          </m:e>
        </m:d>
        <m: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  <w:lang w:val="en-US"/>
          </w:rPr>
          <m:t>H</m:t>
        </m:r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B</m:t>
            </m:r>
          </m:e>
          <m:e>
            <m:r>
              <w:rPr>
                <w:rFonts w:ascii="Cambria Math" w:hAnsi="Cambria Math"/>
                <w:lang w:val="en-US"/>
              </w:rPr>
              <m:t>A</m:t>
            </m:r>
          </m:e>
        </m:d>
      </m:oMath>
      <w:r>
        <w:rPr>
          <w:i/>
          <w:iCs/>
        </w:rPr>
        <w:t xml:space="preserve"> </w:t>
      </w:r>
      <w:r w:rsidR="00C41584">
        <w:t>–</w:t>
      </w:r>
      <w:r>
        <w:rPr>
          <w:i/>
          <w:iCs/>
        </w:rPr>
        <w:t xml:space="preserve"> </w:t>
      </w:r>
      <w:r w:rsidR="00C41584">
        <w:t>условные энтропии источника сообщений относительно получателя и получателя относительного источника</w:t>
      </w:r>
    </w:p>
    <w:p w14:paraId="5DEAF758" w14:textId="77777777" w:rsidR="00B2775A" w:rsidRPr="00B2775A" w:rsidRDefault="00B2775A" w:rsidP="00B2775A"/>
    <w:p w14:paraId="2BC019EE" w14:textId="7EAEF9AD" w:rsidR="007871BC" w:rsidRPr="00B64ED2" w:rsidRDefault="00103D1A" w:rsidP="007871BC">
      <w:pPr>
        <w:ind w:firstLine="0"/>
        <w:rPr>
          <w:iCs/>
        </w:rPr>
      </w:pPr>
      <w:r w:rsidRPr="00B64ED2">
        <w:rPr>
          <w:iCs/>
        </w:rPr>
        <w:t xml:space="preserve"> </w:t>
      </w:r>
    </w:p>
    <w:p w14:paraId="250E83AB" w14:textId="77777777" w:rsidR="00ED793C" w:rsidRDefault="00ED793C" w:rsidP="007871BC">
      <w:pPr>
        <w:ind w:firstLine="0"/>
        <w:rPr>
          <w:iCs/>
        </w:rPr>
      </w:pPr>
    </w:p>
    <w:p w14:paraId="3CB13BB6" w14:textId="77777777" w:rsidR="0021100F" w:rsidRPr="0021100F" w:rsidRDefault="0021100F" w:rsidP="0021100F"/>
    <w:p w14:paraId="70AAEEF8" w14:textId="77777777" w:rsidR="0021100F" w:rsidRPr="0021100F" w:rsidRDefault="0021100F" w:rsidP="0021100F"/>
    <w:p w14:paraId="25BAF4EA" w14:textId="77777777" w:rsidR="0021100F" w:rsidRPr="0021100F" w:rsidRDefault="0021100F" w:rsidP="0021100F"/>
    <w:p w14:paraId="46AFB580" w14:textId="77777777" w:rsidR="0021100F" w:rsidRPr="0021100F" w:rsidRDefault="0021100F" w:rsidP="0021100F"/>
    <w:p w14:paraId="7ABF3D8F" w14:textId="77777777" w:rsidR="0021100F" w:rsidRPr="0021100F" w:rsidRDefault="0021100F" w:rsidP="0021100F"/>
    <w:p w14:paraId="248EB6B6" w14:textId="77777777" w:rsidR="0021100F" w:rsidRPr="0021100F" w:rsidRDefault="0021100F" w:rsidP="0021100F"/>
    <w:p w14:paraId="426E8F5D" w14:textId="77777777" w:rsidR="0021100F" w:rsidRPr="0021100F" w:rsidRDefault="0021100F" w:rsidP="0021100F"/>
    <w:p w14:paraId="686768AA" w14:textId="77777777" w:rsidR="0021100F" w:rsidRPr="0021100F" w:rsidRDefault="0021100F" w:rsidP="0021100F"/>
    <w:p w14:paraId="13C49274" w14:textId="77777777" w:rsidR="0021100F" w:rsidRPr="0021100F" w:rsidRDefault="0021100F" w:rsidP="0021100F"/>
    <w:p w14:paraId="7EB2A92E" w14:textId="77777777" w:rsidR="0021100F" w:rsidRPr="0021100F" w:rsidRDefault="0021100F" w:rsidP="0021100F"/>
    <w:p w14:paraId="5CB7EE7A" w14:textId="77777777" w:rsidR="0021100F" w:rsidRPr="0021100F" w:rsidRDefault="0021100F" w:rsidP="0021100F"/>
    <w:p w14:paraId="41E69C84" w14:textId="77777777" w:rsidR="0021100F" w:rsidRPr="0021100F" w:rsidRDefault="0021100F" w:rsidP="0021100F"/>
    <w:p w14:paraId="338C7ADF" w14:textId="77777777" w:rsidR="0021100F" w:rsidRPr="0021100F" w:rsidRDefault="0021100F" w:rsidP="0021100F"/>
    <w:p w14:paraId="0F1013C2" w14:textId="77777777" w:rsidR="0021100F" w:rsidRPr="0021100F" w:rsidRDefault="0021100F" w:rsidP="0021100F"/>
    <w:p w14:paraId="0BB7B903" w14:textId="77777777" w:rsidR="0021100F" w:rsidRPr="0021100F" w:rsidRDefault="0021100F" w:rsidP="0021100F"/>
    <w:p w14:paraId="43C0F48D" w14:textId="77777777" w:rsidR="0021100F" w:rsidRPr="0021100F" w:rsidRDefault="0021100F" w:rsidP="0021100F"/>
    <w:p w14:paraId="32EE4A43" w14:textId="77777777" w:rsidR="0021100F" w:rsidRPr="0021100F" w:rsidRDefault="0021100F" w:rsidP="0021100F"/>
    <w:p w14:paraId="78809E2C" w14:textId="77777777" w:rsidR="0021100F" w:rsidRPr="0021100F" w:rsidRDefault="0021100F" w:rsidP="0021100F"/>
    <w:p w14:paraId="4C72D40C" w14:textId="77777777" w:rsidR="0021100F" w:rsidRPr="0021100F" w:rsidRDefault="0021100F" w:rsidP="0021100F"/>
    <w:p w14:paraId="15D6AB45" w14:textId="77777777" w:rsidR="0021100F" w:rsidRPr="0021100F" w:rsidRDefault="0021100F" w:rsidP="0021100F"/>
    <w:p w14:paraId="16377A9E" w14:textId="77777777" w:rsidR="0021100F" w:rsidRPr="0021100F" w:rsidRDefault="0021100F" w:rsidP="0021100F"/>
    <w:p w14:paraId="4BA4BD45" w14:textId="77777777" w:rsidR="0021100F" w:rsidRPr="0021100F" w:rsidRDefault="0021100F" w:rsidP="0021100F"/>
    <w:p w14:paraId="69F0F2B6" w14:textId="77777777" w:rsidR="0021100F" w:rsidRPr="0021100F" w:rsidRDefault="0021100F" w:rsidP="0021100F"/>
    <w:p w14:paraId="0EB4F0F8" w14:textId="77777777" w:rsidR="0021100F" w:rsidRPr="0021100F" w:rsidRDefault="0021100F" w:rsidP="0021100F"/>
    <w:p w14:paraId="151D6267" w14:textId="77777777" w:rsidR="0021100F" w:rsidRPr="0021100F" w:rsidRDefault="0021100F" w:rsidP="0021100F"/>
    <w:p w14:paraId="06551E0E" w14:textId="77777777" w:rsidR="0021100F" w:rsidRDefault="0021100F" w:rsidP="0021100F">
      <w:pPr>
        <w:rPr>
          <w:iCs/>
        </w:rPr>
      </w:pPr>
    </w:p>
    <w:p w14:paraId="53E78E6E" w14:textId="77777777" w:rsidR="0021100F" w:rsidRPr="0021100F" w:rsidRDefault="0021100F" w:rsidP="0021100F">
      <w:pPr>
        <w:jc w:val="center"/>
      </w:pPr>
    </w:p>
    <w:sectPr w:rsidR="0021100F" w:rsidRPr="0021100F" w:rsidSect="0086551E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1134" w:right="851" w:bottom="1134" w:left="85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BA796C" w14:textId="77777777" w:rsidR="00186AC7" w:rsidRDefault="00186AC7" w:rsidP="00791B52">
      <w:r>
        <w:separator/>
      </w:r>
    </w:p>
  </w:endnote>
  <w:endnote w:type="continuationSeparator" w:id="0">
    <w:p w14:paraId="039331DF" w14:textId="77777777" w:rsidR="00186AC7" w:rsidRDefault="00186AC7" w:rsidP="00791B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9654358"/>
      <w:docPartObj>
        <w:docPartGallery w:val="Page Numbers (Bottom of Page)"/>
        <w:docPartUnique/>
      </w:docPartObj>
    </w:sdtPr>
    <w:sdtContent>
      <w:p w14:paraId="31D29469" w14:textId="77777777" w:rsidR="00347FEF" w:rsidRDefault="00347FEF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6944DD8" w14:textId="77777777" w:rsidR="00791B52" w:rsidRDefault="00791B52" w:rsidP="00FA77FD">
    <w:pPr>
      <w:pStyle w:val="a8"/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DDFA8" w14:textId="77777777" w:rsidR="00791B52" w:rsidRDefault="00791B52" w:rsidP="00791B52">
    <w:pPr>
      <w:pStyle w:val="a8"/>
      <w:ind w:firstLine="0"/>
      <w:jc w:val="center"/>
    </w:pPr>
    <w:r>
      <w:t>Ростов-на-Дону</w:t>
    </w:r>
  </w:p>
  <w:p w14:paraId="6B59FC88" w14:textId="754459FA" w:rsidR="00791B52" w:rsidRDefault="00791B52" w:rsidP="00791B52">
    <w:pPr>
      <w:pStyle w:val="a8"/>
      <w:ind w:firstLine="0"/>
      <w:jc w:val="center"/>
    </w:pPr>
    <w:r>
      <w:t>202</w:t>
    </w:r>
    <w:r w:rsidR="004E4DFF"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1658AA" w14:textId="77777777" w:rsidR="00186AC7" w:rsidRDefault="00186AC7" w:rsidP="00791B52">
      <w:r>
        <w:separator/>
      </w:r>
    </w:p>
  </w:footnote>
  <w:footnote w:type="continuationSeparator" w:id="0">
    <w:p w14:paraId="3258FE24" w14:textId="77777777" w:rsidR="00186AC7" w:rsidRDefault="00186AC7" w:rsidP="00791B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4FD85" w14:textId="77777777" w:rsidR="00791B52" w:rsidRDefault="00791B52" w:rsidP="00791B52">
    <w:pPr>
      <w:pStyle w:val="a6"/>
      <w:ind w:firstLine="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33D72" w14:textId="77777777" w:rsidR="00791B52" w:rsidRDefault="00791B52" w:rsidP="00791B52">
    <w:pPr>
      <w:pStyle w:val="a6"/>
      <w:ind w:firstLine="0"/>
    </w:pPr>
    <w:r>
      <w:rPr>
        <w:noProof/>
      </w:rPr>
      <w:drawing>
        <wp:anchor distT="0" distB="0" distL="0" distR="0" simplePos="0" relativeHeight="251660288" behindDoc="0" locked="0" layoutInCell="1" allowOverlap="1" wp14:anchorId="1262E0F1" wp14:editId="765C36F1">
          <wp:simplePos x="0" y="0"/>
          <wp:positionH relativeFrom="page">
            <wp:align>center</wp:align>
          </wp:positionH>
          <wp:positionV relativeFrom="paragraph">
            <wp:posOffset>-205740</wp:posOffset>
          </wp:positionV>
          <wp:extent cx="594995" cy="594995"/>
          <wp:effectExtent l="0" t="0" r="0" b="0"/>
          <wp:wrapTopAndBottom/>
          <wp:docPr id="1" name="image15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mage15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4995" cy="5949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E6A61"/>
    <w:multiLevelType w:val="hybridMultilevel"/>
    <w:tmpl w:val="BD22308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A02726E"/>
    <w:multiLevelType w:val="hybridMultilevel"/>
    <w:tmpl w:val="ABF212A0"/>
    <w:lvl w:ilvl="0" w:tplc="FDDA52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A1C21B5"/>
    <w:multiLevelType w:val="hybridMultilevel"/>
    <w:tmpl w:val="4AF028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0340B2"/>
    <w:multiLevelType w:val="hybridMultilevel"/>
    <w:tmpl w:val="9E6865D2"/>
    <w:lvl w:ilvl="0" w:tplc="0A62B628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694E2579"/>
    <w:multiLevelType w:val="hybridMultilevel"/>
    <w:tmpl w:val="EF8EA300"/>
    <w:lvl w:ilvl="0" w:tplc="DD62A93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628513436">
    <w:abstractNumId w:val="2"/>
  </w:num>
  <w:num w:numId="2" w16cid:durableId="831137436">
    <w:abstractNumId w:val="1"/>
  </w:num>
  <w:num w:numId="3" w16cid:durableId="647395646">
    <w:abstractNumId w:val="0"/>
  </w:num>
  <w:num w:numId="4" w16cid:durableId="1123962871">
    <w:abstractNumId w:val="4"/>
  </w:num>
  <w:num w:numId="5" w16cid:durableId="1252440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9CF"/>
    <w:rsid w:val="00004C18"/>
    <w:rsid w:val="00020393"/>
    <w:rsid w:val="00023CFC"/>
    <w:rsid w:val="00035845"/>
    <w:rsid w:val="0004060A"/>
    <w:rsid w:val="000530E7"/>
    <w:rsid w:val="00053F88"/>
    <w:rsid w:val="0005494C"/>
    <w:rsid w:val="00054C36"/>
    <w:rsid w:val="00065D45"/>
    <w:rsid w:val="000849AC"/>
    <w:rsid w:val="000A2B5B"/>
    <w:rsid w:val="000B4F43"/>
    <w:rsid w:val="000B5F03"/>
    <w:rsid w:val="000C48E7"/>
    <w:rsid w:val="000C634A"/>
    <w:rsid w:val="000D1D26"/>
    <w:rsid w:val="000E04C5"/>
    <w:rsid w:val="000F3772"/>
    <w:rsid w:val="000F4B23"/>
    <w:rsid w:val="001006FC"/>
    <w:rsid w:val="00103D1A"/>
    <w:rsid w:val="00107AC6"/>
    <w:rsid w:val="001173A6"/>
    <w:rsid w:val="00130279"/>
    <w:rsid w:val="00142FD7"/>
    <w:rsid w:val="001448B0"/>
    <w:rsid w:val="00162026"/>
    <w:rsid w:val="001630BA"/>
    <w:rsid w:val="00174BB2"/>
    <w:rsid w:val="00175D36"/>
    <w:rsid w:val="00186AC7"/>
    <w:rsid w:val="0018756E"/>
    <w:rsid w:val="00191696"/>
    <w:rsid w:val="00193FFE"/>
    <w:rsid w:val="001C5B9F"/>
    <w:rsid w:val="001C7ABE"/>
    <w:rsid w:val="001D26A6"/>
    <w:rsid w:val="001E7D8F"/>
    <w:rsid w:val="001F4756"/>
    <w:rsid w:val="002014D2"/>
    <w:rsid w:val="00201CBC"/>
    <w:rsid w:val="0021100F"/>
    <w:rsid w:val="0021245F"/>
    <w:rsid w:val="00216F74"/>
    <w:rsid w:val="0021782D"/>
    <w:rsid w:val="0023254D"/>
    <w:rsid w:val="002557EA"/>
    <w:rsid w:val="00271ECA"/>
    <w:rsid w:val="00273233"/>
    <w:rsid w:val="00275758"/>
    <w:rsid w:val="00284349"/>
    <w:rsid w:val="002F3783"/>
    <w:rsid w:val="00306583"/>
    <w:rsid w:val="00311C24"/>
    <w:rsid w:val="003337B3"/>
    <w:rsid w:val="00346CA9"/>
    <w:rsid w:val="00347FEF"/>
    <w:rsid w:val="00354EAD"/>
    <w:rsid w:val="003602B5"/>
    <w:rsid w:val="003665B1"/>
    <w:rsid w:val="003908C0"/>
    <w:rsid w:val="003934FA"/>
    <w:rsid w:val="003D63A4"/>
    <w:rsid w:val="003E00EB"/>
    <w:rsid w:val="003F76F0"/>
    <w:rsid w:val="00402B79"/>
    <w:rsid w:val="00454FC8"/>
    <w:rsid w:val="00460EB3"/>
    <w:rsid w:val="00462973"/>
    <w:rsid w:val="0047485E"/>
    <w:rsid w:val="004944D1"/>
    <w:rsid w:val="00497594"/>
    <w:rsid w:val="00497F2B"/>
    <w:rsid w:val="004A4C7F"/>
    <w:rsid w:val="004A70E4"/>
    <w:rsid w:val="004B2291"/>
    <w:rsid w:val="004C7B54"/>
    <w:rsid w:val="004D5CCF"/>
    <w:rsid w:val="004D63D2"/>
    <w:rsid w:val="004E18E7"/>
    <w:rsid w:val="004E4044"/>
    <w:rsid w:val="004E4DFF"/>
    <w:rsid w:val="004F01C0"/>
    <w:rsid w:val="00514F3D"/>
    <w:rsid w:val="005262D5"/>
    <w:rsid w:val="00526ECC"/>
    <w:rsid w:val="005300CF"/>
    <w:rsid w:val="005356C2"/>
    <w:rsid w:val="00547959"/>
    <w:rsid w:val="005545D2"/>
    <w:rsid w:val="005641DE"/>
    <w:rsid w:val="00584530"/>
    <w:rsid w:val="00585724"/>
    <w:rsid w:val="005A3959"/>
    <w:rsid w:val="005B029C"/>
    <w:rsid w:val="005B5604"/>
    <w:rsid w:val="005E6040"/>
    <w:rsid w:val="005F1532"/>
    <w:rsid w:val="00601804"/>
    <w:rsid w:val="00603D22"/>
    <w:rsid w:val="00615E0D"/>
    <w:rsid w:val="006222C3"/>
    <w:rsid w:val="00626273"/>
    <w:rsid w:val="00627FCB"/>
    <w:rsid w:val="00631FEA"/>
    <w:rsid w:val="00653605"/>
    <w:rsid w:val="006536DB"/>
    <w:rsid w:val="006B749A"/>
    <w:rsid w:val="006E0B74"/>
    <w:rsid w:val="006E2295"/>
    <w:rsid w:val="00705C82"/>
    <w:rsid w:val="007200B0"/>
    <w:rsid w:val="00720E9C"/>
    <w:rsid w:val="00731427"/>
    <w:rsid w:val="00741805"/>
    <w:rsid w:val="007539CF"/>
    <w:rsid w:val="00781F92"/>
    <w:rsid w:val="007871BC"/>
    <w:rsid w:val="00791B52"/>
    <w:rsid w:val="007E2DC3"/>
    <w:rsid w:val="007F2397"/>
    <w:rsid w:val="007F7FE9"/>
    <w:rsid w:val="008148AE"/>
    <w:rsid w:val="0081632B"/>
    <w:rsid w:val="0081715F"/>
    <w:rsid w:val="0083025C"/>
    <w:rsid w:val="00843297"/>
    <w:rsid w:val="00845234"/>
    <w:rsid w:val="00846818"/>
    <w:rsid w:val="00851B42"/>
    <w:rsid w:val="00852ED0"/>
    <w:rsid w:val="0086551E"/>
    <w:rsid w:val="00882659"/>
    <w:rsid w:val="00891AD2"/>
    <w:rsid w:val="008A4137"/>
    <w:rsid w:val="008A74CA"/>
    <w:rsid w:val="008C1A57"/>
    <w:rsid w:val="008C2598"/>
    <w:rsid w:val="008D1F8E"/>
    <w:rsid w:val="008D3B22"/>
    <w:rsid w:val="008E7A7C"/>
    <w:rsid w:val="009078E4"/>
    <w:rsid w:val="00914858"/>
    <w:rsid w:val="0094286B"/>
    <w:rsid w:val="00946CC5"/>
    <w:rsid w:val="00963D0D"/>
    <w:rsid w:val="009653A4"/>
    <w:rsid w:val="00966356"/>
    <w:rsid w:val="009D3625"/>
    <w:rsid w:val="009D3AC4"/>
    <w:rsid w:val="009E5E27"/>
    <w:rsid w:val="009F7970"/>
    <w:rsid w:val="00A10947"/>
    <w:rsid w:val="00A14615"/>
    <w:rsid w:val="00A413AA"/>
    <w:rsid w:val="00A53CE7"/>
    <w:rsid w:val="00A96DF5"/>
    <w:rsid w:val="00AB6FB3"/>
    <w:rsid w:val="00AC56D4"/>
    <w:rsid w:val="00AC79BC"/>
    <w:rsid w:val="00B028C8"/>
    <w:rsid w:val="00B2775A"/>
    <w:rsid w:val="00B41839"/>
    <w:rsid w:val="00B622D1"/>
    <w:rsid w:val="00B64ED2"/>
    <w:rsid w:val="00B806BD"/>
    <w:rsid w:val="00B81D75"/>
    <w:rsid w:val="00B843A9"/>
    <w:rsid w:val="00B943E6"/>
    <w:rsid w:val="00BA3CE2"/>
    <w:rsid w:val="00BA7B0B"/>
    <w:rsid w:val="00BB0179"/>
    <w:rsid w:val="00BE022F"/>
    <w:rsid w:val="00BE11B9"/>
    <w:rsid w:val="00BF5E9E"/>
    <w:rsid w:val="00BF7103"/>
    <w:rsid w:val="00C02B90"/>
    <w:rsid w:val="00C14062"/>
    <w:rsid w:val="00C23E12"/>
    <w:rsid w:val="00C274B2"/>
    <w:rsid w:val="00C35849"/>
    <w:rsid w:val="00C36804"/>
    <w:rsid w:val="00C41584"/>
    <w:rsid w:val="00C420D0"/>
    <w:rsid w:val="00C457E5"/>
    <w:rsid w:val="00C6244C"/>
    <w:rsid w:val="00C624E5"/>
    <w:rsid w:val="00C73576"/>
    <w:rsid w:val="00C8250D"/>
    <w:rsid w:val="00C9428C"/>
    <w:rsid w:val="00C95A5D"/>
    <w:rsid w:val="00CA1A36"/>
    <w:rsid w:val="00CA1CD3"/>
    <w:rsid w:val="00CA7C18"/>
    <w:rsid w:val="00CB5B82"/>
    <w:rsid w:val="00CC18C7"/>
    <w:rsid w:val="00CC3565"/>
    <w:rsid w:val="00CD2384"/>
    <w:rsid w:val="00D03636"/>
    <w:rsid w:val="00D04940"/>
    <w:rsid w:val="00D10FE9"/>
    <w:rsid w:val="00D146C5"/>
    <w:rsid w:val="00D32873"/>
    <w:rsid w:val="00D45DE9"/>
    <w:rsid w:val="00D66CB6"/>
    <w:rsid w:val="00D73C52"/>
    <w:rsid w:val="00D8133B"/>
    <w:rsid w:val="00D91654"/>
    <w:rsid w:val="00D9782E"/>
    <w:rsid w:val="00DA2A92"/>
    <w:rsid w:val="00DA6312"/>
    <w:rsid w:val="00DD10F1"/>
    <w:rsid w:val="00DD47BD"/>
    <w:rsid w:val="00DE00B7"/>
    <w:rsid w:val="00E013B9"/>
    <w:rsid w:val="00E0645A"/>
    <w:rsid w:val="00E14DF8"/>
    <w:rsid w:val="00E70EAE"/>
    <w:rsid w:val="00EB625A"/>
    <w:rsid w:val="00EB7944"/>
    <w:rsid w:val="00EC50F5"/>
    <w:rsid w:val="00ED4025"/>
    <w:rsid w:val="00ED64F5"/>
    <w:rsid w:val="00ED793C"/>
    <w:rsid w:val="00EF4D60"/>
    <w:rsid w:val="00F001BC"/>
    <w:rsid w:val="00F155E1"/>
    <w:rsid w:val="00F22342"/>
    <w:rsid w:val="00F42B9C"/>
    <w:rsid w:val="00F53C8F"/>
    <w:rsid w:val="00F6392D"/>
    <w:rsid w:val="00F83BB3"/>
    <w:rsid w:val="00F934C3"/>
    <w:rsid w:val="00FA15A9"/>
    <w:rsid w:val="00FA23D3"/>
    <w:rsid w:val="00FA77FD"/>
    <w:rsid w:val="00FB18C9"/>
    <w:rsid w:val="00FB1DA0"/>
    <w:rsid w:val="00FE460D"/>
    <w:rsid w:val="00FF0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5CE3CF"/>
  <w15:chartTrackingRefBased/>
  <w15:docId w15:val="{BB8BD635-5499-451F-BB17-334606800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551E"/>
    <w:pPr>
      <w:widowControl w:val="0"/>
      <w:autoSpaceDE w:val="0"/>
      <w:autoSpaceDN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B7944"/>
    <w:pPr>
      <w:outlineLvl w:val="0"/>
    </w:pPr>
    <w:rPr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C95A5D"/>
    <w:pPr>
      <w:keepNext/>
      <w:keepLines/>
      <w:widowControl/>
      <w:autoSpaceDE/>
      <w:autoSpaceDN/>
      <w:spacing w:before="120" w:after="120"/>
      <w:outlineLvl w:val="1"/>
    </w:pPr>
    <w:rPr>
      <w:rFonts w:eastAsiaTheme="majorEastAsia" w:cstheme="majorBidi"/>
      <w:color w:val="000000" w:themeColor="text1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95A5D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character" w:customStyle="1" w:styleId="10">
    <w:name w:val="Заголовок 1 Знак"/>
    <w:basedOn w:val="a0"/>
    <w:link w:val="1"/>
    <w:uiPriority w:val="9"/>
    <w:rsid w:val="00EB7944"/>
    <w:rPr>
      <w:rFonts w:ascii="Times New Roman" w:eastAsia="Times New Roman" w:hAnsi="Times New Roman" w:cs="Times New Roman"/>
      <w:bCs/>
      <w:sz w:val="28"/>
      <w:szCs w:val="28"/>
    </w:rPr>
  </w:style>
  <w:style w:type="paragraph" w:styleId="a3">
    <w:name w:val="Body Text"/>
    <w:basedOn w:val="a"/>
    <w:link w:val="a4"/>
    <w:uiPriority w:val="1"/>
    <w:semiHidden/>
    <w:unhideWhenUsed/>
    <w:qFormat/>
    <w:rsid w:val="00791B52"/>
    <w:pPr>
      <w:ind w:left="113"/>
    </w:pPr>
    <w:rPr>
      <w:szCs w:val="28"/>
    </w:rPr>
  </w:style>
  <w:style w:type="character" w:customStyle="1" w:styleId="a4">
    <w:name w:val="Основной текст Знак"/>
    <w:basedOn w:val="a0"/>
    <w:link w:val="a3"/>
    <w:uiPriority w:val="1"/>
    <w:semiHidden/>
    <w:rsid w:val="00791B52"/>
    <w:rPr>
      <w:rFonts w:ascii="Times New Roman" w:eastAsia="Times New Roman" w:hAnsi="Times New Roman" w:cs="Times New Roman"/>
      <w:sz w:val="28"/>
      <w:szCs w:val="28"/>
    </w:rPr>
  </w:style>
  <w:style w:type="table" w:styleId="a5">
    <w:name w:val="Table Grid"/>
    <w:basedOn w:val="a1"/>
    <w:uiPriority w:val="39"/>
    <w:rsid w:val="00791B52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791B52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791B52"/>
    <w:rPr>
      <w:rFonts w:ascii="Times New Roman" w:eastAsia="Times New Roman" w:hAnsi="Times New Roman" w:cs="Times New Roman"/>
      <w:sz w:val="28"/>
    </w:rPr>
  </w:style>
  <w:style w:type="paragraph" w:styleId="a8">
    <w:name w:val="footer"/>
    <w:basedOn w:val="a"/>
    <w:link w:val="a9"/>
    <w:uiPriority w:val="99"/>
    <w:unhideWhenUsed/>
    <w:rsid w:val="00791B52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791B52"/>
    <w:rPr>
      <w:rFonts w:ascii="Times New Roman" w:eastAsia="Times New Roman" w:hAnsi="Times New Roman" w:cs="Times New Roman"/>
      <w:sz w:val="28"/>
    </w:rPr>
  </w:style>
  <w:style w:type="paragraph" w:styleId="aa">
    <w:name w:val="TOC Heading"/>
    <w:basedOn w:val="1"/>
    <w:next w:val="a"/>
    <w:uiPriority w:val="39"/>
    <w:unhideWhenUsed/>
    <w:qFormat/>
    <w:rsid w:val="00EB7944"/>
    <w:pPr>
      <w:spacing w:before="240" w:line="259" w:lineRule="auto"/>
      <w:jc w:val="center"/>
      <w:outlineLvl w:val="9"/>
    </w:pPr>
    <w:rPr>
      <w:sz w:val="32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2557EA"/>
    <w:pPr>
      <w:spacing w:after="100"/>
      <w:ind w:left="240"/>
    </w:pPr>
  </w:style>
  <w:style w:type="character" w:styleId="ab">
    <w:name w:val="Hyperlink"/>
    <w:basedOn w:val="a0"/>
    <w:uiPriority w:val="99"/>
    <w:unhideWhenUsed/>
    <w:rsid w:val="002557EA"/>
    <w:rPr>
      <w:color w:val="0563C1" w:themeColor="hyperlink"/>
      <w:u w:val="single"/>
    </w:rPr>
  </w:style>
  <w:style w:type="paragraph" w:styleId="ac">
    <w:name w:val="List Paragraph"/>
    <w:basedOn w:val="a"/>
    <w:uiPriority w:val="34"/>
    <w:qFormat/>
    <w:rsid w:val="000E04C5"/>
    <w:pPr>
      <w:widowControl/>
      <w:autoSpaceDE/>
      <w:autoSpaceDN/>
      <w:spacing w:after="200" w:line="276" w:lineRule="auto"/>
      <w:ind w:left="720" w:firstLine="0"/>
      <w:contextualSpacing/>
      <w:jc w:val="left"/>
    </w:pPr>
    <w:rPr>
      <w:rFonts w:eastAsiaTheme="minorHAnsi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B81D75"/>
    <w:pPr>
      <w:spacing w:after="100"/>
    </w:pPr>
  </w:style>
  <w:style w:type="paragraph" w:styleId="ad">
    <w:name w:val="caption"/>
    <w:basedOn w:val="a"/>
    <w:next w:val="a"/>
    <w:uiPriority w:val="35"/>
    <w:unhideWhenUsed/>
    <w:qFormat/>
    <w:rsid w:val="005B029C"/>
    <w:pPr>
      <w:spacing w:after="200"/>
    </w:pPr>
    <w:rPr>
      <w:iCs/>
      <w:szCs w:val="18"/>
    </w:rPr>
  </w:style>
  <w:style w:type="character" w:styleId="ae">
    <w:name w:val="Placeholder Text"/>
    <w:basedOn w:val="a0"/>
    <w:uiPriority w:val="99"/>
    <w:semiHidden/>
    <w:rsid w:val="000A2B5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60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ergey\OneDrive\Documents\&#1053;&#1072;&#1089;&#1090;&#1088;&#1072;&#1080;&#1074;&#1072;&#1077;&#1084;&#1099;&#1077;%20&#1096;&#1072;&#1073;&#1083;&#1086;&#1085;&#1099;%20Office\&#1051;&#1072;&#1073;&#1086;&#1088;&#1072;&#1090;&#1086;&#1088;&#1085;&#1072;&#1103;%20&#1088;&#1072;&#1073;&#1086;&#1090;&#1072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936E3A-620E-48BB-8C1B-EE559E3364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Лабораторная работа.dotx</Template>
  <TotalTime>214</TotalTime>
  <Pages>7</Pages>
  <Words>1184</Words>
  <Characters>6752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Ковалец ПК</cp:lastModifiedBy>
  <cp:revision>177</cp:revision>
  <dcterms:created xsi:type="dcterms:W3CDTF">2024-11-18T13:32:00Z</dcterms:created>
  <dcterms:modified xsi:type="dcterms:W3CDTF">2025-11-17T21:17:00Z</dcterms:modified>
</cp:coreProperties>
</file>